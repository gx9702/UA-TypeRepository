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6D646" w14:textId="77777777" w:rsidR="00094FDA" w:rsidRDefault="00094FDA" w:rsidP="00094FDA">
      <w:pPr>
        <w:pStyle w:val="Heading1"/>
      </w:pPr>
      <w:bookmarkStart w:id="0" w:name="_GoBack"/>
      <w:bookmarkEnd w:id="0"/>
      <w:r>
        <w:t>Scope</w:t>
      </w:r>
    </w:p>
    <w:p w14:paraId="6E5E41EB" w14:textId="59056F81" w:rsidR="00094FDA" w:rsidRDefault="00094FDA" w:rsidP="00094FDA">
      <w:pPr>
        <w:pStyle w:val="PARAGRAPH"/>
      </w:pPr>
      <w:r>
        <w:t>This [Abbreviations and symbols] specification is part of the overall OPC Unified Architecture (OPC UA) standard series and defines the information model associated with Data Access (DA). It particularly includes additional VariableTypes and complementary descriptions of the NodeClasses and Attributes needed for Data Access, additional Properties, and other information and behaviour.</w:t>
      </w:r>
    </w:p>
    <w:p w14:paraId="3936D2C6" w14:textId="6A92DCF8" w:rsidR="00094FDA" w:rsidRDefault="00094FDA" w:rsidP="00094FDA">
      <w:pPr>
        <w:pStyle w:val="PARAGRAPH"/>
      </w:pPr>
      <w:r>
        <w:t>The complete address space model, including all NodeClasses and Attributes is specified in [Part 3]. The services to detect and access data are specified in [Part 4].</w:t>
      </w:r>
    </w:p>
    <w:p w14:paraId="39E0EC63" w14:textId="77777777" w:rsidR="00094FDA" w:rsidRDefault="00094FDA" w:rsidP="00094FDA">
      <w:pPr>
        <w:pStyle w:val="Heading1"/>
      </w:pPr>
      <w:r>
        <w:t>Normative references</w:t>
      </w:r>
    </w:p>
    <w:p w14:paraId="23D8B1B5" w14:textId="155DF32E" w:rsidR="00094FDA" w:rsidRDefault="00094FDA" w:rsidP="00094FDA">
      <w:pPr>
        <w:pStyle w:val="PARAGRAPH"/>
      </w:pPr>
      <w:r>
        <w:t>The following referenced documents are indispensable for the application of this document. For dated references, only the edition cited applies. For undated references, the latest edition of the referenced document (including any amendments) applies.</w:t>
      </w:r>
    </w:p>
    <w:p w14:paraId="4A4B2CBD" w14:textId="650C2339" w:rsidR="00094FDA" w:rsidRDefault="00094FDA" w:rsidP="00094FDA">
      <w:pPr>
        <w:pStyle w:val="ReferenceText"/>
      </w:pPr>
      <w:bookmarkStart w:id="1" w:name="UAPart1"/>
      <w:r>
        <w:t>Part 1</w:t>
      </w:r>
      <w:bookmarkEnd w:id="1"/>
      <w:r>
        <w:t>: [OPC UA Specification: Part 1 – Overview and Concepts]</w:t>
      </w:r>
    </w:p>
    <w:p w14:paraId="7E4DE22D" w14:textId="61A59A47" w:rsidR="00094FDA" w:rsidRDefault="00094FDA" w:rsidP="00094FDA">
      <w:pPr>
        <w:pStyle w:val="ReferenceLink"/>
      </w:pPr>
      <w:r>
        <w:t>[http://www.opcfoundation.org/UA/Part1/]</w:t>
      </w:r>
    </w:p>
    <w:p w14:paraId="02EF6EBA" w14:textId="4DD3005B" w:rsidR="00094FDA" w:rsidRDefault="00094FDA" w:rsidP="00094FDA">
      <w:pPr>
        <w:pStyle w:val="ReferenceText"/>
      </w:pPr>
      <w:bookmarkStart w:id="2" w:name="UAPart3"/>
      <w:r>
        <w:t>Part 3</w:t>
      </w:r>
      <w:bookmarkEnd w:id="2"/>
      <w:r>
        <w:t>: [OPC UA Specification: Part 3 – Address Space Model]</w:t>
      </w:r>
    </w:p>
    <w:p w14:paraId="5D73087C" w14:textId="6A2C03A3" w:rsidR="00094FDA" w:rsidRDefault="00094FDA" w:rsidP="00094FDA">
      <w:pPr>
        <w:pStyle w:val="ReferenceLink"/>
      </w:pPr>
      <w:r>
        <w:t>[http://www.opcfoundation.org/UA/Part3/]</w:t>
      </w:r>
    </w:p>
    <w:p w14:paraId="37A98AF7" w14:textId="349509B6" w:rsidR="00094FDA" w:rsidRDefault="00094FDA" w:rsidP="00094FDA">
      <w:pPr>
        <w:pStyle w:val="ReferenceText"/>
      </w:pPr>
      <w:bookmarkStart w:id="3" w:name="UAPart4"/>
      <w:r>
        <w:t>Part 4</w:t>
      </w:r>
      <w:bookmarkEnd w:id="3"/>
      <w:r>
        <w:t>: [OPC UA Specification: Part 4 – Services]</w:t>
      </w:r>
    </w:p>
    <w:p w14:paraId="3073A8FB" w14:textId="136F2440" w:rsidR="00094FDA" w:rsidRDefault="00094FDA" w:rsidP="00094FDA">
      <w:pPr>
        <w:pStyle w:val="ReferenceLink"/>
      </w:pPr>
      <w:r>
        <w:t>[http://www.opcfoundation.org/UA/Part4/]</w:t>
      </w:r>
    </w:p>
    <w:p w14:paraId="6120B592" w14:textId="07C34B76" w:rsidR="00094FDA" w:rsidRDefault="00094FDA" w:rsidP="00094FDA">
      <w:pPr>
        <w:pStyle w:val="ReferenceText"/>
      </w:pPr>
      <w:bookmarkStart w:id="4" w:name="UAPart5"/>
      <w:r>
        <w:t>Part 5</w:t>
      </w:r>
      <w:bookmarkEnd w:id="4"/>
      <w:r>
        <w:t>: [OPC UA Specification: Part 5 – Information Model]</w:t>
      </w:r>
    </w:p>
    <w:p w14:paraId="397337A7" w14:textId="5B2D37EC" w:rsidR="00094FDA" w:rsidRDefault="00094FDA" w:rsidP="00094FDA">
      <w:pPr>
        <w:pStyle w:val="ReferenceLink"/>
      </w:pPr>
      <w:r>
        <w:t>[http://www.opcfoundation.org/UA/Part5/]</w:t>
      </w:r>
    </w:p>
    <w:p w14:paraId="61D2B592" w14:textId="284E2A30" w:rsidR="00094FDA" w:rsidRDefault="00094FDA" w:rsidP="00094FDA">
      <w:pPr>
        <w:pStyle w:val="ReferenceText"/>
      </w:pPr>
      <w:bookmarkStart w:id="5" w:name="CEFACT"/>
      <w:r>
        <w:t>UN/CEFACT: UNECE Recommendation N° 20</w:t>
      </w:r>
      <w:bookmarkEnd w:id="5"/>
      <w:r>
        <w:t>, Codes for Units of Measure Used in International Trade, available at [http://www.unece.org/tradewelcome/un-centre-for-trade-facilitation-and-e-business-uncefact/outputs/cefactrecommendationsrec-index/list-of-trade-facilitation-recommendations-n-16-to-20.html]</w:t>
      </w:r>
    </w:p>
    <w:p w14:paraId="30AB1257" w14:textId="77777777" w:rsidR="00094FDA" w:rsidRDefault="00094FDA" w:rsidP="00094FDA">
      <w:pPr>
        <w:pStyle w:val="Heading1"/>
      </w:pPr>
      <w:r>
        <w:t>Terms, definitions and abbreviations</w:t>
      </w:r>
    </w:p>
    <w:p w14:paraId="21D355B4" w14:textId="77777777" w:rsidR="00094FDA" w:rsidRDefault="00094FDA" w:rsidP="00094FDA">
      <w:pPr>
        <w:pStyle w:val="Heading2"/>
      </w:pPr>
      <w:r>
        <w:t>Terms and definitions</w:t>
      </w:r>
    </w:p>
    <w:p w14:paraId="60323CC1" w14:textId="2A1FFE3E" w:rsidR="00094FDA" w:rsidRDefault="00094FDA" w:rsidP="00094FDA">
      <w:pPr>
        <w:pStyle w:val="PARAGRAPH"/>
      </w:pPr>
      <w:r>
        <w:t>For the purposes of this document, the terms and definitions given in [Part 1], [Part 3], and [Part 4] as well as the following apply.</w:t>
      </w:r>
    </w:p>
    <w:p w14:paraId="28696292" w14:textId="6DF750E8" w:rsidR="00094FDA" w:rsidRDefault="00094FDA" w:rsidP="00094FDA">
      <w:pPr>
        <w:pStyle w:val="TERM-number3"/>
      </w:pPr>
    </w:p>
    <w:p w14:paraId="08FAF11F" w14:textId="25B93B78" w:rsidR="00094FDA" w:rsidRDefault="00094FDA" w:rsidP="00094FDA">
      <w:pPr>
        <w:pStyle w:val="TERM"/>
      </w:pPr>
      <w:r>
        <w:t>DataItem</w:t>
      </w:r>
    </w:p>
    <w:p w14:paraId="77472ACB" w14:textId="73FA26BE" w:rsidR="00094FDA" w:rsidRDefault="00094FDA" w:rsidP="00094FDA">
      <w:pPr>
        <w:pStyle w:val="TERM-definition"/>
      </w:pPr>
      <w:r>
        <w:t>link to arbitrary, live automation data, that is, data that represents currently valid information</w:t>
      </w:r>
    </w:p>
    <w:p w14:paraId="2B4E009F" w14:textId="5BB25DC4" w:rsidR="00094FDA" w:rsidRDefault="00094FDA" w:rsidP="00094FDA">
      <w:pPr>
        <w:pStyle w:val="TERM-note"/>
      </w:pPr>
      <w:r>
        <w:t>Note [1] to entry: Examples of such data are</w:t>
      </w:r>
    </w:p>
    <w:p w14:paraId="71DCA662" w14:textId="65D71FB8" w:rsidR="00094FDA" w:rsidRDefault="00094FDA" w:rsidP="00094FDA">
      <w:pPr>
        <w:pStyle w:val="TERM-note"/>
        <w:numPr>
          <w:ilvl w:val="0"/>
          <w:numId w:val="18"/>
        </w:numPr>
      </w:pPr>
      <w:r>
        <w:t>device data (such as temperature sensors),</w:t>
      </w:r>
    </w:p>
    <w:p w14:paraId="6760B3BB" w14:textId="2BEB09A6" w:rsidR="00094FDA" w:rsidRDefault="00094FDA" w:rsidP="00094FDA">
      <w:pPr>
        <w:pStyle w:val="TERM-note"/>
        <w:numPr>
          <w:ilvl w:val="0"/>
          <w:numId w:val="18"/>
        </w:numPr>
      </w:pPr>
      <w:r>
        <w:t>calculated data,</w:t>
      </w:r>
    </w:p>
    <w:p w14:paraId="40E26EAF" w14:textId="748F1422" w:rsidR="00094FDA" w:rsidRDefault="00094FDA" w:rsidP="00094FDA">
      <w:pPr>
        <w:pStyle w:val="TERM-note"/>
        <w:numPr>
          <w:ilvl w:val="0"/>
          <w:numId w:val="18"/>
        </w:numPr>
      </w:pPr>
      <w:r>
        <w:t>status information (open/closed, moving),</w:t>
      </w:r>
    </w:p>
    <w:p w14:paraId="373373A1" w14:textId="132A59A0" w:rsidR="00094FDA" w:rsidRDefault="00094FDA" w:rsidP="00094FDA">
      <w:pPr>
        <w:pStyle w:val="TERM-note"/>
        <w:numPr>
          <w:ilvl w:val="0"/>
          <w:numId w:val="18"/>
        </w:numPr>
      </w:pPr>
      <w:r>
        <w:t>dynamically-changing system data (such as stock quotes),</w:t>
      </w:r>
    </w:p>
    <w:p w14:paraId="748D03F9" w14:textId="4C5E910B" w:rsidR="00094FDA" w:rsidRDefault="00094FDA" w:rsidP="00094FDA">
      <w:pPr>
        <w:pStyle w:val="TERM-note"/>
        <w:numPr>
          <w:ilvl w:val="0"/>
          <w:numId w:val="18"/>
        </w:numPr>
      </w:pPr>
      <w:r>
        <w:t>diagnostic data.</w:t>
      </w:r>
    </w:p>
    <w:p w14:paraId="62EF3B72" w14:textId="0EC86633" w:rsidR="00094FDA" w:rsidRDefault="00094FDA" w:rsidP="00094FDA">
      <w:pPr>
        <w:pStyle w:val="TERM-number3"/>
      </w:pPr>
    </w:p>
    <w:p w14:paraId="42E6105D" w14:textId="3D98A743" w:rsidR="00094FDA" w:rsidRDefault="00094FDA" w:rsidP="00094FDA">
      <w:pPr>
        <w:pStyle w:val="TERM"/>
      </w:pPr>
      <w:r>
        <w:t>AnalogItem</w:t>
      </w:r>
    </w:p>
    <w:p w14:paraId="03A509E1" w14:textId="47248126" w:rsidR="00094FDA" w:rsidRDefault="00094FDA" w:rsidP="00094FDA">
      <w:pPr>
        <w:pStyle w:val="TERM-definition"/>
      </w:pPr>
      <w:r>
        <w:t>DataItems that represent continuously-variable physical quantities (e.g., length, temperature), in contrast to the digital representation of data in discrete items</w:t>
      </w:r>
    </w:p>
    <w:p w14:paraId="12AED1ED" w14:textId="5CD74188" w:rsidR="00094FDA" w:rsidRDefault="00094FDA" w:rsidP="00094FDA">
      <w:pPr>
        <w:pStyle w:val="TERM-note"/>
      </w:pPr>
      <w:r>
        <w:t>Note [1] to entry: Typical examples are the values provided by temperature sensors or pressure sensors. OPC UA defines a specific VariableType to identify an AnalogItem. Properties describe the possible ranges of AnalogItems.</w:t>
      </w:r>
    </w:p>
    <w:p w14:paraId="48F9D553" w14:textId="33799F9A" w:rsidR="00094FDA" w:rsidRDefault="00094FDA" w:rsidP="00094FDA">
      <w:pPr>
        <w:pStyle w:val="TERM-number3"/>
      </w:pPr>
    </w:p>
    <w:p w14:paraId="472E63BE" w14:textId="187E1060" w:rsidR="00094FDA" w:rsidRDefault="00094FDA" w:rsidP="00094FDA">
      <w:pPr>
        <w:pStyle w:val="TERM"/>
      </w:pPr>
      <w:r>
        <w:t>DiscreteItem</w:t>
      </w:r>
    </w:p>
    <w:p w14:paraId="32FB2CE6" w14:textId="492CAE15" w:rsidR="00094FDA" w:rsidRDefault="00094FDA" w:rsidP="00094FDA">
      <w:pPr>
        <w:pStyle w:val="TERM-definition"/>
      </w:pPr>
      <w:r>
        <w:t>DataItems that represent data that may take on only a certain number of possible values (e.g., OPENING, OPEN, CLOSING, CLOSED)</w:t>
      </w:r>
    </w:p>
    <w:p w14:paraId="34B848CD" w14:textId="518C8E18" w:rsidR="00094FDA" w:rsidRDefault="00094FDA" w:rsidP="00094FDA">
      <w:pPr>
        <w:pStyle w:val="TERM-note"/>
      </w:pPr>
      <w:r>
        <w:t>Note [1] to entry: Specific VariableTypes are used to identify DiscreteItems with two states or with multiple states. Properties specify the string values for these states.</w:t>
      </w:r>
    </w:p>
    <w:p w14:paraId="183402B7" w14:textId="1E58F1B6" w:rsidR="00094FDA" w:rsidRDefault="00094FDA" w:rsidP="00094FDA">
      <w:pPr>
        <w:pStyle w:val="TERM-number3"/>
      </w:pPr>
    </w:p>
    <w:p w14:paraId="0E9F35AA" w14:textId="35D4822A" w:rsidR="00094FDA" w:rsidRDefault="00094FDA" w:rsidP="00094FDA">
      <w:pPr>
        <w:pStyle w:val="TERM"/>
      </w:pPr>
      <w:r>
        <w:t>ArrayItem</w:t>
      </w:r>
    </w:p>
    <w:p w14:paraId="18081D6C" w14:textId="3D057646" w:rsidR="00094FDA" w:rsidRDefault="00094FDA" w:rsidP="00094FDA">
      <w:pPr>
        <w:pStyle w:val="TERM-definition"/>
      </w:pPr>
      <w:r>
        <w:t>DataItems that represent continuously-variable physical quantities and where each individual data point consists of multiple values represented by an array (e.g., the spectral response of a digital filter)</w:t>
      </w:r>
    </w:p>
    <w:p w14:paraId="2932D5C3" w14:textId="2366A914" w:rsidR="00094FDA" w:rsidRDefault="00094FDA" w:rsidP="00094FDA">
      <w:pPr>
        <w:pStyle w:val="TERM-note"/>
      </w:pPr>
      <w:r>
        <w:t>Note [1] to entry: Typical examples are the data provided by analyser devices. Specific VariableTypes are used to identify ArrayItem variants.</w:t>
      </w:r>
    </w:p>
    <w:p w14:paraId="34713CD5" w14:textId="773785AD" w:rsidR="00094FDA" w:rsidRDefault="00094FDA" w:rsidP="00094FDA">
      <w:pPr>
        <w:pStyle w:val="TERM-number3"/>
      </w:pPr>
    </w:p>
    <w:p w14:paraId="68F69277" w14:textId="68FE4641" w:rsidR="00094FDA" w:rsidRDefault="00094FDA" w:rsidP="00094FDA">
      <w:pPr>
        <w:pStyle w:val="TERM"/>
      </w:pPr>
      <w:r>
        <w:t>EngineeringUnits</w:t>
      </w:r>
    </w:p>
    <w:p w14:paraId="671A1BED" w14:textId="0A2F4BA5" w:rsidR="00094FDA" w:rsidRDefault="00094FDA" w:rsidP="00094FDA">
      <w:pPr>
        <w:pStyle w:val="TERM-definition"/>
      </w:pPr>
      <w:r>
        <w:t>units of measurement for AnalogItems that represent continuously-variable physical quantities (e.g., length, mass, time, temperature)</w:t>
      </w:r>
    </w:p>
    <w:p w14:paraId="7266057A" w14:textId="36542606" w:rsidR="00094FDA" w:rsidRDefault="00094FDA" w:rsidP="00094FDA">
      <w:pPr>
        <w:pStyle w:val="TERM-note"/>
      </w:pPr>
      <w:r>
        <w:t>Note [1] to entry: This standard defines Properties to inform about the unit used for the DataItem value and about the highest and lowest value likely to be obtained in normal operation.</w:t>
      </w:r>
    </w:p>
    <w:p w14:paraId="16DE5C75" w14:textId="77777777" w:rsidR="00094FDA" w:rsidRDefault="00094FDA" w:rsidP="00094FDA">
      <w:pPr>
        <w:pStyle w:val="Heading2"/>
      </w:pPr>
      <w:r>
        <w:t>Abbreviations and symbols</w:t>
      </w:r>
    </w:p>
    <w:p w14:paraId="367D4252" w14:textId="2B4FA068" w:rsidR="00094FDA" w:rsidRDefault="00094FDA" w:rsidP="00094FDA">
      <w:pPr>
        <w:pStyle w:val="PARAGRAPH-Compressed"/>
      </w:pPr>
      <w:r>
        <w:t>DA</w:t>
      </w:r>
      <w:r>
        <w:tab/>
        <w:t>Data Access</w:t>
      </w:r>
    </w:p>
    <w:p w14:paraId="6BD8CFA6" w14:textId="426D3F39" w:rsidR="00094FDA" w:rsidRDefault="00094FDA" w:rsidP="00094FDA">
      <w:pPr>
        <w:pStyle w:val="PARAGRAPH-Compressed"/>
      </w:pPr>
      <w:r>
        <w:t>EU</w:t>
      </w:r>
      <w:r>
        <w:tab/>
        <w:t>Engineering Unit</w:t>
      </w:r>
    </w:p>
    <w:p w14:paraId="0C5D1F43" w14:textId="682CA737" w:rsidR="00094FDA" w:rsidRDefault="00094FDA" w:rsidP="00094FDA">
      <w:pPr>
        <w:pStyle w:val="PARAGRAPH-Compressed"/>
      </w:pPr>
      <w:r>
        <w:t xml:space="preserve">UA </w:t>
      </w:r>
      <w:r>
        <w:tab/>
        <w:t>Unified Architecture</w:t>
      </w:r>
    </w:p>
    <w:p w14:paraId="4C0E76F0" w14:textId="77777777" w:rsidR="00094FDA" w:rsidRDefault="00094FDA" w:rsidP="00094FDA">
      <w:pPr>
        <w:pStyle w:val="Heading1"/>
      </w:pPr>
      <w:r>
        <w:t>Concepts</w:t>
      </w:r>
    </w:p>
    <w:p w14:paraId="2C564E0A" w14:textId="489155E4" w:rsidR="00094FDA" w:rsidRDefault="00094FDA" w:rsidP="00094FDA">
      <w:pPr>
        <w:pStyle w:val="PARAGRAPH"/>
      </w:pPr>
      <w:r>
        <w:t>Data Access deals with the representation and use of automation data in Servers.</w:t>
      </w:r>
    </w:p>
    <w:p w14:paraId="23B5F9F2" w14:textId="56173468" w:rsidR="00094FDA" w:rsidRDefault="00094FDA" w:rsidP="00094FDA">
      <w:pPr>
        <w:pStyle w:val="PARAGRAPH"/>
      </w:pPr>
      <w:r>
        <w:t>Automation data can be located inside the Server or on I/O cards directly connected to the Server. It can also be located in sub-servers or on other devices such as controllers and input/output modules, connected by serial links via field buses or other communication links. OPC UA Data Access Servers provide one or more OPC UA Data Access Clients with transparent access to their automation data.</w:t>
      </w:r>
    </w:p>
    <w:p w14:paraId="490417BE" w14:textId="73EED1C8" w:rsidR="00094FDA" w:rsidRDefault="00094FDA" w:rsidP="00094FDA">
      <w:pPr>
        <w:pStyle w:val="PARAGRAPH"/>
      </w:pPr>
      <w:r>
        <w:t>The links to automation data instances are called DataItems. Which categories of automation data are provided is completely vendor-specific. [Figure 1] illustrates how the AddressSpace of a Server might consist of a broad range of different DataItems.</w:t>
      </w:r>
    </w:p>
    <w:bookmarkStart w:id="6" w:name="_MON_1221049462"/>
    <w:bookmarkEnd w:id="6"/>
    <w:p w14:paraId="04D074C3" w14:textId="7BEBBEA4" w:rsidR="00094FDA" w:rsidRDefault="00094FDA" w:rsidP="00094FDA">
      <w:pPr>
        <w:pStyle w:val="FIGURE-title"/>
      </w:pPr>
      <w:r>
        <w:object w:dxaOrig="8670" w:dyaOrig="6870" w14:anchorId="2B75A9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308.25pt" o:ole="" fillcolor="window">
            <v:imagedata r:id="rId5" o:title=""/>
          </v:shape>
          <o:OLEObject Type="Embed" ProgID="Word.Picture.8" ShapeID="_x0000_i1025" DrawAspect="Content" ObjectID="_1602995159" r:id="rId6"/>
        </w:object>
      </w:r>
    </w:p>
    <w:p w14:paraId="1DFD8986" w14:textId="25AA2B23" w:rsidR="00094FDA" w:rsidRDefault="00094FDA" w:rsidP="00094FDA">
      <w:pPr>
        <w:pStyle w:val="FIGURE-title"/>
      </w:pPr>
      <w:r>
        <w:t xml:space="preserve">Figure </w:t>
      </w:r>
      <w:r>
        <w:fldChar w:fldCharType="begin"/>
      </w:r>
      <w:r>
        <w:instrText xml:space="preserve"> SEQ Figure \* ARABIC </w:instrText>
      </w:r>
      <w:r>
        <w:fldChar w:fldCharType="separate"/>
      </w:r>
      <w:r>
        <w:rPr>
          <w:noProof/>
        </w:rPr>
        <w:t>1</w:t>
      </w:r>
      <w:r>
        <w:fldChar w:fldCharType="end"/>
      </w:r>
      <w:r>
        <w:t xml:space="preserve"> – OPC DataItems are linked to automation data</w:t>
      </w:r>
    </w:p>
    <w:p w14:paraId="16C35360" w14:textId="64937649" w:rsidR="00094FDA" w:rsidRDefault="00094FDA" w:rsidP="00094FDA">
      <w:pPr>
        <w:pStyle w:val="PARAGRAPH"/>
      </w:pPr>
      <w:r>
        <w:t>Clients may read or write DataItems, or monitor them for value changes. The Services needed for these operations are specified in [Part 4]. Changes are defined as a change in status (quality) or a change in value that exceeds a client-defined range called a Deadband. To detect the value change, the difference between the current value and the last reported value is compared to the Deadband.</w:t>
      </w:r>
    </w:p>
    <w:p w14:paraId="7056071C" w14:textId="77777777" w:rsidR="00094FDA" w:rsidRDefault="00094FDA" w:rsidP="00094FDA">
      <w:pPr>
        <w:pStyle w:val="Heading1"/>
      </w:pPr>
      <w:r>
        <w:t>Model</w:t>
      </w:r>
    </w:p>
    <w:p w14:paraId="4FA5B379" w14:textId="77777777" w:rsidR="00094FDA" w:rsidRDefault="00094FDA" w:rsidP="00094FDA">
      <w:pPr>
        <w:pStyle w:val="Heading2"/>
      </w:pPr>
      <w:r>
        <w:t>General</w:t>
      </w:r>
    </w:p>
    <w:p w14:paraId="7A313ACE" w14:textId="191D51B9" w:rsidR="00094FDA" w:rsidRDefault="00094FDA" w:rsidP="00094FDA">
      <w:pPr>
        <w:pStyle w:val="PARAGRAPH"/>
      </w:pPr>
      <w:r>
        <w:t>The DataAccess model extends the variable model by defining VariableTypes. The DataItemType is the base type. ArrayItemType, AnalogItemType and DiscreteItemType (and its TwoState and MultiState subtypes) are specializations. See [Figure 2]. Each of these VariableTypes can be further extended to form domain or server specific DataItems.</w:t>
      </w:r>
    </w:p>
    <w:p w14:paraId="5D233138" w14:textId="1A0C3741" w:rsidR="00094FDA" w:rsidRDefault="00094FDA" w:rsidP="00094FDA">
      <w:pPr>
        <w:pStyle w:val="FIGURE-title"/>
        <w:rPr>
          <w:lang w:val="en-US"/>
        </w:rPr>
      </w:pPr>
      <w:r w:rsidRPr="00213FFA">
        <w:rPr>
          <w:lang w:val="en-US"/>
        </w:rPr>
        <w:object w:dxaOrig="12082" w:dyaOrig="6754" w14:anchorId="5AA069D7">
          <v:shape id="_x0000_i1030" type="#_x0000_t75" style="width:483pt;height:268.5pt" o:ole="" o:bordertopcolor="this" o:borderleftcolor="this" o:borderbottomcolor="this" o:borderrightcolor="this">
            <v:imagedata r:id="rId7" o:title=""/>
            <w10:bordertop type="single" width="4"/>
            <w10:borderleft type="single" width="4"/>
            <w10:borderbottom type="single" width="4"/>
            <w10:borderright type="single" width="4"/>
          </v:shape>
          <o:OLEObject Type="Embed" ProgID="Visio.Drawing.11" ShapeID="_x0000_i1030" DrawAspect="Content" ObjectID="_1602995160" r:id="rId8"/>
        </w:object>
      </w:r>
    </w:p>
    <w:p w14:paraId="61B087F6" w14:textId="68E71993" w:rsidR="00094FDA" w:rsidRDefault="00094FDA" w:rsidP="00094FDA">
      <w:pPr>
        <w:pStyle w:val="FIGURE-title"/>
      </w:pPr>
      <w:r>
        <w:t xml:space="preserve">Figure </w:t>
      </w:r>
      <w:r>
        <w:fldChar w:fldCharType="begin"/>
      </w:r>
      <w:r>
        <w:instrText xml:space="preserve"> SEQ Figure \* ARABIC </w:instrText>
      </w:r>
      <w:r>
        <w:fldChar w:fldCharType="separate"/>
      </w:r>
      <w:r>
        <w:rPr>
          <w:noProof/>
        </w:rPr>
        <w:t>2</w:t>
      </w:r>
      <w:r>
        <w:fldChar w:fldCharType="end"/>
      </w:r>
      <w:r>
        <w:t xml:space="preserve"> – DataItem VariableType hierarchy</w:t>
      </w:r>
    </w:p>
    <w:p w14:paraId="4B2D50CD" w14:textId="77777777" w:rsidR="00094FDA" w:rsidRDefault="00094FDA" w:rsidP="00094FDA">
      <w:pPr>
        <w:pStyle w:val="Heading2"/>
      </w:pPr>
      <w:r>
        <w:t>SemanticsChanged</w:t>
      </w:r>
    </w:p>
    <w:p w14:paraId="1B2B9506" w14:textId="222223E7" w:rsidR="00094FDA" w:rsidRDefault="00094FDA" w:rsidP="00094FDA">
      <w:pPr>
        <w:pStyle w:val="PARAGRAPH"/>
      </w:pPr>
      <w:r>
        <w:t>The StatusCode also contains an informational bit called SemanticsChanged.</w:t>
      </w:r>
    </w:p>
    <w:p w14:paraId="657FFD46" w14:textId="5E7CE94F" w:rsidR="00094FDA" w:rsidRDefault="00094FDA" w:rsidP="00094FDA">
      <w:pPr>
        <w:pStyle w:val="PARAGRAPH"/>
      </w:pPr>
      <w:r>
        <w:t>Servers that implement Data Access shall set this Bit in notifications if certain Properties defined in this standard change. The corresponding Properties are specified individually for each VariableType.</w:t>
      </w:r>
    </w:p>
    <w:p w14:paraId="49DB6296" w14:textId="48C19BE3" w:rsidR="00094FDA" w:rsidRDefault="00094FDA" w:rsidP="00094FDA">
      <w:pPr>
        <w:pStyle w:val="PARAGRAPH"/>
      </w:pPr>
      <w:r>
        <w:t>Clients that use any of these Properties should re-read them before they process the data value.</w:t>
      </w:r>
    </w:p>
    <w:p w14:paraId="04DBCFD5" w14:textId="77777777" w:rsidR="00094FDA" w:rsidRDefault="00094FDA" w:rsidP="00094FDA">
      <w:pPr>
        <w:pStyle w:val="Heading2"/>
      </w:pPr>
      <w:r>
        <w:t>Variable Types</w:t>
      </w:r>
    </w:p>
    <w:p w14:paraId="4239C578" w14:textId="77777777" w:rsidR="00094FDA" w:rsidRDefault="00094FDA" w:rsidP="00094FDA">
      <w:pPr>
        <w:pStyle w:val="Heading3"/>
      </w:pPr>
      <w:r>
        <w:t>DataItemType</w:t>
      </w:r>
    </w:p>
    <w:p w14:paraId="274E9DEF" w14:textId="7A1E922F" w:rsidR="00094FDA" w:rsidRDefault="00094FDA" w:rsidP="00094FDA">
      <w:pPr>
        <w:pStyle w:val="PARAGRAPH"/>
      </w:pPr>
      <w:r>
        <w:t>This VariableType defines the general characteristics of a DataItem. All other DataItem Types derive from it. The DataItemType derives from the BaseDataVariableType and therefore shares the variable model as described in [Part 3] and [Part 5]. It is formally defined in [Table 1].</w:t>
      </w:r>
    </w:p>
    <w:p w14:paraId="208AAED6" w14:textId="27E43892" w:rsidR="00094FDA" w:rsidRDefault="00094FDA" w:rsidP="00094FDA">
      <w:pPr>
        <w:pStyle w:val="TABLE-title"/>
      </w:pPr>
      <w:r>
        <w:t xml:space="preserve">Table </w:t>
      </w:r>
      <w:r>
        <w:fldChar w:fldCharType="begin"/>
      </w:r>
      <w:r>
        <w:instrText xml:space="preserve"> SEQ Table \* ARABIC </w:instrText>
      </w:r>
      <w:r>
        <w:fldChar w:fldCharType="separate"/>
      </w:r>
      <w:r>
        <w:rPr>
          <w:noProof/>
        </w:rPr>
        <w:t>1</w:t>
      </w:r>
      <w:r>
        <w:fldChar w:fldCharType="end"/>
      </w:r>
      <w:r>
        <w:t xml:space="preserve"> – DataItemType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0343A5FA" w14:textId="77777777" w:rsidTr="00034346">
        <w:tblPrEx>
          <w:tblCellMar>
            <w:top w:w="0" w:type="dxa"/>
            <w:bottom w:w="0" w:type="dxa"/>
          </w:tblCellMar>
        </w:tblPrEx>
        <w:tc>
          <w:tcPr>
            <w:tcW w:w="1560" w:type="dxa"/>
            <w:tcBorders>
              <w:bottom w:val="double" w:sz="4" w:space="0" w:color="auto"/>
            </w:tcBorders>
            <w:shd w:val="clear" w:color="auto" w:fill="auto"/>
          </w:tcPr>
          <w:p w14:paraId="5D727358" w14:textId="407C2F2A"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7FF8B4F9" w14:textId="772A45E1" w:rsidR="00094FDA" w:rsidRDefault="00094FDA" w:rsidP="00094FDA">
            <w:pPr>
              <w:pStyle w:val="TABLE-col-heading"/>
            </w:pPr>
            <w:r>
              <w:t>Value</w:t>
            </w:r>
          </w:p>
        </w:tc>
      </w:tr>
      <w:tr w:rsidR="00094FDA" w14:paraId="5EB4C7C7" w14:textId="77777777" w:rsidTr="003276A8">
        <w:tblPrEx>
          <w:tblCellMar>
            <w:top w:w="0" w:type="dxa"/>
            <w:bottom w:w="0" w:type="dxa"/>
          </w:tblCellMar>
        </w:tblPrEx>
        <w:tc>
          <w:tcPr>
            <w:tcW w:w="1560" w:type="dxa"/>
            <w:tcBorders>
              <w:top w:val="double" w:sz="4" w:space="0" w:color="auto"/>
            </w:tcBorders>
            <w:shd w:val="clear" w:color="auto" w:fill="auto"/>
          </w:tcPr>
          <w:p w14:paraId="5543227D" w14:textId="798EAA9A" w:rsidR="00094FDA" w:rsidRDefault="00094FDA" w:rsidP="00094FDA">
            <w:pPr>
              <w:pStyle w:val="TABLE-cell"/>
            </w:pPr>
            <w:r>
              <w:t>BrowseName</w:t>
            </w:r>
          </w:p>
        </w:tc>
        <w:tc>
          <w:tcPr>
            <w:tcW w:w="7800" w:type="dxa"/>
            <w:gridSpan w:val="5"/>
            <w:tcBorders>
              <w:top w:val="double" w:sz="4" w:space="0" w:color="auto"/>
            </w:tcBorders>
            <w:shd w:val="clear" w:color="auto" w:fill="auto"/>
          </w:tcPr>
          <w:p w14:paraId="090D4FA3" w14:textId="7133DE63" w:rsidR="00094FDA" w:rsidRDefault="00094FDA" w:rsidP="00094FDA">
            <w:pPr>
              <w:pStyle w:val="TABLE-cell"/>
            </w:pPr>
            <w:r>
              <w:t>DataItemType</w:t>
            </w:r>
          </w:p>
        </w:tc>
      </w:tr>
      <w:tr w:rsidR="00094FDA" w14:paraId="7EDFA305" w14:textId="77777777" w:rsidTr="0079699F">
        <w:tblPrEx>
          <w:tblCellMar>
            <w:top w:w="0" w:type="dxa"/>
            <w:bottom w:w="0" w:type="dxa"/>
          </w:tblCellMar>
        </w:tblPrEx>
        <w:tc>
          <w:tcPr>
            <w:tcW w:w="1560" w:type="dxa"/>
            <w:shd w:val="clear" w:color="auto" w:fill="auto"/>
          </w:tcPr>
          <w:p w14:paraId="5860F389" w14:textId="05484DD9" w:rsidR="00094FDA" w:rsidRDefault="00094FDA" w:rsidP="00094FDA">
            <w:pPr>
              <w:pStyle w:val="TABLE-cell"/>
            </w:pPr>
            <w:r>
              <w:t>IsAbstract</w:t>
            </w:r>
          </w:p>
        </w:tc>
        <w:tc>
          <w:tcPr>
            <w:tcW w:w="7800" w:type="dxa"/>
            <w:gridSpan w:val="5"/>
            <w:shd w:val="clear" w:color="auto" w:fill="auto"/>
          </w:tcPr>
          <w:p w14:paraId="6C8D2C0B" w14:textId="41DF4038" w:rsidR="00094FDA" w:rsidRDefault="00094FDA" w:rsidP="00094FDA">
            <w:pPr>
              <w:pStyle w:val="TABLE-cell"/>
            </w:pPr>
            <w:r>
              <w:t>False</w:t>
            </w:r>
          </w:p>
        </w:tc>
      </w:tr>
      <w:tr w:rsidR="00094FDA" w14:paraId="02126A0A" w14:textId="77777777" w:rsidTr="008144C7">
        <w:tblPrEx>
          <w:tblCellMar>
            <w:top w:w="0" w:type="dxa"/>
            <w:bottom w:w="0" w:type="dxa"/>
          </w:tblCellMar>
        </w:tblPrEx>
        <w:tc>
          <w:tcPr>
            <w:tcW w:w="1560" w:type="dxa"/>
            <w:shd w:val="clear" w:color="auto" w:fill="auto"/>
          </w:tcPr>
          <w:p w14:paraId="647DEEED" w14:textId="029F50AB" w:rsidR="00094FDA" w:rsidRDefault="00094FDA" w:rsidP="00094FDA">
            <w:pPr>
              <w:pStyle w:val="TABLE-cell"/>
            </w:pPr>
            <w:r>
              <w:t>ValueRank</w:t>
            </w:r>
          </w:p>
        </w:tc>
        <w:tc>
          <w:tcPr>
            <w:tcW w:w="7800" w:type="dxa"/>
            <w:gridSpan w:val="5"/>
            <w:shd w:val="clear" w:color="auto" w:fill="auto"/>
          </w:tcPr>
          <w:p w14:paraId="0D43EE1C" w14:textId="34E6653F" w:rsidR="00094FDA" w:rsidRDefault="00094FDA" w:rsidP="00094FDA">
            <w:pPr>
              <w:pStyle w:val="TABLE-cell"/>
            </w:pPr>
            <w:r>
              <w:t>−2  (−2 = ‘Any’)</w:t>
            </w:r>
          </w:p>
        </w:tc>
      </w:tr>
      <w:tr w:rsidR="00094FDA" w14:paraId="5ACFFFD3" w14:textId="77777777" w:rsidTr="00565FA6">
        <w:tblPrEx>
          <w:tblCellMar>
            <w:top w:w="0" w:type="dxa"/>
            <w:bottom w:w="0" w:type="dxa"/>
          </w:tblCellMar>
        </w:tblPrEx>
        <w:tc>
          <w:tcPr>
            <w:tcW w:w="1560" w:type="dxa"/>
            <w:shd w:val="clear" w:color="auto" w:fill="auto"/>
          </w:tcPr>
          <w:p w14:paraId="177AA826" w14:textId="682AD717" w:rsidR="00094FDA" w:rsidRDefault="00094FDA" w:rsidP="00094FDA">
            <w:pPr>
              <w:pStyle w:val="TABLE-cell"/>
            </w:pPr>
            <w:r>
              <w:t>DataType</w:t>
            </w:r>
          </w:p>
        </w:tc>
        <w:tc>
          <w:tcPr>
            <w:tcW w:w="7800" w:type="dxa"/>
            <w:gridSpan w:val="5"/>
            <w:shd w:val="clear" w:color="auto" w:fill="auto"/>
          </w:tcPr>
          <w:p w14:paraId="73673E5A" w14:textId="4E8A83E4" w:rsidR="00094FDA" w:rsidRDefault="00094FDA" w:rsidP="00094FDA">
            <w:pPr>
              <w:pStyle w:val="TABLE-cell"/>
            </w:pPr>
            <w:r>
              <w:t>BaseDataType</w:t>
            </w:r>
          </w:p>
        </w:tc>
      </w:tr>
      <w:tr w:rsidR="00094FDA" w14:paraId="44CDE179" w14:textId="77777777" w:rsidTr="00094FDA">
        <w:tblPrEx>
          <w:tblCellMar>
            <w:top w:w="0" w:type="dxa"/>
            <w:bottom w:w="0" w:type="dxa"/>
          </w:tblCellMar>
        </w:tblPrEx>
        <w:tc>
          <w:tcPr>
            <w:tcW w:w="1560" w:type="dxa"/>
            <w:shd w:val="clear" w:color="auto" w:fill="auto"/>
          </w:tcPr>
          <w:p w14:paraId="789628AD" w14:textId="7C122789" w:rsidR="00094FDA" w:rsidRDefault="00094FDA" w:rsidP="00094FDA">
            <w:pPr>
              <w:pStyle w:val="TABLE-cell"/>
            </w:pPr>
            <w:r>
              <w:t>References</w:t>
            </w:r>
          </w:p>
        </w:tc>
        <w:tc>
          <w:tcPr>
            <w:tcW w:w="1560" w:type="dxa"/>
            <w:shd w:val="clear" w:color="auto" w:fill="auto"/>
          </w:tcPr>
          <w:p w14:paraId="33A36BAF" w14:textId="5AA0EA56" w:rsidR="00094FDA" w:rsidRDefault="00094FDA" w:rsidP="00094FDA">
            <w:pPr>
              <w:pStyle w:val="TABLE-cell"/>
            </w:pPr>
            <w:r>
              <w:t>NodeClass</w:t>
            </w:r>
          </w:p>
        </w:tc>
        <w:tc>
          <w:tcPr>
            <w:tcW w:w="1560" w:type="dxa"/>
            <w:shd w:val="clear" w:color="auto" w:fill="auto"/>
          </w:tcPr>
          <w:p w14:paraId="1F66F5B6" w14:textId="54D2C949" w:rsidR="00094FDA" w:rsidRDefault="00094FDA" w:rsidP="00094FDA">
            <w:pPr>
              <w:pStyle w:val="TABLE-cell"/>
            </w:pPr>
            <w:r>
              <w:t>BrowseName</w:t>
            </w:r>
          </w:p>
        </w:tc>
        <w:tc>
          <w:tcPr>
            <w:tcW w:w="1560" w:type="dxa"/>
            <w:shd w:val="clear" w:color="auto" w:fill="auto"/>
          </w:tcPr>
          <w:p w14:paraId="4BED187D" w14:textId="2B351BDC" w:rsidR="00094FDA" w:rsidRDefault="00094FDA" w:rsidP="00094FDA">
            <w:pPr>
              <w:pStyle w:val="TABLE-cell"/>
            </w:pPr>
            <w:r>
              <w:t>DataType</w:t>
            </w:r>
          </w:p>
        </w:tc>
        <w:tc>
          <w:tcPr>
            <w:tcW w:w="1560" w:type="dxa"/>
            <w:shd w:val="clear" w:color="auto" w:fill="auto"/>
          </w:tcPr>
          <w:p w14:paraId="61D1574A" w14:textId="0D8D54FE" w:rsidR="00094FDA" w:rsidRDefault="00094FDA" w:rsidP="00094FDA">
            <w:pPr>
              <w:pStyle w:val="TABLE-cell"/>
            </w:pPr>
            <w:r>
              <w:t>TypeDefinition</w:t>
            </w:r>
          </w:p>
        </w:tc>
        <w:tc>
          <w:tcPr>
            <w:tcW w:w="1560" w:type="dxa"/>
            <w:shd w:val="clear" w:color="auto" w:fill="auto"/>
          </w:tcPr>
          <w:p w14:paraId="370E9098" w14:textId="2ABE56FC" w:rsidR="00094FDA" w:rsidRDefault="00094FDA" w:rsidP="00094FDA">
            <w:pPr>
              <w:pStyle w:val="TABLE-cell"/>
            </w:pPr>
            <w:r>
              <w:t>ModellingRule</w:t>
            </w:r>
          </w:p>
        </w:tc>
      </w:tr>
      <w:tr w:rsidR="00094FDA" w14:paraId="7DFC14A1" w14:textId="77777777" w:rsidTr="001F50DE">
        <w:tblPrEx>
          <w:tblCellMar>
            <w:top w:w="0" w:type="dxa"/>
            <w:bottom w:w="0" w:type="dxa"/>
          </w:tblCellMar>
        </w:tblPrEx>
        <w:tc>
          <w:tcPr>
            <w:tcW w:w="9360" w:type="dxa"/>
            <w:gridSpan w:val="6"/>
            <w:shd w:val="clear" w:color="auto" w:fill="auto"/>
          </w:tcPr>
          <w:p w14:paraId="67BAA295" w14:textId="73C8B002" w:rsidR="00094FDA" w:rsidRDefault="00094FDA" w:rsidP="00094FDA">
            <w:pPr>
              <w:pStyle w:val="TABLE-cell"/>
            </w:pPr>
            <w:r>
              <w:t>Subtype of the BaseDataVariableType defined in [Part 5]; i.e the Properties of that type are inherited.</w:t>
            </w:r>
          </w:p>
        </w:tc>
      </w:tr>
      <w:tr w:rsidR="00094FDA" w14:paraId="7FD1C7A8" w14:textId="77777777" w:rsidTr="00BA7949">
        <w:tblPrEx>
          <w:tblCellMar>
            <w:top w:w="0" w:type="dxa"/>
            <w:bottom w:w="0" w:type="dxa"/>
          </w:tblCellMar>
        </w:tblPrEx>
        <w:tc>
          <w:tcPr>
            <w:tcW w:w="1560" w:type="dxa"/>
            <w:shd w:val="clear" w:color="auto" w:fill="auto"/>
          </w:tcPr>
          <w:p w14:paraId="4AB050E9" w14:textId="18410471" w:rsidR="00094FDA" w:rsidRDefault="00094FDA" w:rsidP="00094FDA">
            <w:pPr>
              <w:pStyle w:val="TABLE-cell"/>
            </w:pPr>
            <w:r>
              <w:t>HasSubtype</w:t>
            </w:r>
          </w:p>
        </w:tc>
        <w:tc>
          <w:tcPr>
            <w:tcW w:w="1560" w:type="dxa"/>
            <w:shd w:val="clear" w:color="auto" w:fill="auto"/>
          </w:tcPr>
          <w:p w14:paraId="691CCE30" w14:textId="6640D90D" w:rsidR="00094FDA" w:rsidRDefault="00094FDA" w:rsidP="00094FDA">
            <w:pPr>
              <w:pStyle w:val="TABLE-cell"/>
            </w:pPr>
            <w:r>
              <w:t>VariableType</w:t>
            </w:r>
          </w:p>
        </w:tc>
        <w:tc>
          <w:tcPr>
            <w:tcW w:w="1560" w:type="dxa"/>
            <w:shd w:val="clear" w:color="auto" w:fill="auto"/>
          </w:tcPr>
          <w:p w14:paraId="111EF596" w14:textId="3628721A" w:rsidR="00094FDA" w:rsidRDefault="00094FDA" w:rsidP="00094FDA">
            <w:pPr>
              <w:pStyle w:val="TABLE-cell"/>
            </w:pPr>
            <w:r>
              <w:t>AnalogItemType</w:t>
            </w:r>
          </w:p>
        </w:tc>
        <w:tc>
          <w:tcPr>
            <w:tcW w:w="4680" w:type="dxa"/>
            <w:gridSpan w:val="3"/>
            <w:shd w:val="clear" w:color="auto" w:fill="auto"/>
          </w:tcPr>
          <w:p w14:paraId="4B1500F0" w14:textId="48AE119B" w:rsidR="00094FDA" w:rsidRDefault="00094FDA" w:rsidP="00094FDA">
            <w:pPr>
              <w:pStyle w:val="TABLE-cell"/>
            </w:pPr>
            <w:r>
              <w:t>Defined in [AnalogItemType]</w:t>
            </w:r>
          </w:p>
        </w:tc>
      </w:tr>
      <w:tr w:rsidR="00094FDA" w14:paraId="59E64F7F" w14:textId="77777777" w:rsidTr="00AC4AD6">
        <w:tblPrEx>
          <w:tblCellMar>
            <w:top w:w="0" w:type="dxa"/>
            <w:bottom w:w="0" w:type="dxa"/>
          </w:tblCellMar>
        </w:tblPrEx>
        <w:tc>
          <w:tcPr>
            <w:tcW w:w="1560" w:type="dxa"/>
            <w:shd w:val="clear" w:color="auto" w:fill="auto"/>
          </w:tcPr>
          <w:p w14:paraId="2DE57B62" w14:textId="75045551" w:rsidR="00094FDA" w:rsidRDefault="00094FDA" w:rsidP="00094FDA">
            <w:pPr>
              <w:pStyle w:val="TABLE-cell"/>
            </w:pPr>
            <w:r>
              <w:t>HasSubtype</w:t>
            </w:r>
          </w:p>
        </w:tc>
        <w:tc>
          <w:tcPr>
            <w:tcW w:w="1560" w:type="dxa"/>
            <w:shd w:val="clear" w:color="auto" w:fill="auto"/>
          </w:tcPr>
          <w:p w14:paraId="57BB221C" w14:textId="2BA091D2" w:rsidR="00094FDA" w:rsidRDefault="00094FDA" w:rsidP="00094FDA">
            <w:pPr>
              <w:pStyle w:val="TABLE-cell"/>
            </w:pPr>
            <w:r>
              <w:t>VariableType</w:t>
            </w:r>
          </w:p>
        </w:tc>
        <w:tc>
          <w:tcPr>
            <w:tcW w:w="1560" w:type="dxa"/>
            <w:shd w:val="clear" w:color="auto" w:fill="auto"/>
          </w:tcPr>
          <w:p w14:paraId="41187F43" w14:textId="08F50C7C" w:rsidR="00094FDA" w:rsidRDefault="00094FDA" w:rsidP="00094FDA">
            <w:pPr>
              <w:pStyle w:val="TABLE-cell"/>
            </w:pPr>
            <w:r>
              <w:t>DiscreteItemType</w:t>
            </w:r>
          </w:p>
        </w:tc>
        <w:tc>
          <w:tcPr>
            <w:tcW w:w="4680" w:type="dxa"/>
            <w:gridSpan w:val="3"/>
            <w:shd w:val="clear" w:color="auto" w:fill="auto"/>
          </w:tcPr>
          <w:p w14:paraId="3B4825FE" w14:textId="3BEC9DB4" w:rsidR="00094FDA" w:rsidRDefault="00094FDA" w:rsidP="00094FDA">
            <w:pPr>
              <w:pStyle w:val="TABLE-cell"/>
            </w:pPr>
            <w:r>
              <w:t>Defined in [DiscreteItemType]</w:t>
            </w:r>
          </w:p>
        </w:tc>
      </w:tr>
      <w:tr w:rsidR="00094FDA" w14:paraId="1E379572" w14:textId="77777777" w:rsidTr="0088443C">
        <w:tblPrEx>
          <w:tblCellMar>
            <w:top w:w="0" w:type="dxa"/>
            <w:bottom w:w="0" w:type="dxa"/>
          </w:tblCellMar>
        </w:tblPrEx>
        <w:tc>
          <w:tcPr>
            <w:tcW w:w="1560" w:type="dxa"/>
            <w:shd w:val="clear" w:color="auto" w:fill="auto"/>
          </w:tcPr>
          <w:p w14:paraId="7384AD40" w14:textId="6EDE27FC" w:rsidR="00094FDA" w:rsidRDefault="00094FDA" w:rsidP="00094FDA">
            <w:pPr>
              <w:pStyle w:val="TABLE-cell"/>
            </w:pPr>
            <w:r>
              <w:t>HasSubtype</w:t>
            </w:r>
          </w:p>
        </w:tc>
        <w:tc>
          <w:tcPr>
            <w:tcW w:w="1560" w:type="dxa"/>
            <w:shd w:val="clear" w:color="auto" w:fill="auto"/>
          </w:tcPr>
          <w:p w14:paraId="43F76297" w14:textId="2A2C36E2" w:rsidR="00094FDA" w:rsidRDefault="00094FDA" w:rsidP="00094FDA">
            <w:pPr>
              <w:pStyle w:val="TABLE-cell"/>
            </w:pPr>
            <w:r>
              <w:t>VariableType</w:t>
            </w:r>
          </w:p>
        </w:tc>
        <w:tc>
          <w:tcPr>
            <w:tcW w:w="1560" w:type="dxa"/>
            <w:shd w:val="clear" w:color="auto" w:fill="auto"/>
          </w:tcPr>
          <w:p w14:paraId="048E1BE4" w14:textId="724A0E5A" w:rsidR="00094FDA" w:rsidRDefault="00094FDA" w:rsidP="00094FDA">
            <w:pPr>
              <w:pStyle w:val="TABLE-cell"/>
            </w:pPr>
            <w:r>
              <w:t>ArrayItemType</w:t>
            </w:r>
          </w:p>
        </w:tc>
        <w:tc>
          <w:tcPr>
            <w:tcW w:w="4680" w:type="dxa"/>
            <w:gridSpan w:val="3"/>
            <w:shd w:val="clear" w:color="auto" w:fill="auto"/>
          </w:tcPr>
          <w:p w14:paraId="1072C68C" w14:textId="1E1593A6" w:rsidR="00094FDA" w:rsidRDefault="00094FDA" w:rsidP="00094FDA">
            <w:pPr>
              <w:pStyle w:val="TABLE-cell"/>
            </w:pPr>
            <w:r>
              <w:t>Defined in [ArrayItemType]</w:t>
            </w:r>
          </w:p>
        </w:tc>
      </w:tr>
      <w:tr w:rsidR="00094FDA" w14:paraId="751C6588" w14:textId="77777777" w:rsidTr="00094FDA">
        <w:tblPrEx>
          <w:tblCellMar>
            <w:top w:w="0" w:type="dxa"/>
            <w:bottom w:w="0" w:type="dxa"/>
          </w:tblCellMar>
        </w:tblPrEx>
        <w:tc>
          <w:tcPr>
            <w:tcW w:w="1560" w:type="dxa"/>
            <w:shd w:val="clear" w:color="auto" w:fill="auto"/>
          </w:tcPr>
          <w:p w14:paraId="556CECD0" w14:textId="5710216A" w:rsidR="00094FDA" w:rsidRDefault="00094FDA" w:rsidP="00094FDA">
            <w:pPr>
              <w:pStyle w:val="TABLE-cell"/>
            </w:pPr>
            <w:r>
              <w:t>HasProperty</w:t>
            </w:r>
          </w:p>
        </w:tc>
        <w:tc>
          <w:tcPr>
            <w:tcW w:w="1560" w:type="dxa"/>
            <w:shd w:val="clear" w:color="auto" w:fill="auto"/>
          </w:tcPr>
          <w:p w14:paraId="4EC5BC75" w14:textId="1B31803D" w:rsidR="00094FDA" w:rsidRDefault="00094FDA" w:rsidP="00094FDA">
            <w:pPr>
              <w:pStyle w:val="TABLE-cell"/>
            </w:pPr>
            <w:r>
              <w:t>Variable</w:t>
            </w:r>
          </w:p>
        </w:tc>
        <w:tc>
          <w:tcPr>
            <w:tcW w:w="1560" w:type="dxa"/>
            <w:shd w:val="clear" w:color="auto" w:fill="auto"/>
          </w:tcPr>
          <w:p w14:paraId="12DBA6A1" w14:textId="193B8D46" w:rsidR="00094FDA" w:rsidRDefault="00094FDA" w:rsidP="00094FDA">
            <w:pPr>
              <w:pStyle w:val="TABLE-cell"/>
            </w:pPr>
            <w:r>
              <w:t>Definition</w:t>
            </w:r>
          </w:p>
        </w:tc>
        <w:tc>
          <w:tcPr>
            <w:tcW w:w="1560" w:type="dxa"/>
            <w:shd w:val="clear" w:color="auto" w:fill="auto"/>
          </w:tcPr>
          <w:p w14:paraId="0F9424F7" w14:textId="5D2C5FBD" w:rsidR="00094FDA" w:rsidRDefault="00094FDA" w:rsidP="00094FDA">
            <w:pPr>
              <w:pStyle w:val="TABLE-cell"/>
            </w:pPr>
            <w:r>
              <w:t>String</w:t>
            </w:r>
          </w:p>
        </w:tc>
        <w:tc>
          <w:tcPr>
            <w:tcW w:w="1560" w:type="dxa"/>
            <w:shd w:val="clear" w:color="auto" w:fill="auto"/>
          </w:tcPr>
          <w:p w14:paraId="415ACD3B" w14:textId="605FF5A1" w:rsidR="00094FDA" w:rsidRDefault="00094FDA" w:rsidP="00094FDA">
            <w:pPr>
              <w:pStyle w:val="TABLE-cell"/>
            </w:pPr>
            <w:r>
              <w:t>PropertyType</w:t>
            </w:r>
          </w:p>
        </w:tc>
        <w:tc>
          <w:tcPr>
            <w:tcW w:w="1560" w:type="dxa"/>
            <w:shd w:val="clear" w:color="auto" w:fill="auto"/>
          </w:tcPr>
          <w:p w14:paraId="53801E6F" w14:textId="4307B53F" w:rsidR="00094FDA" w:rsidRDefault="00094FDA" w:rsidP="00094FDA">
            <w:pPr>
              <w:pStyle w:val="TABLE-cell"/>
            </w:pPr>
            <w:r>
              <w:t>Optional</w:t>
            </w:r>
          </w:p>
        </w:tc>
      </w:tr>
      <w:tr w:rsidR="00094FDA" w14:paraId="00B6D94D" w14:textId="77777777" w:rsidTr="00094FDA">
        <w:tblPrEx>
          <w:tblCellMar>
            <w:top w:w="0" w:type="dxa"/>
            <w:bottom w:w="0" w:type="dxa"/>
          </w:tblCellMar>
        </w:tblPrEx>
        <w:tc>
          <w:tcPr>
            <w:tcW w:w="1560" w:type="dxa"/>
            <w:shd w:val="clear" w:color="auto" w:fill="auto"/>
          </w:tcPr>
          <w:p w14:paraId="5D70111C" w14:textId="4CAD6FD3" w:rsidR="00094FDA" w:rsidRDefault="00094FDA" w:rsidP="00094FDA">
            <w:pPr>
              <w:pStyle w:val="TABLE-cell"/>
            </w:pPr>
            <w:r>
              <w:t>HasProperty</w:t>
            </w:r>
          </w:p>
        </w:tc>
        <w:tc>
          <w:tcPr>
            <w:tcW w:w="1560" w:type="dxa"/>
            <w:shd w:val="clear" w:color="auto" w:fill="auto"/>
          </w:tcPr>
          <w:p w14:paraId="2F4D3F02" w14:textId="245EB0A3" w:rsidR="00094FDA" w:rsidRDefault="00094FDA" w:rsidP="00094FDA">
            <w:pPr>
              <w:pStyle w:val="TABLE-cell"/>
            </w:pPr>
            <w:r>
              <w:t>Variable</w:t>
            </w:r>
          </w:p>
        </w:tc>
        <w:tc>
          <w:tcPr>
            <w:tcW w:w="1560" w:type="dxa"/>
            <w:shd w:val="clear" w:color="auto" w:fill="auto"/>
          </w:tcPr>
          <w:p w14:paraId="4176EF6A" w14:textId="437507E6" w:rsidR="00094FDA" w:rsidRDefault="00094FDA" w:rsidP="00094FDA">
            <w:pPr>
              <w:pStyle w:val="TABLE-cell"/>
            </w:pPr>
            <w:r>
              <w:t>ValuePrecision</w:t>
            </w:r>
          </w:p>
        </w:tc>
        <w:tc>
          <w:tcPr>
            <w:tcW w:w="1560" w:type="dxa"/>
            <w:shd w:val="clear" w:color="auto" w:fill="auto"/>
          </w:tcPr>
          <w:p w14:paraId="0ACB9E7C" w14:textId="195F8959" w:rsidR="00094FDA" w:rsidRDefault="00094FDA" w:rsidP="00094FDA">
            <w:pPr>
              <w:pStyle w:val="TABLE-cell"/>
            </w:pPr>
            <w:r>
              <w:t>Double</w:t>
            </w:r>
          </w:p>
        </w:tc>
        <w:tc>
          <w:tcPr>
            <w:tcW w:w="1560" w:type="dxa"/>
            <w:shd w:val="clear" w:color="auto" w:fill="auto"/>
          </w:tcPr>
          <w:p w14:paraId="408BC0E1" w14:textId="7B5B35A9" w:rsidR="00094FDA" w:rsidRDefault="00094FDA" w:rsidP="00094FDA">
            <w:pPr>
              <w:pStyle w:val="TABLE-cell"/>
            </w:pPr>
            <w:r>
              <w:t>PropertyType</w:t>
            </w:r>
          </w:p>
        </w:tc>
        <w:tc>
          <w:tcPr>
            <w:tcW w:w="1560" w:type="dxa"/>
            <w:shd w:val="clear" w:color="auto" w:fill="auto"/>
          </w:tcPr>
          <w:p w14:paraId="4C735CAB" w14:textId="65CEBB78" w:rsidR="00094FDA" w:rsidRDefault="00094FDA" w:rsidP="00094FDA">
            <w:pPr>
              <w:pStyle w:val="TABLE-cell"/>
            </w:pPr>
            <w:r>
              <w:t>Optional</w:t>
            </w:r>
          </w:p>
        </w:tc>
      </w:tr>
    </w:tbl>
    <w:p w14:paraId="01DB119C" w14:textId="46FAC5A2" w:rsidR="00094FDA" w:rsidRDefault="00094FDA" w:rsidP="00094FDA">
      <w:pPr>
        <w:pStyle w:val="NoSpacing"/>
      </w:pPr>
    </w:p>
    <w:p w14:paraId="72CBCD02" w14:textId="749B8257" w:rsidR="00094FDA" w:rsidRDefault="00094FDA" w:rsidP="00094FDA">
      <w:pPr>
        <w:pStyle w:val="PARAGRAPH"/>
      </w:pPr>
      <w:r>
        <w:t>Definition is a vendor-specific, human readable string that specifies how the value of this DataItem is calculated. Definition is non-localized and will often contain an equation that can be parsed by certain clients.</w:t>
      </w:r>
    </w:p>
    <w:p w14:paraId="6C3562F1" w14:textId="3F0FACD9" w:rsidR="00094FDA" w:rsidRDefault="00094FDA" w:rsidP="00094FDA">
      <w:pPr>
        <w:pStyle w:val="CODE"/>
      </w:pPr>
      <w:r>
        <w:t>Example:</w:t>
      </w:r>
      <w:r>
        <w:tab/>
      </w:r>
      <w:r>
        <w:tab/>
        <w:t>Definition::= “(TempA – 25) + TempB”</w:t>
      </w:r>
    </w:p>
    <w:p w14:paraId="5F241821" w14:textId="58804EE8" w:rsidR="00094FDA" w:rsidRDefault="00094FDA" w:rsidP="00094FDA">
      <w:pPr>
        <w:pStyle w:val="PARAGRAPH"/>
      </w:pPr>
      <w:r>
        <w:t>ValuePrecision specifies the maximum precision that the Server can maintain for the item based on restrictions in the target environment.</w:t>
      </w:r>
    </w:p>
    <w:p w14:paraId="36F07499" w14:textId="79FBAC94" w:rsidR="00094FDA" w:rsidRDefault="00094FDA" w:rsidP="00094FDA">
      <w:pPr>
        <w:pStyle w:val="PARAGRAPH"/>
      </w:pPr>
      <w:r>
        <w:t>ValuePrecision can be used for the following DataTypes:</w:t>
      </w:r>
    </w:p>
    <w:p w14:paraId="31826394" w14:textId="21793E11" w:rsidR="00094FDA" w:rsidRDefault="00094FDA" w:rsidP="00094FDA">
      <w:pPr>
        <w:pStyle w:val="PARAGRAPH"/>
        <w:numPr>
          <w:ilvl w:val="0"/>
          <w:numId w:val="19"/>
        </w:numPr>
      </w:pPr>
      <w:r>
        <w:t>For Float and Double values it specifies the number of digits after the decimal place.</w:t>
      </w:r>
    </w:p>
    <w:p w14:paraId="652B62AA" w14:textId="3F07DE85" w:rsidR="00094FDA" w:rsidRDefault="00094FDA" w:rsidP="00094FDA">
      <w:pPr>
        <w:pStyle w:val="PARAGRAPH"/>
        <w:numPr>
          <w:ilvl w:val="0"/>
          <w:numId w:val="19"/>
        </w:numPr>
      </w:pPr>
      <w:r>
        <w:t>For DateTime values it indicates the minimum time difference in nanoseconds. For example, a ValuePrecision of 20 000 000 defines a precision of 20 ms.</w:t>
      </w:r>
    </w:p>
    <w:p w14:paraId="160A420A" w14:textId="5B894DA7" w:rsidR="00094FDA" w:rsidRDefault="00094FDA" w:rsidP="00094FDA">
      <w:pPr>
        <w:pStyle w:val="PARAGRAPH"/>
      </w:pPr>
      <w:r>
        <w:t>The ValuePrecision Property is an approximation that is intended to provide guidance to a Client. A Server is expected to silently round any value with more precision that it supports. This implies that a Client may encounter cases where the value read back from a Server differs from the value that it wrote to the Server. This difference shall be no more than the difference suggested by this Property.</w:t>
      </w:r>
    </w:p>
    <w:p w14:paraId="21A64106" w14:textId="77777777" w:rsidR="00094FDA" w:rsidRDefault="00094FDA" w:rsidP="00094FDA">
      <w:pPr>
        <w:pStyle w:val="Heading3"/>
      </w:pPr>
      <w:r>
        <w:t>AnalogItemType</w:t>
      </w:r>
    </w:p>
    <w:p w14:paraId="1DDF4ADC" w14:textId="6697FC0E" w:rsidR="00094FDA" w:rsidRDefault="00094FDA" w:rsidP="00094FDA">
      <w:pPr>
        <w:pStyle w:val="PARAGRAPH"/>
      </w:pPr>
      <w:r>
        <w:t>This VariableType defines the general characteristics of an AnalogItem. All other AnalogItem Types derive from it. The AnalogItemType derives from the DataItemType. It is formally defined in [Table 2].</w:t>
      </w:r>
    </w:p>
    <w:p w14:paraId="41686A80" w14:textId="3AB48731" w:rsidR="00094FDA" w:rsidRDefault="00094FDA" w:rsidP="00094FDA">
      <w:pPr>
        <w:pStyle w:val="TABLE-title"/>
      </w:pPr>
      <w:r>
        <w:t xml:space="preserve">Table </w:t>
      </w:r>
      <w:r>
        <w:fldChar w:fldCharType="begin"/>
      </w:r>
      <w:r>
        <w:instrText xml:space="preserve"> SEQ Table \* ARABIC </w:instrText>
      </w:r>
      <w:r>
        <w:fldChar w:fldCharType="separate"/>
      </w:r>
      <w:r>
        <w:rPr>
          <w:noProof/>
        </w:rPr>
        <w:t>2</w:t>
      </w:r>
      <w:r>
        <w:fldChar w:fldCharType="end"/>
      </w:r>
      <w:r>
        <w:t xml:space="preserve"> – AnalogItemType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0D9300E9" w14:textId="77777777" w:rsidTr="009F36D2">
        <w:tblPrEx>
          <w:tblCellMar>
            <w:top w:w="0" w:type="dxa"/>
            <w:bottom w:w="0" w:type="dxa"/>
          </w:tblCellMar>
        </w:tblPrEx>
        <w:tc>
          <w:tcPr>
            <w:tcW w:w="1560" w:type="dxa"/>
            <w:tcBorders>
              <w:bottom w:val="double" w:sz="4" w:space="0" w:color="auto"/>
            </w:tcBorders>
            <w:shd w:val="clear" w:color="auto" w:fill="auto"/>
          </w:tcPr>
          <w:p w14:paraId="1FCE7BE3" w14:textId="22156A62"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04DC2C0F" w14:textId="2A9EFCE8" w:rsidR="00094FDA" w:rsidRDefault="00094FDA" w:rsidP="00094FDA">
            <w:pPr>
              <w:pStyle w:val="TABLE-col-heading"/>
            </w:pPr>
            <w:r>
              <w:t>Value</w:t>
            </w:r>
          </w:p>
        </w:tc>
      </w:tr>
      <w:tr w:rsidR="00094FDA" w14:paraId="18EB0765" w14:textId="77777777" w:rsidTr="000C5E77">
        <w:tblPrEx>
          <w:tblCellMar>
            <w:top w:w="0" w:type="dxa"/>
            <w:bottom w:w="0" w:type="dxa"/>
          </w:tblCellMar>
        </w:tblPrEx>
        <w:tc>
          <w:tcPr>
            <w:tcW w:w="1560" w:type="dxa"/>
            <w:tcBorders>
              <w:top w:val="double" w:sz="4" w:space="0" w:color="auto"/>
            </w:tcBorders>
            <w:shd w:val="clear" w:color="auto" w:fill="auto"/>
          </w:tcPr>
          <w:p w14:paraId="5B96ACBB" w14:textId="3503ECF8" w:rsidR="00094FDA" w:rsidRDefault="00094FDA" w:rsidP="00094FDA">
            <w:pPr>
              <w:pStyle w:val="TABLE-cell"/>
            </w:pPr>
            <w:r>
              <w:t>BrowseName</w:t>
            </w:r>
          </w:p>
        </w:tc>
        <w:tc>
          <w:tcPr>
            <w:tcW w:w="7800" w:type="dxa"/>
            <w:gridSpan w:val="5"/>
            <w:tcBorders>
              <w:top w:val="double" w:sz="4" w:space="0" w:color="auto"/>
            </w:tcBorders>
            <w:shd w:val="clear" w:color="auto" w:fill="auto"/>
          </w:tcPr>
          <w:p w14:paraId="41E21276" w14:textId="72A6B0DF" w:rsidR="00094FDA" w:rsidRDefault="00094FDA" w:rsidP="00094FDA">
            <w:pPr>
              <w:pStyle w:val="TABLE-cell"/>
            </w:pPr>
            <w:r>
              <w:t>AnalogItemType</w:t>
            </w:r>
          </w:p>
        </w:tc>
      </w:tr>
      <w:tr w:rsidR="00094FDA" w14:paraId="013F91DE" w14:textId="77777777" w:rsidTr="00105481">
        <w:tblPrEx>
          <w:tblCellMar>
            <w:top w:w="0" w:type="dxa"/>
            <w:bottom w:w="0" w:type="dxa"/>
          </w:tblCellMar>
        </w:tblPrEx>
        <w:tc>
          <w:tcPr>
            <w:tcW w:w="1560" w:type="dxa"/>
            <w:shd w:val="clear" w:color="auto" w:fill="auto"/>
          </w:tcPr>
          <w:p w14:paraId="0B876EF5" w14:textId="68CBDDB0" w:rsidR="00094FDA" w:rsidRDefault="00094FDA" w:rsidP="00094FDA">
            <w:pPr>
              <w:pStyle w:val="TABLE-cell"/>
            </w:pPr>
            <w:r>
              <w:t>IsAbstract</w:t>
            </w:r>
          </w:p>
        </w:tc>
        <w:tc>
          <w:tcPr>
            <w:tcW w:w="7800" w:type="dxa"/>
            <w:gridSpan w:val="5"/>
            <w:shd w:val="clear" w:color="auto" w:fill="auto"/>
          </w:tcPr>
          <w:p w14:paraId="74C69498" w14:textId="7004AAA3" w:rsidR="00094FDA" w:rsidRDefault="00094FDA" w:rsidP="00094FDA">
            <w:pPr>
              <w:pStyle w:val="TABLE-cell"/>
            </w:pPr>
            <w:r>
              <w:t>False</w:t>
            </w:r>
          </w:p>
        </w:tc>
      </w:tr>
      <w:tr w:rsidR="00094FDA" w14:paraId="414757A2" w14:textId="77777777" w:rsidTr="00A85A72">
        <w:tblPrEx>
          <w:tblCellMar>
            <w:top w:w="0" w:type="dxa"/>
            <w:bottom w:w="0" w:type="dxa"/>
          </w:tblCellMar>
        </w:tblPrEx>
        <w:tc>
          <w:tcPr>
            <w:tcW w:w="1560" w:type="dxa"/>
            <w:shd w:val="clear" w:color="auto" w:fill="auto"/>
          </w:tcPr>
          <w:p w14:paraId="7ECBB4DB" w14:textId="7FCA094F" w:rsidR="00094FDA" w:rsidRDefault="00094FDA" w:rsidP="00094FDA">
            <w:pPr>
              <w:pStyle w:val="TABLE-cell"/>
            </w:pPr>
            <w:r>
              <w:t>ValueRank</w:t>
            </w:r>
          </w:p>
        </w:tc>
        <w:tc>
          <w:tcPr>
            <w:tcW w:w="7800" w:type="dxa"/>
            <w:gridSpan w:val="5"/>
            <w:shd w:val="clear" w:color="auto" w:fill="auto"/>
          </w:tcPr>
          <w:p w14:paraId="08B27536" w14:textId="04D40C9F" w:rsidR="00094FDA" w:rsidRDefault="00094FDA" w:rsidP="00094FDA">
            <w:pPr>
              <w:pStyle w:val="TABLE-cell"/>
            </w:pPr>
            <w:r>
              <w:t>−2  (−2 = ‘Any’)</w:t>
            </w:r>
          </w:p>
        </w:tc>
      </w:tr>
      <w:tr w:rsidR="00094FDA" w14:paraId="40B2D988" w14:textId="77777777" w:rsidTr="00C26F8F">
        <w:tblPrEx>
          <w:tblCellMar>
            <w:top w:w="0" w:type="dxa"/>
            <w:bottom w:w="0" w:type="dxa"/>
          </w:tblCellMar>
        </w:tblPrEx>
        <w:tc>
          <w:tcPr>
            <w:tcW w:w="1560" w:type="dxa"/>
            <w:shd w:val="clear" w:color="auto" w:fill="auto"/>
          </w:tcPr>
          <w:p w14:paraId="68F9B279" w14:textId="0BD446B4" w:rsidR="00094FDA" w:rsidRDefault="00094FDA" w:rsidP="00094FDA">
            <w:pPr>
              <w:pStyle w:val="TABLE-cell"/>
            </w:pPr>
            <w:r>
              <w:t>DataType</w:t>
            </w:r>
          </w:p>
        </w:tc>
        <w:tc>
          <w:tcPr>
            <w:tcW w:w="7800" w:type="dxa"/>
            <w:gridSpan w:val="5"/>
            <w:shd w:val="clear" w:color="auto" w:fill="auto"/>
          </w:tcPr>
          <w:p w14:paraId="2C908E61" w14:textId="69A929ED" w:rsidR="00094FDA" w:rsidRDefault="00094FDA" w:rsidP="00094FDA">
            <w:pPr>
              <w:pStyle w:val="TABLE-cell"/>
            </w:pPr>
            <w:r>
              <w:t>Number</w:t>
            </w:r>
          </w:p>
        </w:tc>
      </w:tr>
      <w:tr w:rsidR="00094FDA" w14:paraId="30B4676C" w14:textId="77777777" w:rsidTr="00094FDA">
        <w:tblPrEx>
          <w:tblCellMar>
            <w:top w:w="0" w:type="dxa"/>
            <w:bottom w:w="0" w:type="dxa"/>
          </w:tblCellMar>
        </w:tblPrEx>
        <w:tc>
          <w:tcPr>
            <w:tcW w:w="1560" w:type="dxa"/>
            <w:shd w:val="clear" w:color="auto" w:fill="auto"/>
          </w:tcPr>
          <w:p w14:paraId="28501C63" w14:textId="1C434E17" w:rsidR="00094FDA" w:rsidRDefault="00094FDA" w:rsidP="00094FDA">
            <w:pPr>
              <w:pStyle w:val="TABLE-cell"/>
            </w:pPr>
            <w:r>
              <w:t>References</w:t>
            </w:r>
          </w:p>
        </w:tc>
        <w:tc>
          <w:tcPr>
            <w:tcW w:w="1560" w:type="dxa"/>
            <w:shd w:val="clear" w:color="auto" w:fill="auto"/>
          </w:tcPr>
          <w:p w14:paraId="245DBD9C" w14:textId="6A9FD8E9" w:rsidR="00094FDA" w:rsidRDefault="00094FDA" w:rsidP="00094FDA">
            <w:pPr>
              <w:pStyle w:val="TABLE-cell"/>
            </w:pPr>
            <w:r>
              <w:t>NodeClass</w:t>
            </w:r>
          </w:p>
        </w:tc>
        <w:tc>
          <w:tcPr>
            <w:tcW w:w="1560" w:type="dxa"/>
            <w:shd w:val="clear" w:color="auto" w:fill="auto"/>
          </w:tcPr>
          <w:p w14:paraId="3B3FD3A0" w14:textId="750E6CC4" w:rsidR="00094FDA" w:rsidRDefault="00094FDA" w:rsidP="00094FDA">
            <w:pPr>
              <w:pStyle w:val="TABLE-cell"/>
            </w:pPr>
            <w:r>
              <w:t>BrowseName</w:t>
            </w:r>
          </w:p>
        </w:tc>
        <w:tc>
          <w:tcPr>
            <w:tcW w:w="1560" w:type="dxa"/>
            <w:shd w:val="clear" w:color="auto" w:fill="auto"/>
          </w:tcPr>
          <w:p w14:paraId="1AA685AE" w14:textId="65EEB36C" w:rsidR="00094FDA" w:rsidRDefault="00094FDA" w:rsidP="00094FDA">
            <w:pPr>
              <w:pStyle w:val="TABLE-cell"/>
            </w:pPr>
            <w:r>
              <w:t>DataType</w:t>
            </w:r>
          </w:p>
        </w:tc>
        <w:tc>
          <w:tcPr>
            <w:tcW w:w="1560" w:type="dxa"/>
            <w:shd w:val="clear" w:color="auto" w:fill="auto"/>
          </w:tcPr>
          <w:p w14:paraId="016334EA" w14:textId="16EA7364" w:rsidR="00094FDA" w:rsidRDefault="00094FDA" w:rsidP="00094FDA">
            <w:pPr>
              <w:pStyle w:val="TABLE-cell"/>
            </w:pPr>
            <w:r>
              <w:t>TypeDefinition</w:t>
            </w:r>
          </w:p>
        </w:tc>
        <w:tc>
          <w:tcPr>
            <w:tcW w:w="1560" w:type="dxa"/>
            <w:shd w:val="clear" w:color="auto" w:fill="auto"/>
          </w:tcPr>
          <w:p w14:paraId="55F19A2C" w14:textId="74B65168" w:rsidR="00094FDA" w:rsidRDefault="00094FDA" w:rsidP="00094FDA">
            <w:pPr>
              <w:pStyle w:val="TABLE-cell"/>
            </w:pPr>
            <w:r>
              <w:t>ModellingRule</w:t>
            </w:r>
          </w:p>
        </w:tc>
      </w:tr>
      <w:tr w:rsidR="00094FDA" w14:paraId="5A61BEA7" w14:textId="77777777" w:rsidTr="006220D7">
        <w:tblPrEx>
          <w:tblCellMar>
            <w:top w:w="0" w:type="dxa"/>
            <w:bottom w:w="0" w:type="dxa"/>
          </w:tblCellMar>
        </w:tblPrEx>
        <w:tc>
          <w:tcPr>
            <w:tcW w:w="9360" w:type="dxa"/>
            <w:gridSpan w:val="6"/>
            <w:shd w:val="clear" w:color="auto" w:fill="auto"/>
          </w:tcPr>
          <w:p w14:paraId="582D3BF3" w14:textId="6B6F74BA" w:rsidR="00094FDA" w:rsidRDefault="00094FDA" w:rsidP="00094FDA">
            <w:pPr>
              <w:pStyle w:val="TABLE-cell"/>
            </w:pPr>
            <w:r>
              <w:t>Subtype of the DataItemType defined in [DataItemType] i.e the Properties of that type are inherited.</w:t>
            </w:r>
          </w:p>
        </w:tc>
      </w:tr>
      <w:tr w:rsidR="00094FDA" w14:paraId="66DE985B" w14:textId="77777777" w:rsidTr="00094FDA">
        <w:tblPrEx>
          <w:tblCellMar>
            <w:top w:w="0" w:type="dxa"/>
            <w:bottom w:w="0" w:type="dxa"/>
          </w:tblCellMar>
        </w:tblPrEx>
        <w:tc>
          <w:tcPr>
            <w:tcW w:w="1560" w:type="dxa"/>
            <w:shd w:val="clear" w:color="auto" w:fill="auto"/>
          </w:tcPr>
          <w:p w14:paraId="72DC03A7" w14:textId="10895DF9" w:rsidR="00094FDA" w:rsidRDefault="00094FDA" w:rsidP="00094FDA">
            <w:pPr>
              <w:pStyle w:val="TABLE-cell"/>
            </w:pPr>
            <w:r>
              <w:t>HasProperty</w:t>
            </w:r>
          </w:p>
        </w:tc>
        <w:tc>
          <w:tcPr>
            <w:tcW w:w="1560" w:type="dxa"/>
            <w:shd w:val="clear" w:color="auto" w:fill="auto"/>
          </w:tcPr>
          <w:p w14:paraId="7D850896" w14:textId="32DA8CC8" w:rsidR="00094FDA" w:rsidRDefault="00094FDA" w:rsidP="00094FDA">
            <w:pPr>
              <w:pStyle w:val="TABLE-cell"/>
            </w:pPr>
            <w:r>
              <w:t>Variable</w:t>
            </w:r>
          </w:p>
        </w:tc>
        <w:tc>
          <w:tcPr>
            <w:tcW w:w="1560" w:type="dxa"/>
            <w:shd w:val="clear" w:color="auto" w:fill="auto"/>
          </w:tcPr>
          <w:p w14:paraId="73A76A7C" w14:textId="0B9DEB8D" w:rsidR="00094FDA" w:rsidRDefault="00094FDA" w:rsidP="00094FDA">
            <w:pPr>
              <w:pStyle w:val="TABLE-cell"/>
            </w:pPr>
            <w:r>
              <w:t>InstrumentRange</w:t>
            </w:r>
          </w:p>
        </w:tc>
        <w:tc>
          <w:tcPr>
            <w:tcW w:w="1560" w:type="dxa"/>
            <w:shd w:val="clear" w:color="auto" w:fill="auto"/>
          </w:tcPr>
          <w:p w14:paraId="78AD0AF5" w14:textId="08EB7EAB" w:rsidR="00094FDA" w:rsidRDefault="00094FDA" w:rsidP="00094FDA">
            <w:pPr>
              <w:pStyle w:val="TABLE-cell"/>
            </w:pPr>
            <w:r>
              <w:t>Range</w:t>
            </w:r>
          </w:p>
        </w:tc>
        <w:tc>
          <w:tcPr>
            <w:tcW w:w="1560" w:type="dxa"/>
            <w:shd w:val="clear" w:color="auto" w:fill="auto"/>
          </w:tcPr>
          <w:p w14:paraId="218A5935" w14:textId="0972DB8E" w:rsidR="00094FDA" w:rsidRDefault="00094FDA" w:rsidP="00094FDA">
            <w:pPr>
              <w:pStyle w:val="TABLE-cell"/>
            </w:pPr>
            <w:r>
              <w:t>PropertyType</w:t>
            </w:r>
          </w:p>
        </w:tc>
        <w:tc>
          <w:tcPr>
            <w:tcW w:w="1560" w:type="dxa"/>
            <w:shd w:val="clear" w:color="auto" w:fill="auto"/>
          </w:tcPr>
          <w:p w14:paraId="538D1800" w14:textId="203B1A52" w:rsidR="00094FDA" w:rsidRDefault="00094FDA" w:rsidP="00094FDA">
            <w:pPr>
              <w:pStyle w:val="TABLE-cell"/>
            </w:pPr>
            <w:r>
              <w:t>Optional</w:t>
            </w:r>
          </w:p>
        </w:tc>
      </w:tr>
      <w:tr w:rsidR="00094FDA" w14:paraId="5607415A" w14:textId="77777777" w:rsidTr="00094FDA">
        <w:tblPrEx>
          <w:tblCellMar>
            <w:top w:w="0" w:type="dxa"/>
            <w:bottom w:w="0" w:type="dxa"/>
          </w:tblCellMar>
        </w:tblPrEx>
        <w:tc>
          <w:tcPr>
            <w:tcW w:w="1560" w:type="dxa"/>
            <w:shd w:val="clear" w:color="auto" w:fill="auto"/>
          </w:tcPr>
          <w:p w14:paraId="0487CB88" w14:textId="59D8C6AF" w:rsidR="00094FDA" w:rsidRDefault="00094FDA" w:rsidP="00094FDA">
            <w:pPr>
              <w:pStyle w:val="TABLE-cell"/>
            </w:pPr>
            <w:r>
              <w:t>HasProperty</w:t>
            </w:r>
          </w:p>
        </w:tc>
        <w:tc>
          <w:tcPr>
            <w:tcW w:w="1560" w:type="dxa"/>
            <w:shd w:val="clear" w:color="auto" w:fill="auto"/>
          </w:tcPr>
          <w:p w14:paraId="6897C62B" w14:textId="14E98C87" w:rsidR="00094FDA" w:rsidRDefault="00094FDA" w:rsidP="00094FDA">
            <w:pPr>
              <w:pStyle w:val="TABLE-cell"/>
            </w:pPr>
            <w:r>
              <w:t>Variable</w:t>
            </w:r>
          </w:p>
        </w:tc>
        <w:tc>
          <w:tcPr>
            <w:tcW w:w="1560" w:type="dxa"/>
            <w:shd w:val="clear" w:color="auto" w:fill="auto"/>
          </w:tcPr>
          <w:p w14:paraId="219A4E71" w14:textId="25DE19B7" w:rsidR="00094FDA" w:rsidRDefault="00094FDA" w:rsidP="00094FDA">
            <w:pPr>
              <w:pStyle w:val="TABLE-cell"/>
            </w:pPr>
            <w:r>
              <w:t>EURange</w:t>
            </w:r>
          </w:p>
        </w:tc>
        <w:tc>
          <w:tcPr>
            <w:tcW w:w="1560" w:type="dxa"/>
            <w:shd w:val="clear" w:color="auto" w:fill="auto"/>
          </w:tcPr>
          <w:p w14:paraId="37C01154" w14:textId="48DC252D" w:rsidR="00094FDA" w:rsidRDefault="00094FDA" w:rsidP="00094FDA">
            <w:pPr>
              <w:pStyle w:val="TABLE-cell"/>
            </w:pPr>
            <w:r>
              <w:t>Range</w:t>
            </w:r>
          </w:p>
        </w:tc>
        <w:tc>
          <w:tcPr>
            <w:tcW w:w="1560" w:type="dxa"/>
            <w:shd w:val="clear" w:color="auto" w:fill="auto"/>
          </w:tcPr>
          <w:p w14:paraId="5E6599E8" w14:textId="2F87D826" w:rsidR="00094FDA" w:rsidRDefault="00094FDA" w:rsidP="00094FDA">
            <w:pPr>
              <w:pStyle w:val="TABLE-cell"/>
            </w:pPr>
            <w:r>
              <w:t>PropertyType</w:t>
            </w:r>
          </w:p>
        </w:tc>
        <w:tc>
          <w:tcPr>
            <w:tcW w:w="1560" w:type="dxa"/>
            <w:shd w:val="clear" w:color="auto" w:fill="auto"/>
          </w:tcPr>
          <w:p w14:paraId="7ACE43AD" w14:textId="71AB1064" w:rsidR="00094FDA" w:rsidRDefault="00094FDA" w:rsidP="00094FDA">
            <w:pPr>
              <w:pStyle w:val="TABLE-cell"/>
            </w:pPr>
            <w:r>
              <w:t>Mandatory</w:t>
            </w:r>
          </w:p>
        </w:tc>
      </w:tr>
      <w:tr w:rsidR="00094FDA" w14:paraId="3C2AE322" w14:textId="77777777" w:rsidTr="00094FDA">
        <w:tblPrEx>
          <w:tblCellMar>
            <w:top w:w="0" w:type="dxa"/>
            <w:bottom w:w="0" w:type="dxa"/>
          </w:tblCellMar>
        </w:tblPrEx>
        <w:tc>
          <w:tcPr>
            <w:tcW w:w="1560" w:type="dxa"/>
            <w:shd w:val="clear" w:color="auto" w:fill="auto"/>
          </w:tcPr>
          <w:p w14:paraId="6F62FD1F" w14:textId="4079D47C" w:rsidR="00094FDA" w:rsidRDefault="00094FDA" w:rsidP="00094FDA">
            <w:pPr>
              <w:pStyle w:val="TABLE-cell"/>
            </w:pPr>
            <w:r>
              <w:t>HasProperty</w:t>
            </w:r>
          </w:p>
        </w:tc>
        <w:tc>
          <w:tcPr>
            <w:tcW w:w="1560" w:type="dxa"/>
            <w:shd w:val="clear" w:color="auto" w:fill="auto"/>
          </w:tcPr>
          <w:p w14:paraId="43958FE3" w14:textId="5E1ED45E" w:rsidR="00094FDA" w:rsidRDefault="00094FDA" w:rsidP="00094FDA">
            <w:pPr>
              <w:pStyle w:val="TABLE-cell"/>
            </w:pPr>
            <w:r>
              <w:t>Variable</w:t>
            </w:r>
          </w:p>
        </w:tc>
        <w:tc>
          <w:tcPr>
            <w:tcW w:w="1560" w:type="dxa"/>
            <w:shd w:val="clear" w:color="auto" w:fill="auto"/>
          </w:tcPr>
          <w:p w14:paraId="5BBDDA98" w14:textId="4967547C" w:rsidR="00094FDA" w:rsidRDefault="00094FDA" w:rsidP="00094FDA">
            <w:pPr>
              <w:pStyle w:val="TABLE-cell"/>
            </w:pPr>
            <w:r>
              <w:t>EngineeringUnits</w:t>
            </w:r>
          </w:p>
        </w:tc>
        <w:tc>
          <w:tcPr>
            <w:tcW w:w="1560" w:type="dxa"/>
            <w:shd w:val="clear" w:color="auto" w:fill="auto"/>
          </w:tcPr>
          <w:p w14:paraId="1D77DEF9" w14:textId="38ADCDA5" w:rsidR="00094FDA" w:rsidRDefault="00094FDA" w:rsidP="00094FDA">
            <w:pPr>
              <w:pStyle w:val="TABLE-cell"/>
            </w:pPr>
            <w:r>
              <w:t>EUInformation</w:t>
            </w:r>
          </w:p>
        </w:tc>
        <w:tc>
          <w:tcPr>
            <w:tcW w:w="1560" w:type="dxa"/>
            <w:shd w:val="clear" w:color="auto" w:fill="auto"/>
          </w:tcPr>
          <w:p w14:paraId="1AB1C390" w14:textId="4D4D1F07" w:rsidR="00094FDA" w:rsidRDefault="00094FDA" w:rsidP="00094FDA">
            <w:pPr>
              <w:pStyle w:val="TABLE-cell"/>
            </w:pPr>
            <w:r>
              <w:t>PropertyType</w:t>
            </w:r>
          </w:p>
        </w:tc>
        <w:tc>
          <w:tcPr>
            <w:tcW w:w="1560" w:type="dxa"/>
            <w:shd w:val="clear" w:color="auto" w:fill="auto"/>
          </w:tcPr>
          <w:p w14:paraId="30A81B45" w14:textId="44A7C4A6" w:rsidR="00094FDA" w:rsidRDefault="00094FDA" w:rsidP="00094FDA">
            <w:pPr>
              <w:pStyle w:val="TABLE-cell"/>
            </w:pPr>
            <w:r>
              <w:t>Optional</w:t>
            </w:r>
          </w:p>
        </w:tc>
      </w:tr>
    </w:tbl>
    <w:p w14:paraId="6FADA24A" w14:textId="732FF064" w:rsidR="00094FDA" w:rsidRDefault="00094FDA" w:rsidP="00094FDA">
      <w:pPr>
        <w:pStyle w:val="NoSpacing"/>
      </w:pPr>
    </w:p>
    <w:p w14:paraId="6F9A3067" w14:textId="71C63044" w:rsidR="00094FDA" w:rsidRDefault="00094FDA" w:rsidP="00094FDA">
      <w:pPr>
        <w:pStyle w:val="PARAGRAPH"/>
      </w:pPr>
      <w:r>
        <w:t>The following paragraphs describe the Properties of this VariableType. If the analog item’s Value contains an array, the Properties shall apply to all elements in the array.</w:t>
      </w:r>
    </w:p>
    <w:p w14:paraId="01726E51" w14:textId="507DE8D1" w:rsidR="00094FDA" w:rsidRDefault="00094FDA" w:rsidP="00094FDA">
      <w:pPr>
        <w:pStyle w:val="PARAGRAPH"/>
      </w:pPr>
      <w:r>
        <w:t>InstrumentRange defines the value range that can be returned by the instrument.</w:t>
      </w:r>
    </w:p>
    <w:p w14:paraId="1F66550D" w14:textId="3AF96324" w:rsidR="00094FDA" w:rsidRDefault="00094FDA" w:rsidP="00094FDA">
      <w:pPr>
        <w:pStyle w:val="CODE"/>
      </w:pPr>
      <w:r>
        <w:t>Example:</w:t>
      </w:r>
      <w:r>
        <w:tab/>
      </w:r>
      <w:r>
        <w:tab/>
        <w:t>InstrumentRange::= {-9999.9, 9999.9}</w:t>
      </w:r>
    </w:p>
    <w:p w14:paraId="5EC495CC" w14:textId="253269E9" w:rsidR="00094FDA" w:rsidRDefault="00094FDA" w:rsidP="00094FDA">
      <w:pPr>
        <w:pStyle w:val="PARAGRAPH"/>
      </w:pPr>
      <w:r>
        <w:t>Although defined as optional, it is strongly recommended for Servers to support this Property. Without an InstrumentRange being provided, Clients will commonly assume the full range according to the DataType.</w:t>
      </w:r>
    </w:p>
    <w:p w14:paraId="1E2BA573" w14:textId="228E0147" w:rsidR="00094FDA" w:rsidRDefault="00094FDA" w:rsidP="00094FDA">
      <w:pPr>
        <w:pStyle w:val="PARAGRAPH"/>
      </w:pPr>
      <w:r>
        <w:t>The Range Data Type is specified in [Range].</w:t>
      </w:r>
    </w:p>
    <w:p w14:paraId="7929206B" w14:textId="1E163B1B" w:rsidR="00094FDA" w:rsidRDefault="00094FDA" w:rsidP="00094FDA">
      <w:pPr>
        <w:pStyle w:val="PARAGRAPH"/>
      </w:pPr>
      <w:r>
        <w:t>EURange defines the value range likely to be obtained in normal operation. It is intended for such use as automatically scaling a bar graph display.</w:t>
      </w:r>
    </w:p>
    <w:p w14:paraId="5453A06E" w14:textId="19FDB2F5" w:rsidR="00094FDA" w:rsidRDefault="00094FDA" w:rsidP="00094FDA">
      <w:pPr>
        <w:pStyle w:val="PARAGRAPH"/>
      </w:pPr>
      <w:r>
        <w:t>Sensor or instrument failure or deactivation can result in a returned item value which is actually outside of this range. Client software must be prepared to deal with this possibility. Similarly a Client may attempt to write a value that is outside of this range back to the server. The exact behaviour (accept, reject, clamp, etc.) in this case is Server-dependent. However, in general Servers shall be prepared to handle this.</w:t>
      </w:r>
    </w:p>
    <w:p w14:paraId="7239A70A" w14:textId="6C6781AE" w:rsidR="00094FDA" w:rsidRDefault="00094FDA" w:rsidP="00094FDA">
      <w:pPr>
        <w:pStyle w:val="CODE"/>
      </w:pPr>
      <w:r>
        <w:t>Example:</w:t>
      </w:r>
      <w:r>
        <w:tab/>
      </w:r>
      <w:r>
        <w:tab/>
        <w:t>EURange::= {-200.0,1400.0}</w:t>
      </w:r>
    </w:p>
    <w:p w14:paraId="78B24B2B" w14:textId="71F78BC4" w:rsidR="00094FDA" w:rsidRDefault="00094FDA" w:rsidP="00094FDA">
      <w:pPr>
        <w:pStyle w:val="PARAGRAPH"/>
      </w:pPr>
      <w:r>
        <w:t>See also [PercentDeadband] for a special monitoring filter (PercentDeadband) which is based on the engineering unit range.</w:t>
      </w:r>
    </w:p>
    <w:p w14:paraId="318F1A45" w14:textId="0EE6646C" w:rsidR="00094FDA" w:rsidRDefault="00094FDA" w:rsidP="00094FDA">
      <w:pPr>
        <w:pStyle w:val="PARAGRAPH"/>
      </w:pPr>
      <w:r>
        <w:t>EngineeringUnits specifies the units for the DataItem’s value (e.g., DEGC, hertz, seconds). The EUInformation type is specified in [EUInformation].</w:t>
      </w:r>
    </w:p>
    <w:p w14:paraId="3E0AD42C" w14:textId="29200F88" w:rsidR="00094FDA" w:rsidRDefault="00094FDA" w:rsidP="00094FDA">
      <w:pPr>
        <w:pStyle w:val="PARAGRAPH"/>
      </w:pPr>
      <w:r>
        <w:t>Important note: Understanding the units of a measurement value is essential for a uniform system. In an open system in particular where servers from different cultures might be used, it is essential to know what the units of measurement are. Based on such knowledge, values can be converted if necessary before being used. Therefore, although defined as optional, support of the EngineeringUnits Property is strongly advised.</w:t>
      </w:r>
    </w:p>
    <w:p w14:paraId="4D351736" w14:textId="6A43E099" w:rsidR="00094FDA" w:rsidRDefault="00094FDA" w:rsidP="00094FDA">
      <w:pPr>
        <w:pStyle w:val="PARAGRAPH"/>
      </w:pPr>
      <w:r>
        <w:t>OPC UA recommends using the “Codes for Units of Measurement” (see [UN/CEFACT: UNECE Recommendation N° 20]). The mapping to the EngineeringUnits Property is specified in [EUInformation].</w:t>
      </w:r>
    </w:p>
    <w:p w14:paraId="6B1BE09C" w14:textId="4E176B2E" w:rsidR="00094FDA" w:rsidRDefault="00094FDA" w:rsidP="00094FDA">
      <w:pPr>
        <w:pStyle w:val="PARAGRAPH"/>
      </w:pPr>
      <w:r>
        <w:t>Examples for unit mixup: In 1999, the Mars Climate Orbiter crashed into the surface of Mars. The main reason was a discrepancy over the units used. The navigation software expected data in newton second; the company who built the orbiter provided data in pound-force seconds. Another, less expensive, disappointment occurs when people used to British pints order a pint in the USA, only to be served what they consider a short measure.</w:t>
      </w:r>
    </w:p>
    <w:p w14:paraId="77D02D5C" w14:textId="3496973A" w:rsidR="00094FDA" w:rsidRDefault="00094FDA" w:rsidP="00094FDA">
      <w:pPr>
        <w:pStyle w:val="PARAGRAPH"/>
      </w:pPr>
      <w:r>
        <w:t>The StatusCode SemanticsChanged bit shall be set if any of the EURange (could change the behaviour of a Subscription if a PercentDeadband filter is used) or EngineeringUnits (could create problems if the client uses the value to perform calculations) Properties are changed (see section [SemanticsChanged] for additional information).</w:t>
      </w:r>
    </w:p>
    <w:p w14:paraId="2C1E3777" w14:textId="77777777" w:rsidR="00094FDA" w:rsidRDefault="00094FDA" w:rsidP="00094FDA">
      <w:pPr>
        <w:pStyle w:val="Heading3"/>
      </w:pPr>
      <w:r>
        <w:t>DiscreteItemType</w:t>
      </w:r>
    </w:p>
    <w:p w14:paraId="1E9B40B3" w14:textId="77777777" w:rsidR="00094FDA" w:rsidRDefault="00094FDA" w:rsidP="00094FDA">
      <w:pPr>
        <w:pStyle w:val="Heading4"/>
      </w:pPr>
      <w:r>
        <w:t>General</w:t>
      </w:r>
    </w:p>
    <w:p w14:paraId="4005EC30" w14:textId="09C36B0A" w:rsidR="00094FDA" w:rsidRDefault="00094FDA" w:rsidP="00094FDA">
      <w:pPr>
        <w:pStyle w:val="PARAGRAPH"/>
      </w:pPr>
      <w:r>
        <w:t>This VariableType is an abstract type. That is, no instances of this type can exist. However, it might be used in a filter when browsing or querying. The DiscreteItemType derives from the DataItemType and therefore shares all of its characteristics. It is formally defined in [Table 3].</w:t>
      </w:r>
    </w:p>
    <w:p w14:paraId="68E10DFD" w14:textId="5AFA4529" w:rsidR="00094FDA" w:rsidRDefault="00094FDA" w:rsidP="00094FDA">
      <w:pPr>
        <w:pStyle w:val="TABLE-title"/>
      </w:pPr>
      <w:r>
        <w:t xml:space="preserve">Table </w:t>
      </w:r>
      <w:r>
        <w:fldChar w:fldCharType="begin"/>
      </w:r>
      <w:r>
        <w:instrText xml:space="preserve"> SEQ Table \* ARABIC </w:instrText>
      </w:r>
      <w:r>
        <w:fldChar w:fldCharType="separate"/>
      </w:r>
      <w:r>
        <w:rPr>
          <w:noProof/>
        </w:rPr>
        <w:t>3</w:t>
      </w:r>
      <w:r>
        <w:fldChar w:fldCharType="end"/>
      </w:r>
      <w:r>
        <w:t xml:space="preserve"> – DiscreteItemType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0E6F0230" w14:textId="77777777" w:rsidTr="00125783">
        <w:tblPrEx>
          <w:tblCellMar>
            <w:top w:w="0" w:type="dxa"/>
            <w:bottom w:w="0" w:type="dxa"/>
          </w:tblCellMar>
        </w:tblPrEx>
        <w:tc>
          <w:tcPr>
            <w:tcW w:w="1560" w:type="dxa"/>
            <w:tcBorders>
              <w:bottom w:val="double" w:sz="4" w:space="0" w:color="auto"/>
            </w:tcBorders>
            <w:shd w:val="clear" w:color="auto" w:fill="auto"/>
          </w:tcPr>
          <w:p w14:paraId="1F055454" w14:textId="0DA6B104"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59A4481A" w14:textId="4EE1A6BE" w:rsidR="00094FDA" w:rsidRDefault="00094FDA" w:rsidP="00094FDA">
            <w:pPr>
              <w:pStyle w:val="TABLE-col-heading"/>
            </w:pPr>
            <w:r>
              <w:t>Value</w:t>
            </w:r>
          </w:p>
        </w:tc>
      </w:tr>
      <w:tr w:rsidR="00094FDA" w14:paraId="377100B8" w14:textId="77777777" w:rsidTr="0050483C">
        <w:tblPrEx>
          <w:tblCellMar>
            <w:top w:w="0" w:type="dxa"/>
            <w:bottom w:w="0" w:type="dxa"/>
          </w:tblCellMar>
        </w:tblPrEx>
        <w:tc>
          <w:tcPr>
            <w:tcW w:w="1560" w:type="dxa"/>
            <w:tcBorders>
              <w:top w:val="double" w:sz="4" w:space="0" w:color="auto"/>
            </w:tcBorders>
            <w:shd w:val="clear" w:color="auto" w:fill="auto"/>
          </w:tcPr>
          <w:p w14:paraId="53B39EC3" w14:textId="61E9DF63" w:rsidR="00094FDA" w:rsidRDefault="00094FDA" w:rsidP="00094FDA">
            <w:pPr>
              <w:pStyle w:val="TABLE-cell"/>
            </w:pPr>
            <w:r>
              <w:t>BrowseName</w:t>
            </w:r>
          </w:p>
        </w:tc>
        <w:tc>
          <w:tcPr>
            <w:tcW w:w="7800" w:type="dxa"/>
            <w:gridSpan w:val="5"/>
            <w:tcBorders>
              <w:top w:val="double" w:sz="4" w:space="0" w:color="auto"/>
            </w:tcBorders>
            <w:shd w:val="clear" w:color="auto" w:fill="auto"/>
          </w:tcPr>
          <w:p w14:paraId="1F9F2591" w14:textId="642BCE3A" w:rsidR="00094FDA" w:rsidRDefault="00094FDA" w:rsidP="00094FDA">
            <w:pPr>
              <w:pStyle w:val="TABLE-cell"/>
            </w:pPr>
            <w:r>
              <w:t>DiscreteItemType</w:t>
            </w:r>
          </w:p>
        </w:tc>
      </w:tr>
      <w:tr w:rsidR="00094FDA" w14:paraId="68FE2227" w14:textId="77777777" w:rsidTr="004A5E36">
        <w:tblPrEx>
          <w:tblCellMar>
            <w:top w:w="0" w:type="dxa"/>
            <w:bottom w:w="0" w:type="dxa"/>
          </w:tblCellMar>
        </w:tblPrEx>
        <w:tc>
          <w:tcPr>
            <w:tcW w:w="1560" w:type="dxa"/>
            <w:shd w:val="clear" w:color="auto" w:fill="auto"/>
          </w:tcPr>
          <w:p w14:paraId="053572E8" w14:textId="3C77F2A7" w:rsidR="00094FDA" w:rsidRDefault="00094FDA" w:rsidP="00094FDA">
            <w:pPr>
              <w:pStyle w:val="TABLE-cell"/>
            </w:pPr>
            <w:r>
              <w:t>IsAbstract</w:t>
            </w:r>
          </w:p>
        </w:tc>
        <w:tc>
          <w:tcPr>
            <w:tcW w:w="7800" w:type="dxa"/>
            <w:gridSpan w:val="5"/>
            <w:shd w:val="clear" w:color="auto" w:fill="auto"/>
          </w:tcPr>
          <w:p w14:paraId="32BBC841" w14:textId="60A4C2B6" w:rsidR="00094FDA" w:rsidRDefault="00094FDA" w:rsidP="00094FDA">
            <w:pPr>
              <w:pStyle w:val="TABLE-cell"/>
            </w:pPr>
            <w:r>
              <w:t>True</w:t>
            </w:r>
          </w:p>
        </w:tc>
      </w:tr>
      <w:tr w:rsidR="00094FDA" w14:paraId="22B0BFBA" w14:textId="77777777" w:rsidTr="002A6D23">
        <w:tblPrEx>
          <w:tblCellMar>
            <w:top w:w="0" w:type="dxa"/>
            <w:bottom w:w="0" w:type="dxa"/>
          </w:tblCellMar>
        </w:tblPrEx>
        <w:tc>
          <w:tcPr>
            <w:tcW w:w="1560" w:type="dxa"/>
            <w:shd w:val="clear" w:color="auto" w:fill="auto"/>
          </w:tcPr>
          <w:p w14:paraId="78712960" w14:textId="2B5B74AA" w:rsidR="00094FDA" w:rsidRDefault="00094FDA" w:rsidP="00094FDA">
            <w:pPr>
              <w:pStyle w:val="TABLE-cell"/>
            </w:pPr>
            <w:r>
              <w:t>ValueRank</w:t>
            </w:r>
          </w:p>
        </w:tc>
        <w:tc>
          <w:tcPr>
            <w:tcW w:w="7800" w:type="dxa"/>
            <w:gridSpan w:val="5"/>
            <w:shd w:val="clear" w:color="auto" w:fill="auto"/>
          </w:tcPr>
          <w:p w14:paraId="71609E95" w14:textId="6E976AEE" w:rsidR="00094FDA" w:rsidRDefault="00094FDA" w:rsidP="00094FDA">
            <w:pPr>
              <w:pStyle w:val="TABLE-cell"/>
            </w:pPr>
            <w:r>
              <w:t>−2 (−2 = ‘Any’)</w:t>
            </w:r>
          </w:p>
        </w:tc>
      </w:tr>
      <w:tr w:rsidR="00094FDA" w14:paraId="29E68EF3" w14:textId="77777777" w:rsidTr="0013238E">
        <w:tblPrEx>
          <w:tblCellMar>
            <w:top w:w="0" w:type="dxa"/>
            <w:bottom w:w="0" w:type="dxa"/>
          </w:tblCellMar>
        </w:tblPrEx>
        <w:tc>
          <w:tcPr>
            <w:tcW w:w="1560" w:type="dxa"/>
            <w:shd w:val="clear" w:color="auto" w:fill="auto"/>
          </w:tcPr>
          <w:p w14:paraId="71B81750" w14:textId="57B06BFE" w:rsidR="00094FDA" w:rsidRDefault="00094FDA" w:rsidP="00094FDA">
            <w:pPr>
              <w:pStyle w:val="TABLE-cell"/>
            </w:pPr>
            <w:r>
              <w:t>DataType</w:t>
            </w:r>
          </w:p>
        </w:tc>
        <w:tc>
          <w:tcPr>
            <w:tcW w:w="7800" w:type="dxa"/>
            <w:gridSpan w:val="5"/>
            <w:shd w:val="clear" w:color="auto" w:fill="auto"/>
          </w:tcPr>
          <w:p w14:paraId="1D784472" w14:textId="262BC5D1" w:rsidR="00094FDA" w:rsidRDefault="00094FDA" w:rsidP="00094FDA">
            <w:pPr>
              <w:pStyle w:val="TABLE-cell"/>
            </w:pPr>
            <w:r>
              <w:t>BaseDataType</w:t>
            </w:r>
          </w:p>
        </w:tc>
      </w:tr>
      <w:tr w:rsidR="00094FDA" w14:paraId="0A249295" w14:textId="77777777" w:rsidTr="00094FDA">
        <w:tblPrEx>
          <w:tblCellMar>
            <w:top w:w="0" w:type="dxa"/>
            <w:bottom w:w="0" w:type="dxa"/>
          </w:tblCellMar>
        </w:tblPrEx>
        <w:tc>
          <w:tcPr>
            <w:tcW w:w="1560" w:type="dxa"/>
            <w:shd w:val="clear" w:color="auto" w:fill="auto"/>
          </w:tcPr>
          <w:p w14:paraId="0D06C956" w14:textId="518D166E" w:rsidR="00094FDA" w:rsidRDefault="00094FDA" w:rsidP="00094FDA">
            <w:pPr>
              <w:pStyle w:val="TABLE-cell"/>
            </w:pPr>
            <w:r>
              <w:t>References</w:t>
            </w:r>
          </w:p>
        </w:tc>
        <w:tc>
          <w:tcPr>
            <w:tcW w:w="1560" w:type="dxa"/>
            <w:shd w:val="clear" w:color="auto" w:fill="auto"/>
          </w:tcPr>
          <w:p w14:paraId="58669F8A" w14:textId="6DB18BE5" w:rsidR="00094FDA" w:rsidRDefault="00094FDA" w:rsidP="00094FDA">
            <w:pPr>
              <w:pStyle w:val="TABLE-cell"/>
            </w:pPr>
            <w:r>
              <w:t>NodeClass</w:t>
            </w:r>
          </w:p>
        </w:tc>
        <w:tc>
          <w:tcPr>
            <w:tcW w:w="1560" w:type="dxa"/>
            <w:shd w:val="clear" w:color="auto" w:fill="auto"/>
          </w:tcPr>
          <w:p w14:paraId="74034CEB" w14:textId="6AA24113" w:rsidR="00094FDA" w:rsidRDefault="00094FDA" w:rsidP="00094FDA">
            <w:pPr>
              <w:pStyle w:val="TABLE-cell"/>
            </w:pPr>
            <w:r>
              <w:t>BrowseName</w:t>
            </w:r>
          </w:p>
        </w:tc>
        <w:tc>
          <w:tcPr>
            <w:tcW w:w="1560" w:type="dxa"/>
            <w:shd w:val="clear" w:color="auto" w:fill="auto"/>
          </w:tcPr>
          <w:p w14:paraId="3DAAC0C4" w14:textId="48D5C4BC" w:rsidR="00094FDA" w:rsidRDefault="00094FDA" w:rsidP="00094FDA">
            <w:pPr>
              <w:pStyle w:val="TABLE-cell"/>
            </w:pPr>
            <w:r>
              <w:t>DataType</w:t>
            </w:r>
          </w:p>
        </w:tc>
        <w:tc>
          <w:tcPr>
            <w:tcW w:w="1560" w:type="dxa"/>
            <w:shd w:val="clear" w:color="auto" w:fill="auto"/>
          </w:tcPr>
          <w:p w14:paraId="5AB20089" w14:textId="4EE39151" w:rsidR="00094FDA" w:rsidRDefault="00094FDA" w:rsidP="00094FDA">
            <w:pPr>
              <w:pStyle w:val="TABLE-cell"/>
            </w:pPr>
            <w:r>
              <w:t>TypeDefinition</w:t>
            </w:r>
          </w:p>
        </w:tc>
        <w:tc>
          <w:tcPr>
            <w:tcW w:w="1560" w:type="dxa"/>
            <w:shd w:val="clear" w:color="auto" w:fill="auto"/>
          </w:tcPr>
          <w:p w14:paraId="79CB5FBB" w14:textId="4959110C" w:rsidR="00094FDA" w:rsidRDefault="00094FDA" w:rsidP="00094FDA">
            <w:pPr>
              <w:pStyle w:val="TABLE-cell"/>
            </w:pPr>
            <w:r>
              <w:t>ModellingRule</w:t>
            </w:r>
          </w:p>
        </w:tc>
      </w:tr>
      <w:tr w:rsidR="00094FDA" w14:paraId="0E8D16BF" w14:textId="77777777" w:rsidTr="00F858A4">
        <w:tblPrEx>
          <w:tblCellMar>
            <w:top w:w="0" w:type="dxa"/>
            <w:bottom w:w="0" w:type="dxa"/>
          </w:tblCellMar>
        </w:tblPrEx>
        <w:tc>
          <w:tcPr>
            <w:tcW w:w="9360" w:type="dxa"/>
            <w:gridSpan w:val="6"/>
            <w:shd w:val="clear" w:color="auto" w:fill="auto"/>
          </w:tcPr>
          <w:p w14:paraId="589CB308" w14:textId="6109BC1A" w:rsidR="00094FDA" w:rsidRDefault="00094FDA" w:rsidP="00094FDA">
            <w:pPr>
              <w:pStyle w:val="TABLE-cell"/>
            </w:pPr>
            <w:r>
              <w:t>Subtype of the DataItemType defined in [SemanticsChanged]; i.e the Properties of that type are inherited.</w:t>
            </w:r>
          </w:p>
        </w:tc>
      </w:tr>
      <w:tr w:rsidR="00094FDA" w14:paraId="458DC1FF" w14:textId="77777777" w:rsidTr="00097148">
        <w:tblPrEx>
          <w:tblCellMar>
            <w:top w:w="0" w:type="dxa"/>
            <w:bottom w:w="0" w:type="dxa"/>
          </w:tblCellMar>
        </w:tblPrEx>
        <w:tc>
          <w:tcPr>
            <w:tcW w:w="1560" w:type="dxa"/>
            <w:shd w:val="clear" w:color="auto" w:fill="auto"/>
          </w:tcPr>
          <w:p w14:paraId="55AE52E2" w14:textId="1BFDF8A7" w:rsidR="00094FDA" w:rsidRDefault="00094FDA" w:rsidP="00094FDA">
            <w:pPr>
              <w:pStyle w:val="TABLE-cell"/>
            </w:pPr>
            <w:r>
              <w:t>HasSubtype</w:t>
            </w:r>
          </w:p>
        </w:tc>
        <w:tc>
          <w:tcPr>
            <w:tcW w:w="1560" w:type="dxa"/>
            <w:shd w:val="clear" w:color="auto" w:fill="auto"/>
          </w:tcPr>
          <w:p w14:paraId="1BAE9C78" w14:textId="1894310F" w:rsidR="00094FDA" w:rsidRDefault="00094FDA" w:rsidP="00094FDA">
            <w:pPr>
              <w:pStyle w:val="TABLE-cell"/>
            </w:pPr>
            <w:r>
              <w:t>VariableType</w:t>
            </w:r>
          </w:p>
        </w:tc>
        <w:tc>
          <w:tcPr>
            <w:tcW w:w="1560" w:type="dxa"/>
            <w:shd w:val="clear" w:color="auto" w:fill="auto"/>
          </w:tcPr>
          <w:p w14:paraId="14B55E72" w14:textId="6B903314" w:rsidR="00094FDA" w:rsidRDefault="00094FDA" w:rsidP="00094FDA">
            <w:pPr>
              <w:pStyle w:val="TABLE-cell"/>
            </w:pPr>
            <w:r>
              <w:t>TwoStateDiscreteType</w:t>
            </w:r>
          </w:p>
        </w:tc>
        <w:tc>
          <w:tcPr>
            <w:tcW w:w="4680" w:type="dxa"/>
            <w:gridSpan w:val="3"/>
            <w:shd w:val="clear" w:color="auto" w:fill="auto"/>
          </w:tcPr>
          <w:p w14:paraId="691E2C13" w14:textId="16046A26" w:rsidR="00094FDA" w:rsidRDefault="00094FDA" w:rsidP="00094FDA">
            <w:pPr>
              <w:pStyle w:val="TABLE-cell"/>
            </w:pPr>
            <w:r>
              <w:t>Defined in [TwoStateDiscreteType]</w:t>
            </w:r>
          </w:p>
        </w:tc>
      </w:tr>
      <w:tr w:rsidR="00094FDA" w14:paraId="6F38BE60" w14:textId="77777777" w:rsidTr="009E0DB2">
        <w:tblPrEx>
          <w:tblCellMar>
            <w:top w:w="0" w:type="dxa"/>
            <w:bottom w:w="0" w:type="dxa"/>
          </w:tblCellMar>
        </w:tblPrEx>
        <w:tc>
          <w:tcPr>
            <w:tcW w:w="1560" w:type="dxa"/>
            <w:shd w:val="clear" w:color="auto" w:fill="auto"/>
          </w:tcPr>
          <w:p w14:paraId="6A583F75" w14:textId="6C594BFD" w:rsidR="00094FDA" w:rsidRDefault="00094FDA" w:rsidP="00094FDA">
            <w:pPr>
              <w:pStyle w:val="TABLE-cell"/>
            </w:pPr>
            <w:r>
              <w:t>HasSubtype</w:t>
            </w:r>
          </w:p>
        </w:tc>
        <w:tc>
          <w:tcPr>
            <w:tcW w:w="1560" w:type="dxa"/>
            <w:shd w:val="clear" w:color="auto" w:fill="auto"/>
          </w:tcPr>
          <w:p w14:paraId="568753F4" w14:textId="7A51E2B2" w:rsidR="00094FDA" w:rsidRDefault="00094FDA" w:rsidP="00094FDA">
            <w:pPr>
              <w:pStyle w:val="TABLE-cell"/>
            </w:pPr>
            <w:r>
              <w:t>VariableType</w:t>
            </w:r>
          </w:p>
        </w:tc>
        <w:tc>
          <w:tcPr>
            <w:tcW w:w="1560" w:type="dxa"/>
            <w:shd w:val="clear" w:color="auto" w:fill="auto"/>
          </w:tcPr>
          <w:p w14:paraId="20AC996D" w14:textId="78412499" w:rsidR="00094FDA" w:rsidRDefault="00094FDA" w:rsidP="00094FDA">
            <w:pPr>
              <w:pStyle w:val="TABLE-cell"/>
            </w:pPr>
            <w:r>
              <w:t>MultiStateDiscreteType</w:t>
            </w:r>
          </w:p>
        </w:tc>
        <w:tc>
          <w:tcPr>
            <w:tcW w:w="4680" w:type="dxa"/>
            <w:gridSpan w:val="3"/>
            <w:shd w:val="clear" w:color="auto" w:fill="auto"/>
          </w:tcPr>
          <w:p w14:paraId="552E607F" w14:textId="7625ED07" w:rsidR="00094FDA" w:rsidRDefault="00094FDA" w:rsidP="00094FDA">
            <w:pPr>
              <w:pStyle w:val="TABLE-cell"/>
            </w:pPr>
            <w:r>
              <w:t>Defined in [MultiStateDiscreteType]</w:t>
            </w:r>
          </w:p>
        </w:tc>
      </w:tr>
      <w:tr w:rsidR="00094FDA" w14:paraId="0C3D7DFE" w14:textId="77777777" w:rsidTr="007B6790">
        <w:tblPrEx>
          <w:tblCellMar>
            <w:top w:w="0" w:type="dxa"/>
            <w:bottom w:w="0" w:type="dxa"/>
          </w:tblCellMar>
        </w:tblPrEx>
        <w:tc>
          <w:tcPr>
            <w:tcW w:w="1560" w:type="dxa"/>
            <w:shd w:val="clear" w:color="auto" w:fill="auto"/>
          </w:tcPr>
          <w:p w14:paraId="6EEC6BB3" w14:textId="19D53B1E" w:rsidR="00094FDA" w:rsidRDefault="00094FDA" w:rsidP="00094FDA">
            <w:pPr>
              <w:pStyle w:val="TABLE-cell"/>
            </w:pPr>
            <w:r>
              <w:t>HasSubtype</w:t>
            </w:r>
          </w:p>
        </w:tc>
        <w:tc>
          <w:tcPr>
            <w:tcW w:w="1560" w:type="dxa"/>
            <w:shd w:val="clear" w:color="auto" w:fill="auto"/>
          </w:tcPr>
          <w:p w14:paraId="7EEC918F" w14:textId="37A3F2D7" w:rsidR="00094FDA" w:rsidRDefault="00094FDA" w:rsidP="00094FDA">
            <w:pPr>
              <w:pStyle w:val="TABLE-cell"/>
            </w:pPr>
            <w:r>
              <w:t>VariableType</w:t>
            </w:r>
          </w:p>
        </w:tc>
        <w:tc>
          <w:tcPr>
            <w:tcW w:w="1560" w:type="dxa"/>
            <w:shd w:val="clear" w:color="auto" w:fill="auto"/>
          </w:tcPr>
          <w:p w14:paraId="54990B91" w14:textId="72D54072" w:rsidR="00094FDA" w:rsidRDefault="00094FDA" w:rsidP="00094FDA">
            <w:pPr>
              <w:pStyle w:val="TABLE-cell"/>
            </w:pPr>
            <w:r>
              <w:t>MultiStateValueDiscreteType</w:t>
            </w:r>
          </w:p>
        </w:tc>
        <w:tc>
          <w:tcPr>
            <w:tcW w:w="4680" w:type="dxa"/>
            <w:gridSpan w:val="3"/>
            <w:shd w:val="clear" w:color="auto" w:fill="auto"/>
          </w:tcPr>
          <w:p w14:paraId="0FCB7B15" w14:textId="7A164461" w:rsidR="00094FDA" w:rsidRDefault="00094FDA" w:rsidP="00094FDA">
            <w:pPr>
              <w:pStyle w:val="TABLE-cell"/>
            </w:pPr>
            <w:r>
              <w:t>Defined in [MultiStateValueDiscreteType]</w:t>
            </w:r>
          </w:p>
        </w:tc>
      </w:tr>
    </w:tbl>
    <w:p w14:paraId="28EE04FF" w14:textId="434A3DE4" w:rsidR="00094FDA" w:rsidRDefault="00094FDA" w:rsidP="00094FDA">
      <w:pPr>
        <w:pStyle w:val="NoSpacing"/>
      </w:pPr>
    </w:p>
    <w:p w14:paraId="5B0A3B6D" w14:textId="77777777" w:rsidR="00094FDA" w:rsidRDefault="00094FDA" w:rsidP="00094FDA">
      <w:pPr>
        <w:pStyle w:val="Heading4"/>
      </w:pPr>
      <w:r>
        <w:t>TwoStateDiscreteType</w:t>
      </w:r>
    </w:p>
    <w:p w14:paraId="56EFE45E" w14:textId="2AE4C898" w:rsidR="00094FDA" w:rsidRDefault="00094FDA" w:rsidP="00094FDA">
      <w:pPr>
        <w:pStyle w:val="PARAGRAPH"/>
      </w:pPr>
      <w:r>
        <w:t>This VariableType defines the general characteristics of a DiscreteItem that can have two states. The TwoStateDiscreteType derives from the DiscreteItemType. It is formally defined in [Table 4].</w:t>
      </w:r>
    </w:p>
    <w:p w14:paraId="06231522" w14:textId="2E5092F0" w:rsidR="00094FDA" w:rsidRDefault="00094FDA" w:rsidP="00094FDA">
      <w:pPr>
        <w:pStyle w:val="TABLE-title"/>
      </w:pPr>
      <w:r>
        <w:t xml:space="preserve">Table </w:t>
      </w:r>
      <w:r>
        <w:fldChar w:fldCharType="begin"/>
      </w:r>
      <w:r>
        <w:instrText xml:space="preserve"> SEQ Table \* ARABIC </w:instrText>
      </w:r>
      <w:r>
        <w:fldChar w:fldCharType="separate"/>
      </w:r>
      <w:r>
        <w:rPr>
          <w:noProof/>
        </w:rPr>
        <w:t>4</w:t>
      </w:r>
      <w:r>
        <w:fldChar w:fldCharType="end"/>
      </w:r>
      <w:r>
        <w:t xml:space="preserve"> – TwoStateDiscreteType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5A67EDA4" w14:textId="77777777" w:rsidTr="00032081">
        <w:tblPrEx>
          <w:tblCellMar>
            <w:top w:w="0" w:type="dxa"/>
            <w:bottom w:w="0" w:type="dxa"/>
          </w:tblCellMar>
        </w:tblPrEx>
        <w:tc>
          <w:tcPr>
            <w:tcW w:w="1560" w:type="dxa"/>
            <w:tcBorders>
              <w:bottom w:val="double" w:sz="4" w:space="0" w:color="auto"/>
            </w:tcBorders>
            <w:shd w:val="clear" w:color="auto" w:fill="auto"/>
          </w:tcPr>
          <w:p w14:paraId="583EC9FB" w14:textId="3C7654C1"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30E19D9A" w14:textId="229E38DF" w:rsidR="00094FDA" w:rsidRDefault="00094FDA" w:rsidP="00094FDA">
            <w:pPr>
              <w:pStyle w:val="TABLE-col-heading"/>
            </w:pPr>
            <w:r>
              <w:t>Value</w:t>
            </w:r>
          </w:p>
        </w:tc>
      </w:tr>
      <w:tr w:rsidR="00094FDA" w14:paraId="29A70A47" w14:textId="77777777" w:rsidTr="005C3E66">
        <w:tblPrEx>
          <w:tblCellMar>
            <w:top w:w="0" w:type="dxa"/>
            <w:bottom w:w="0" w:type="dxa"/>
          </w:tblCellMar>
        </w:tblPrEx>
        <w:tc>
          <w:tcPr>
            <w:tcW w:w="1560" w:type="dxa"/>
            <w:tcBorders>
              <w:top w:val="double" w:sz="4" w:space="0" w:color="auto"/>
            </w:tcBorders>
            <w:shd w:val="clear" w:color="auto" w:fill="auto"/>
          </w:tcPr>
          <w:p w14:paraId="60149E78" w14:textId="1F57EFE5" w:rsidR="00094FDA" w:rsidRDefault="00094FDA" w:rsidP="00094FDA">
            <w:pPr>
              <w:pStyle w:val="TABLE-cell"/>
            </w:pPr>
            <w:r>
              <w:t>BrowseName</w:t>
            </w:r>
          </w:p>
        </w:tc>
        <w:tc>
          <w:tcPr>
            <w:tcW w:w="7800" w:type="dxa"/>
            <w:gridSpan w:val="5"/>
            <w:tcBorders>
              <w:top w:val="double" w:sz="4" w:space="0" w:color="auto"/>
            </w:tcBorders>
            <w:shd w:val="clear" w:color="auto" w:fill="auto"/>
          </w:tcPr>
          <w:p w14:paraId="3306DF08" w14:textId="0B9AE1B6" w:rsidR="00094FDA" w:rsidRDefault="00094FDA" w:rsidP="00094FDA">
            <w:pPr>
              <w:pStyle w:val="TABLE-cell"/>
            </w:pPr>
            <w:r>
              <w:t>TwoStateDiscreteType</w:t>
            </w:r>
          </w:p>
        </w:tc>
      </w:tr>
      <w:tr w:rsidR="00094FDA" w14:paraId="618819AF" w14:textId="77777777" w:rsidTr="00E91B45">
        <w:tblPrEx>
          <w:tblCellMar>
            <w:top w:w="0" w:type="dxa"/>
            <w:bottom w:w="0" w:type="dxa"/>
          </w:tblCellMar>
        </w:tblPrEx>
        <w:tc>
          <w:tcPr>
            <w:tcW w:w="1560" w:type="dxa"/>
            <w:shd w:val="clear" w:color="auto" w:fill="auto"/>
          </w:tcPr>
          <w:p w14:paraId="08420D81" w14:textId="52DCA0EA" w:rsidR="00094FDA" w:rsidRDefault="00094FDA" w:rsidP="00094FDA">
            <w:pPr>
              <w:pStyle w:val="TABLE-cell"/>
            </w:pPr>
            <w:r>
              <w:t>IsAbstract</w:t>
            </w:r>
          </w:p>
        </w:tc>
        <w:tc>
          <w:tcPr>
            <w:tcW w:w="7800" w:type="dxa"/>
            <w:gridSpan w:val="5"/>
            <w:shd w:val="clear" w:color="auto" w:fill="auto"/>
          </w:tcPr>
          <w:p w14:paraId="433EF69F" w14:textId="751623B8" w:rsidR="00094FDA" w:rsidRDefault="00094FDA" w:rsidP="00094FDA">
            <w:pPr>
              <w:pStyle w:val="TABLE-cell"/>
            </w:pPr>
            <w:r>
              <w:t>False</w:t>
            </w:r>
          </w:p>
        </w:tc>
      </w:tr>
      <w:tr w:rsidR="00094FDA" w14:paraId="6C30A494" w14:textId="77777777" w:rsidTr="00EC1C08">
        <w:tblPrEx>
          <w:tblCellMar>
            <w:top w:w="0" w:type="dxa"/>
            <w:bottom w:w="0" w:type="dxa"/>
          </w:tblCellMar>
        </w:tblPrEx>
        <w:tc>
          <w:tcPr>
            <w:tcW w:w="1560" w:type="dxa"/>
            <w:shd w:val="clear" w:color="auto" w:fill="auto"/>
          </w:tcPr>
          <w:p w14:paraId="3D4E4C4E" w14:textId="1D6E8F48" w:rsidR="00094FDA" w:rsidRDefault="00094FDA" w:rsidP="00094FDA">
            <w:pPr>
              <w:pStyle w:val="TABLE-cell"/>
            </w:pPr>
            <w:r>
              <w:t>ValueRank</w:t>
            </w:r>
          </w:p>
        </w:tc>
        <w:tc>
          <w:tcPr>
            <w:tcW w:w="7800" w:type="dxa"/>
            <w:gridSpan w:val="5"/>
            <w:shd w:val="clear" w:color="auto" w:fill="auto"/>
          </w:tcPr>
          <w:p w14:paraId="5DC86752" w14:textId="357B852A" w:rsidR="00094FDA" w:rsidRDefault="00094FDA" w:rsidP="00094FDA">
            <w:pPr>
              <w:pStyle w:val="TABLE-cell"/>
            </w:pPr>
            <w:r>
              <w:t>−2  (−2 = ‘Any’)</w:t>
            </w:r>
          </w:p>
        </w:tc>
      </w:tr>
      <w:tr w:rsidR="00094FDA" w14:paraId="00C6BCFE" w14:textId="77777777" w:rsidTr="006D02A8">
        <w:tblPrEx>
          <w:tblCellMar>
            <w:top w:w="0" w:type="dxa"/>
            <w:bottom w:w="0" w:type="dxa"/>
          </w:tblCellMar>
        </w:tblPrEx>
        <w:tc>
          <w:tcPr>
            <w:tcW w:w="1560" w:type="dxa"/>
            <w:shd w:val="clear" w:color="auto" w:fill="auto"/>
          </w:tcPr>
          <w:p w14:paraId="2126C245" w14:textId="5C399EEE" w:rsidR="00094FDA" w:rsidRDefault="00094FDA" w:rsidP="00094FDA">
            <w:pPr>
              <w:pStyle w:val="TABLE-cell"/>
            </w:pPr>
            <w:r>
              <w:t>DataType</w:t>
            </w:r>
          </w:p>
        </w:tc>
        <w:tc>
          <w:tcPr>
            <w:tcW w:w="7800" w:type="dxa"/>
            <w:gridSpan w:val="5"/>
            <w:shd w:val="clear" w:color="auto" w:fill="auto"/>
          </w:tcPr>
          <w:p w14:paraId="7B798A97" w14:textId="29930547" w:rsidR="00094FDA" w:rsidRDefault="00094FDA" w:rsidP="00094FDA">
            <w:pPr>
              <w:pStyle w:val="TABLE-cell"/>
            </w:pPr>
            <w:r>
              <w:t>Boolean</w:t>
            </w:r>
          </w:p>
        </w:tc>
      </w:tr>
      <w:tr w:rsidR="00094FDA" w14:paraId="498D9977" w14:textId="77777777" w:rsidTr="00094FDA">
        <w:tblPrEx>
          <w:tblCellMar>
            <w:top w:w="0" w:type="dxa"/>
            <w:bottom w:w="0" w:type="dxa"/>
          </w:tblCellMar>
        </w:tblPrEx>
        <w:tc>
          <w:tcPr>
            <w:tcW w:w="1560" w:type="dxa"/>
            <w:shd w:val="clear" w:color="auto" w:fill="auto"/>
          </w:tcPr>
          <w:p w14:paraId="634D12BF" w14:textId="4D60805A" w:rsidR="00094FDA" w:rsidRDefault="00094FDA" w:rsidP="00094FDA">
            <w:pPr>
              <w:pStyle w:val="TABLE-cell"/>
            </w:pPr>
            <w:r>
              <w:t>References</w:t>
            </w:r>
          </w:p>
        </w:tc>
        <w:tc>
          <w:tcPr>
            <w:tcW w:w="1560" w:type="dxa"/>
            <w:shd w:val="clear" w:color="auto" w:fill="auto"/>
          </w:tcPr>
          <w:p w14:paraId="1ED50541" w14:textId="5AE0A145" w:rsidR="00094FDA" w:rsidRDefault="00094FDA" w:rsidP="00094FDA">
            <w:pPr>
              <w:pStyle w:val="TABLE-cell"/>
            </w:pPr>
            <w:r>
              <w:t>NodeClass</w:t>
            </w:r>
          </w:p>
        </w:tc>
        <w:tc>
          <w:tcPr>
            <w:tcW w:w="1560" w:type="dxa"/>
            <w:shd w:val="clear" w:color="auto" w:fill="auto"/>
          </w:tcPr>
          <w:p w14:paraId="6D3741B6" w14:textId="34D7A4DE" w:rsidR="00094FDA" w:rsidRDefault="00094FDA" w:rsidP="00094FDA">
            <w:pPr>
              <w:pStyle w:val="TABLE-cell"/>
            </w:pPr>
            <w:r>
              <w:t>BrowseName</w:t>
            </w:r>
          </w:p>
        </w:tc>
        <w:tc>
          <w:tcPr>
            <w:tcW w:w="1560" w:type="dxa"/>
            <w:shd w:val="clear" w:color="auto" w:fill="auto"/>
          </w:tcPr>
          <w:p w14:paraId="7BE0DEAC" w14:textId="5E7950F2" w:rsidR="00094FDA" w:rsidRDefault="00094FDA" w:rsidP="00094FDA">
            <w:pPr>
              <w:pStyle w:val="TABLE-cell"/>
            </w:pPr>
            <w:r>
              <w:t>DataType</w:t>
            </w:r>
          </w:p>
        </w:tc>
        <w:tc>
          <w:tcPr>
            <w:tcW w:w="1560" w:type="dxa"/>
            <w:shd w:val="clear" w:color="auto" w:fill="auto"/>
          </w:tcPr>
          <w:p w14:paraId="7CCB5A8D" w14:textId="3656B77D" w:rsidR="00094FDA" w:rsidRDefault="00094FDA" w:rsidP="00094FDA">
            <w:pPr>
              <w:pStyle w:val="TABLE-cell"/>
            </w:pPr>
            <w:r>
              <w:t>TypeDefinition</w:t>
            </w:r>
          </w:p>
        </w:tc>
        <w:tc>
          <w:tcPr>
            <w:tcW w:w="1560" w:type="dxa"/>
            <w:shd w:val="clear" w:color="auto" w:fill="auto"/>
          </w:tcPr>
          <w:p w14:paraId="205DCCFC" w14:textId="5DD2B970" w:rsidR="00094FDA" w:rsidRDefault="00094FDA" w:rsidP="00094FDA">
            <w:pPr>
              <w:pStyle w:val="TABLE-cell"/>
            </w:pPr>
            <w:r>
              <w:t>ModellingRule</w:t>
            </w:r>
          </w:p>
        </w:tc>
      </w:tr>
      <w:tr w:rsidR="00094FDA" w14:paraId="380F3895" w14:textId="77777777" w:rsidTr="00AA6CCD">
        <w:tblPrEx>
          <w:tblCellMar>
            <w:top w:w="0" w:type="dxa"/>
            <w:bottom w:w="0" w:type="dxa"/>
          </w:tblCellMar>
        </w:tblPrEx>
        <w:tc>
          <w:tcPr>
            <w:tcW w:w="9360" w:type="dxa"/>
            <w:gridSpan w:val="6"/>
            <w:shd w:val="clear" w:color="auto" w:fill="auto"/>
          </w:tcPr>
          <w:p w14:paraId="41C184C4" w14:textId="23F48D30" w:rsidR="00094FDA" w:rsidRDefault="00094FDA" w:rsidP="00094FDA">
            <w:pPr>
              <w:pStyle w:val="TABLE-cell"/>
            </w:pPr>
            <w:r>
              <w:t>Subtype of the DiscreteItemType defined in [DiscreteItemType]; i.e the Properties of that type are inherited.</w:t>
            </w:r>
          </w:p>
        </w:tc>
      </w:tr>
      <w:tr w:rsidR="00094FDA" w14:paraId="12034A78" w14:textId="77777777" w:rsidTr="00094FDA">
        <w:tblPrEx>
          <w:tblCellMar>
            <w:top w:w="0" w:type="dxa"/>
            <w:bottom w:w="0" w:type="dxa"/>
          </w:tblCellMar>
        </w:tblPrEx>
        <w:tc>
          <w:tcPr>
            <w:tcW w:w="1560" w:type="dxa"/>
            <w:shd w:val="clear" w:color="auto" w:fill="auto"/>
          </w:tcPr>
          <w:p w14:paraId="3AFA7CC1" w14:textId="50BF499D" w:rsidR="00094FDA" w:rsidRDefault="00094FDA" w:rsidP="00094FDA">
            <w:pPr>
              <w:pStyle w:val="TABLE-cell"/>
            </w:pPr>
            <w:r>
              <w:t>HasProperty</w:t>
            </w:r>
          </w:p>
        </w:tc>
        <w:tc>
          <w:tcPr>
            <w:tcW w:w="1560" w:type="dxa"/>
            <w:shd w:val="clear" w:color="auto" w:fill="auto"/>
          </w:tcPr>
          <w:p w14:paraId="3690BCAC" w14:textId="7427CF21" w:rsidR="00094FDA" w:rsidRDefault="00094FDA" w:rsidP="00094FDA">
            <w:pPr>
              <w:pStyle w:val="TABLE-cell"/>
            </w:pPr>
            <w:r>
              <w:t>Variable</w:t>
            </w:r>
          </w:p>
        </w:tc>
        <w:tc>
          <w:tcPr>
            <w:tcW w:w="1560" w:type="dxa"/>
            <w:shd w:val="clear" w:color="auto" w:fill="auto"/>
          </w:tcPr>
          <w:p w14:paraId="69A2F40A" w14:textId="220FA0C2" w:rsidR="00094FDA" w:rsidRDefault="00094FDA" w:rsidP="00094FDA">
            <w:pPr>
              <w:pStyle w:val="TABLE-cell"/>
            </w:pPr>
            <w:r>
              <w:t>TrueState</w:t>
            </w:r>
          </w:p>
        </w:tc>
        <w:tc>
          <w:tcPr>
            <w:tcW w:w="1560" w:type="dxa"/>
            <w:shd w:val="clear" w:color="auto" w:fill="auto"/>
          </w:tcPr>
          <w:p w14:paraId="2B791081" w14:textId="55E09DB7" w:rsidR="00094FDA" w:rsidRDefault="00094FDA" w:rsidP="00094FDA">
            <w:pPr>
              <w:pStyle w:val="TABLE-cell"/>
            </w:pPr>
            <w:r>
              <w:t>LocalizedText</w:t>
            </w:r>
          </w:p>
        </w:tc>
        <w:tc>
          <w:tcPr>
            <w:tcW w:w="1560" w:type="dxa"/>
            <w:shd w:val="clear" w:color="auto" w:fill="auto"/>
          </w:tcPr>
          <w:p w14:paraId="5E7AFBC7" w14:textId="57AAAB3A" w:rsidR="00094FDA" w:rsidRDefault="00094FDA" w:rsidP="00094FDA">
            <w:pPr>
              <w:pStyle w:val="TABLE-cell"/>
            </w:pPr>
            <w:r>
              <w:t>PropertyType</w:t>
            </w:r>
          </w:p>
        </w:tc>
        <w:tc>
          <w:tcPr>
            <w:tcW w:w="1560" w:type="dxa"/>
            <w:shd w:val="clear" w:color="auto" w:fill="auto"/>
          </w:tcPr>
          <w:p w14:paraId="2F19F61C" w14:textId="107BAD46" w:rsidR="00094FDA" w:rsidRDefault="00094FDA" w:rsidP="00094FDA">
            <w:pPr>
              <w:pStyle w:val="TABLE-cell"/>
            </w:pPr>
            <w:r>
              <w:t>Mandatory</w:t>
            </w:r>
          </w:p>
        </w:tc>
      </w:tr>
      <w:tr w:rsidR="00094FDA" w14:paraId="4A343FCE" w14:textId="77777777" w:rsidTr="00094FDA">
        <w:tblPrEx>
          <w:tblCellMar>
            <w:top w:w="0" w:type="dxa"/>
            <w:bottom w:w="0" w:type="dxa"/>
          </w:tblCellMar>
        </w:tblPrEx>
        <w:tc>
          <w:tcPr>
            <w:tcW w:w="1560" w:type="dxa"/>
            <w:shd w:val="clear" w:color="auto" w:fill="auto"/>
          </w:tcPr>
          <w:p w14:paraId="234C9D36" w14:textId="0178661F" w:rsidR="00094FDA" w:rsidRDefault="00094FDA" w:rsidP="00094FDA">
            <w:pPr>
              <w:pStyle w:val="TABLE-cell"/>
            </w:pPr>
            <w:r>
              <w:t>HasProperty</w:t>
            </w:r>
          </w:p>
        </w:tc>
        <w:tc>
          <w:tcPr>
            <w:tcW w:w="1560" w:type="dxa"/>
            <w:shd w:val="clear" w:color="auto" w:fill="auto"/>
          </w:tcPr>
          <w:p w14:paraId="4D37DC42" w14:textId="2A6A3AAB" w:rsidR="00094FDA" w:rsidRDefault="00094FDA" w:rsidP="00094FDA">
            <w:pPr>
              <w:pStyle w:val="TABLE-cell"/>
            </w:pPr>
            <w:r>
              <w:t>Variable</w:t>
            </w:r>
          </w:p>
        </w:tc>
        <w:tc>
          <w:tcPr>
            <w:tcW w:w="1560" w:type="dxa"/>
            <w:shd w:val="clear" w:color="auto" w:fill="auto"/>
          </w:tcPr>
          <w:p w14:paraId="7309C04B" w14:textId="2C3A5F8B" w:rsidR="00094FDA" w:rsidRDefault="00094FDA" w:rsidP="00094FDA">
            <w:pPr>
              <w:pStyle w:val="TABLE-cell"/>
            </w:pPr>
            <w:r>
              <w:t>FalseState</w:t>
            </w:r>
          </w:p>
        </w:tc>
        <w:tc>
          <w:tcPr>
            <w:tcW w:w="1560" w:type="dxa"/>
            <w:shd w:val="clear" w:color="auto" w:fill="auto"/>
          </w:tcPr>
          <w:p w14:paraId="5822E1CC" w14:textId="29975C9D" w:rsidR="00094FDA" w:rsidRDefault="00094FDA" w:rsidP="00094FDA">
            <w:pPr>
              <w:pStyle w:val="TABLE-cell"/>
            </w:pPr>
            <w:r>
              <w:t>LocalizedText</w:t>
            </w:r>
          </w:p>
        </w:tc>
        <w:tc>
          <w:tcPr>
            <w:tcW w:w="1560" w:type="dxa"/>
            <w:shd w:val="clear" w:color="auto" w:fill="auto"/>
          </w:tcPr>
          <w:p w14:paraId="4D3D4652" w14:textId="66043A97" w:rsidR="00094FDA" w:rsidRDefault="00094FDA" w:rsidP="00094FDA">
            <w:pPr>
              <w:pStyle w:val="TABLE-cell"/>
            </w:pPr>
            <w:r>
              <w:t>PropertyType</w:t>
            </w:r>
          </w:p>
        </w:tc>
        <w:tc>
          <w:tcPr>
            <w:tcW w:w="1560" w:type="dxa"/>
            <w:shd w:val="clear" w:color="auto" w:fill="auto"/>
          </w:tcPr>
          <w:p w14:paraId="42BF9141" w14:textId="3E4980C9" w:rsidR="00094FDA" w:rsidRDefault="00094FDA" w:rsidP="00094FDA">
            <w:pPr>
              <w:pStyle w:val="TABLE-cell"/>
            </w:pPr>
            <w:r>
              <w:t>Mandatory</w:t>
            </w:r>
          </w:p>
        </w:tc>
      </w:tr>
    </w:tbl>
    <w:p w14:paraId="25F03C66" w14:textId="24DE7FFB" w:rsidR="00094FDA" w:rsidRDefault="00094FDA" w:rsidP="00094FDA">
      <w:pPr>
        <w:pStyle w:val="NoSpacing"/>
      </w:pPr>
    </w:p>
    <w:p w14:paraId="03973B2A" w14:textId="3F911CA9" w:rsidR="00094FDA" w:rsidRDefault="00094FDA" w:rsidP="00094FDA">
      <w:pPr>
        <w:pStyle w:val="PARAGRAPH"/>
      </w:pPr>
      <w:r>
        <w:t>TrueState contains a string to be associated with this DataItem when it is TRUE. This is typically used for a contact when it is in the closed (non-zero) state.</w:t>
      </w:r>
    </w:p>
    <w:p w14:paraId="0D8484F3" w14:textId="365E78CF" w:rsidR="00094FDA" w:rsidRDefault="00094FDA" w:rsidP="00094FDA">
      <w:pPr>
        <w:pStyle w:val="PARAGRAPH"/>
      </w:pPr>
      <w:r>
        <w:t>for example: "RUN", "CLOSE", "ENABLE", "SAFE“, etc.</w:t>
      </w:r>
    </w:p>
    <w:p w14:paraId="6CF9648D" w14:textId="51F5A961" w:rsidR="00094FDA" w:rsidRDefault="00094FDA" w:rsidP="00094FDA">
      <w:pPr>
        <w:pStyle w:val="PARAGRAPH"/>
      </w:pPr>
      <w:r>
        <w:t>FalseState contains a string to be associated with this DataItem when it is FALSE. This is typically used for a contact when it is in the open (zero) state.</w:t>
      </w:r>
    </w:p>
    <w:p w14:paraId="6D5B9CEF" w14:textId="1D0351A3" w:rsidR="00094FDA" w:rsidRDefault="00094FDA" w:rsidP="00094FDA">
      <w:pPr>
        <w:pStyle w:val="PARAGRAPH"/>
      </w:pPr>
      <w:r>
        <w:t>for example: "STOP", "OPEN", "DISABLE", "UNSAFE“, etc.</w:t>
      </w:r>
    </w:p>
    <w:p w14:paraId="2F579EFD" w14:textId="4042FBD9" w:rsidR="00094FDA" w:rsidRDefault="00094FDA" w:rsidP="00094FDA">
      <w:pPr>
        <w:pStyle w:val="PARAGRAPH"/>
      </w:pPr>
      <w:r>
        <w:t>If the item contains an array, then the Properties will apply to all elements in the array.</w:t>
      </w:r>
    </w:p>
    <w:p w14:paraId="5F0135C8" w14:textId="794BE54C" w:rsidR="00094FDA" w:rsidRDefault="00094FDA" w:rsidP="00094FDA">
      <w:pPr>
        <w:pStyle w:val="PARAGRAPH"/>
      </w:pPr>
      <w:r>
        <w:t>The StatusCode SemanticsChanged bit shall be set if any of the FalseState or TrueState (changes can cause misinterpretation by users or (scripting) programs) Properties are changed (see section [SemanticsChanged] for additional information).</w:t>
      </w:r>
    </w:p>
    <w:p w14:paraId="6564B937" w14:textId="77777777" w:rsidR="00094FDA" w:rsidRDefault="00094FDA" w:rsidP="00094FDA">
      <w:pPr>
        <w:pStyle w:val="Heading4"/>
      </w:pPr>
      <w:r>
        <w:t>MultiStateDiscreteType</w:t>
      </w:r>
    </w:p>
    <w:p w14:paraId="134BA191" w14:textId="67D82E3C" w:rsidR="00094FDA" w:rsidRDefault="00094FDA" w:rsidP="00094FDA">
      <w:pPr>
        <w:pStyle w:val="PARAGRAPH"/>
      </w:pPr>
      <w:r>
        <w:t>This VariableType defines the general characteristics of a DiscreteItem that can have more than two states. The MultiStateDiscreteType derives from the DiscreteItemType. It is formally defined in [Table 5].</w:t>
      </w:r>
    </w:p>
    <w:p w14:paraId="37C6C9C5" w14:textId="464525AB" w:rsidR="00094FDA" w:rsidRDefault="00094FDA" w:rsidP="00094FDA">
      <w:pPr>
        <w:pStyle w:val="TABLE-title"/>
      </w:pPr>
      <w:r>
        <w:t xml:space="preserve">Table </w:t>
      </w:r>
      <w:r>
        <w:fldChar w:fldCharType="begin"/>
      </w:r>
      <w:r>
        <w:instrText xml:space="preserve"> SEQ Table \* ARABIC </w:instrText>
      </w:r>
      <w:r>
        <w:fldChar w:fldCharType="separate"/>
      </w:r>
      <w:r>
        <w:rPr>
          <w:noProof/>
        </w:rPr>
        <w:t>5</w:t>
      </w:r>
      <w:r>
        <w:fldChar w:fldCharType="end"/>
      </w:r>
      <w:r>
        <w:t xml:space="preserve"> – MultiStateDiscreteType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31DA31B4" w14:textId="77777777" w:rsidTr="00497D5D">
        <w:tblPrEx>
          <w:tblCellMar>
            <w:top w:w="0" w:type="dxa"/>
            <w:bottom w:w="0" w:type="dxa"/>
          </w:tblCellMar>
        </w:tblPrEx>
        <w:tc>
          <w:tcPr>
            <w:tcW w:w="1560" w:type="dxa"/>
            <w:tcBorders>
              <w:bottom w:val="double" w:sz="4" w:space="0" w:color="auto"/>
            </w:tcBorders>
            <w:shd w:val="clear" w:color="auto" w:fill="auto"/>
          </w:tcPr>
          <w:p w14:paraId="52EEF003" w14:textId="06A93FE4"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20A69621" w14:textId="2604BC49" w:rsidR="00094FDA" w:rsidRDefault="00094FDA" w:rsidP="00094FDA">
            <w:pPr>
              <w:pStyle w:val="TABLE-col-heading"/>
            </w:pPr>
            <w:r>
              <w:t>Value</w:t>
            </w:r>
          </w:p>
        </w:tc>
      </w:tr>
      <w:tr w:rsidR="00094FDA" w14:paraId="302F9073" w14:textId="77777777" w:rsidTr="004B20A4">
        <w:tblPrEx>
          <w:tblCellMar>
            <w:top w:w="0" w:type="dxa"/>
            <w:bottom w:w="0" w:type="dxa"/>
          </w:tblCellMar>
        </w:tblPrEx>
        <w:tc>
          <w:tcPr>
            <w:tcW w:w="1560" w:type="dxa"/>
            <w:tcBorders>
              <w:top w:val="double" w:sz="4" w:space="0" w:color="auto"/>
            </w:tcBorders>
            <w:shd w:val="clear" w:color="auto" w:fill="auto"/>
          </w:tcPr>
          <w:p w14:paraId="1AB18555" w14:textId="1B43ECDE" w:rsidR="00094FDA" w:rsidRDefault="00094FDA" w:rsidP="00094FDA">
            <w:pPr>
              <w:pStyle w:val="TABLE-cell"/>
            </w:pPr>
            <w:r>
              <w:t>BrowseName</w:t>
            </w:r>
          </w:p>
        </w:tc>
        <w:tc>
          <w:tcPr>
            <w:tcW w:w="7800" w:type="dxa"/>
            <w:gridSpan w:val="5"/>
            <w:tcBorders>
              <w:top w:val="double" w:sz="4" w:space="0" w:color="auto"/>
            </w:tcBorders>
            <w:shd w:val="clear" w:color="auto" w:fill="auto"/>
          </w:tcPr>
          <w:p w14:paraId="612DAC15" w14:textId="17E2D133" w:rsidR="00094FDA" w:rsidRDefault="00094FDA" w:rsidP="00094FDA">
            <w:pPr>
              <w:pStyle w:val="TABLE-cell"/>
            </w:pPr>
            <w:r>
              <w:t>MultiStateDiscreteType</w:t>
            </w:r>
          </w:p>
        </w:tc>
      </w:tr>
      <w:tr w:rsidR="00094FDA" w14:paraId="021478CC" w14:textId="77777777" w:rsidTr="00586813">
        <w:tblPrEx>
          <w:tblCellMar>
            <w:top w:w="0" w:type="dxa"/>
            <w:bottom w:w="0" w:type="dxa"/>
          </w:tblCellMar>
        </w:tblPrEx>
        <w:tc>
          <w:tcPr>
            <w:tcW w:w="1560" w:type="dxa"/>
            <w:shd w:val="clear" w:color="auto" w:fill="auto"/>
          </w:tcPr>
          <w:p w14:paraId="2BC5580E" w14:textId="5BC2B729" w:rsidR="00094FDA" w:rsidRDefault="00094FDA" w:rsidP="00094FDA">
            <w:pPr>
              <w:pStyle w:val="TABLE-cell"/>
            </w:pPr>
            <w:r>
              <w:t>IsAbstract</w:t>
            </w:r>
          </w:p>
        </w:tc>
        <w:tc>
          <w:tcPr>
            <w:tcW w:w="7800" w:type="dxa"/>
            <w:gridSpan w:val="5"/>
            <w:shd w:val="clear" w:color="auto" w:fill="auto"/>
          </w:tcPr>
          <w:p w14:paraId="58D1C236" w14:textId="57F99395" w:rsidR="00094FDA" w:rsidRDefault="00094FDA" w:rsidP="00094FDA">
            <w:pPr>
              <w:pStyle w:val="TABLE-cell"/>
            </w:pPr>
            <w:r>
              <w:t>False</w:t>
            </w:r>
          </w:p>
        </w:tc>
      </w:tr>
      <w:tr w:rsidR="00094FDA" w14:paraId="6E0E9B98" w14:textId="77777777" w:rsidTr="00CE7094">
        <w:tblPrEx>
          <w:tblCellMar>
            <w:top w:w="0" w:type="dxa"/>
            <w:bottom w:w="0" w:type="dxa"/>
          </w:tblCellMar>
        </w:tblPrEx>
        <w:tc>
          <w:tcPr>
            <w:tcW w:w="1560" w:type="dxa"/>
            <w:shd w:val="clear" w:color="auto" w:fill="auto"/>
          </w:tcPr>
          <w:p w14:paraId="666AE227" w14:textId="591E5BBF" w:rsidR="00094FDA" w:rsidRDefault="00094FDA" w:rsidP="00094FDA">
            <w:pPr>
              <w:pStyle w:val="TABLE-cell"/>
            </w:pPr>
            <w:r>
              <w:t>ValueRank</w:t>
            </w:r>
          </w:p>
        </w:tc>
        <w:tc>
          <w:tcPr>
            <w:tcW w:w="7800" w:type="dxa"/>
            <w:gridSpan w:val="5"/>
            <w:shd w:val="clear" w:color="auto" w:fill="auto"/>
          </w:tcPr>
          <w:p w14:paraId="0FDB606B" w14:textId="7CB298C8" w:rsidR="00094FDA" w:rsidRDefault="00094FDA" w:rsidP="00094FDA">
            <w:pPr>
              <w:pStyle w:val="TABLE-cell"/>
            </w:pPr>
            <w:r>
              <w:t>−2 (−2 = ‘Any’)</w:t>
            </w:r>
          </w:p>
        </w:tc>
      </w:tr>
      <w:tr w:rsidR="00094FDA" w14:paraId="6245B679" w14:textId="77777777" w:rsidTr="002933C0">
        <w:tblPrEx>
          <w:tblCellMar>
            <w:top w:w="0" w:type="dxa"/>
            <w:bottom w:w="0" w:type="dxa"/>
          </w:tblCellMar>
        </w:tblPrEx>
        <w:tc>
          <w:tcPr>
            <w:tcW w:w="1560" w:type="dxa"/>
            <w:shd w:val="clear" w:color="auto" w:fill="auto"/>
          </w:tcPr>
          <w:p w14:paraId="4174154C" w14:textId="6406C867" w:rsidR="00094FDA" w:rsidRDefault="00094FDA" w:rsidP="00094FDA">
            <w:pPr>
              <w:pStyle w:val="TABLE-cell"/>
            </w:pPr>
            <w:r>
              <w:t>DataType</w:t>
            </w:r>
          </w:p>
        </w:tc>
        <w:tc>
          <w:tcPr>
            <w:tcW w:w="7800" w:type="dxa"/>
            <w:gridSpan w:val="5"/>
            <w:shd w:val="clear" w:color="auto" w:fill="auto"/>
          </w:tcPr>
          <w:p w14:paraId="21B61B65" w14:textId="7342F573" w:rsidR="00094FDA" w:rsidRDefault="00094FDA" w:rsidP="00094FDA">
            <w:pPr>
              <w:pStyle w:val="TABLE-cell"/>
            </w:pPr>
            <w:r>
              <w:t>UInteger</w:t>
            </w:r>
          </w:p>
        </w:tc>
      </w:tr>
      <w:tr w:rsidR="00094FDA" w14:paraId="1E905873" w14:textId="77777777" w:rsidTr="00094FDA">
        <w:tblPrEx>
          <w:tblCellMar>
            <w:top w:w="0" w:type="dxa"/>
            <w:bottom w:w="0" w:type="dxa"/>
          </w:tblCellMar>
        </w:tblPrEx>
        <w:tc>
          <w:tcPr>
            <w:tcW w:w="1560" w:type="dxa"/>
            <w:shd w:val="clear" w:color="auto" w:fill="auto"/>
          </w:tcPr>
          <w:p w14:paraId="2776366C" w14:textId="1BA0EDCB" w:rsidR="00094FDA" w:rsidRDefault="00094FDA" w:rsidP="00094FDA">
            <w:pPr>
              <w:pStyle w:val="TABLE-cell"/>
            </w:pPr>
            <w:r>
              <w:t>References</w:t>
            </w:r>
          </w:p>
        </w:tc>
        <w:tc>
          <w:tcPr>
            <w:tcW w:w="1560" w:type="dxa"/>
            <w:shd w:val="clear" w:color="auto" w:fill="auto"/>
          </w:tcPr>
          <w:p w14:paraId="7D128760" w14:textId="3395B56A" w:rsidR="00094FDA" w:rsidRDefault="00094FDA" w:rsidP="00094FDA">
            <w:pPr>
              <w:pStyle w:val="TABLE-cell"/>
            </w:pPr>
            <w:r>
              <w:t>NodeClass</w:t>
            </w:r>
          </w:p>
        </w:tc>
        <w:tc>
          <w:tcPr>
            <w:tcW w:w="1560" w:type="dxa"/>
            <w:shd w:val="clear" w:color="auto" w:fill="auto"/>
          </w:tcPr>
          <w:p w14:paraId="4AE06C47" w14:textId="49BE5B17" w:rsidR="00094FDA" w:rsidRDefault="00094FDA" w:rsidP="00094FDA">
            <w:pPr>
              <w:pStyle w:val="TABLE-cell"/>
            </w:pPr>
            <w:r>
              <w:t>BrowseName</w:t>
            </w:r>
          </w:p>
        </w:tc>
        <w:tc>
          <w:tcPr>
            <w:tcW w:w="1560" w:type="dxa"/>
            <w:shd w:val="clear" w:color="auto" w:fill="auto"/>
          </w:tcPr>
          <w:p w14:paraId="1EA6CA1E" w14:textId="3208C686" w:rsidR="00094FDA" w:rsidRDefault="00094FDA" w:rsidP="00094FDA">
            <w:pPr>
              <w:pStyle w:val="TABLE-cell"/>
            </w:pPr>
            <w:r>
              <w:t>DataType</w:t>
            </w:r>
          </w:p>
        </w:tc>
        <w:tc>
          <w:tcPr>
            <w:tcW w:w="1560" w:type="dxa"/>
            <w:shd w:val="clear" w:color="auto" w:fill="auto"/>
          </w:tcPr>
          <w:p w14:paraId="7FA4B111" w14:textId="554BF9B2" w:rsidR="00094FDA" w:rsidRDefault="00094FDA" w:rsidP="00094FDA">
            <w:pPr>
              <w:pStyle w:val="TABLE-cell"/>
            </w:pPr>
            <w:r>
              <w:t>TypeDefinition</w:t>
            </w:r>
          </w:p>
        </w:tc>
        <w:tc>
          <w:tcPr>
            <w:tcW w:w="1560" w:type="dxa"/>
            <w:shd w:val="clear" w:color="auto" w:fill="auto"/>
          </w:tcPr>
          <w:p w14:paraId="6C29E703" w14:textId="2F033CB5" w:rsidR="00094FDA" w:rsidRDefault="00094FDA" w:rsidP="00094FDA">
            <w:pPr>
              <w:pStyle w:val="TABLE-cell"/>
            </w:pPr>
            <w:r>
              <w:t>ModellingRule</w:t>
            </w:r>
          </w:p>
        </w:tc>
      </w:tr>
      <w:tr w:rsidR="00094FDA" w14:paraId="2DAF1EB6" w14:textId="77777777" w:rsidTr="006262CE">
        <w:tblPrEx>
          <w:tblCellMar>
            <w:top w:w="0" w:type="dxa"/>
            <w:bottom w:w="0" w:type="dxa"/>
          </w:tblCellMar>
        </w:tblPrEx>
        <w:tc>
          <w:tcPr>
            <w:tcW w:w="9360" w:type="dxa"/>
            <w:gridSpan w:val="6"/>
            <w:shd w:val="clear" w:color="auto" w:fill="auto"/>
          </w:tcPr>
          <w:p w14:paraId="7D93E46D" w14:textId="4A752B80" w:rsidR="00094FDA" w:rsidRDefault="00094FDA" w:rsidP="00094FDA">
            <w:pPr>
              <w:pStyle w:val="TABLE-cell"/>
            </w:pPr>
            <w:r>
              <w:t>Subtype of the DiscreteItemType defined in [DiscreteItemType]; i.e the Properties of that type are inherited.</w:t>
            </w:r>
          </w:p>
        </w:tc>
      </w:tr>
      <w:tr w:rsidR="00094FDA" w14:paraId="7C05F608" w14:textId="77777777" w:rsidTr="00094FDA">
        <w:tblPrEx>
          <w:tblCellMar>
            <w:top w:w="0" w:type="dxa"/>
            <w:bottom w:w="0" w:type="dxa"/>
          </w:tblCellMar>
        </w:tblPrEx>
        <w:tc>
          <w:tcPr>
            <w:tcW w:w="1560" w:type="dxa"/>
            <w:shd w:val="clear" w:color="auto" w:fill="auto"/>
          </w:tcPr>
          <w:p w14:paraId="323A025C" w14:textId="7B53FBEA" w:rsidR="00094FDA" w:rsidRDefault="00094FDA" w:rsidP="00094FDA">
            <w:pPr>
              <w:pStyle w:val="TABLE-cell"/>
            </w:pPr>
            <w:r>
              <w:t>HasProperty</w:t>
            </w:r>
          </w:p>
        </w:tc>
        <w:tc>
          <w:tcPr>
            <w:tcW w:w="1560" w:type="dxa"/>
            <w:shd w:val="clear" w:color="auto" w:fill="auto"/>
          </w:tcPr>
          <w:p w14:paraId="76795FE1" w14:textId="372DD680" w:rsidR="00094FDA" w:rsidRDefault="00094FDA" w:rsidP="00094FDA">
            <w:pPr>
              <w:pStyle w:val="TABLE-cell"/>
            </w:pPr>
            <w:r>
              <w:t>Variable</w:t>
            </w:r>
          </w:p>
        </w:tc>
        <w:tc>
          <w:tcPr>
            <w:tcW w:w="1560" w:type="dxa"/>
            <w:shd w:val="clear" w:color="auto" w:fill="auto"/>
          </w:tcPr>
          <w:p w14:paraId="2960407D" w14:textId="0C0FDBF6" w:rsidR="00094FDA" w:rsidRDefault="00094FDA" w:rsidP="00094FDA">
            <w:pPr>
              <w:pStyle w:val="TABLE-cell"/>
            </w:pPr>
            <w:r>
              <w:t>EnumStrings</w:t>
            </w:r>
          </w:p>
        </w:tc>
        <w:tc>
          <w:tcPr>
            <w:tcW w:w="1560" w:type="dxa"/>
            <w:shd w:val="clear" w:color="auto" w:fill="auto"/>
          </w:tcPr>
          <w:p w14:paraId="6C96B7BA" w14:textId="6943380E" w:rsidR="00094FDA" w:rsidRDefault="00094FDA" w:rsidP="00094FDA">
            <w:pPr>
              <w:pStyle w:val="TABLE-cell"/>
            </w:pPr>
            <w:r>
              <w:t>LocalizedText[]</w:t>
            </w:r>
          </w:p>
        </w:tc>
        <w:tc>
          <w:tcPr>
            <w:tcW w:w="1560" w:type="dxa"/>
            <w:shd w:val="clear" w:color="auto" w:fill="auto"/>
          </w:tcPr>
          <w:p w14:paraId="6D133CE0" w14:textId="3610B31D" w:rsidR="00094FDA" w:rsidRDefault="00094FDA" w:rsidP="00094FDA">
            <w:pPr>
              <w:pStyle w:val="TABLE-cell"/>
            </w:pPr>
            <w:r>
              <w:t>PropertyType</w:t>
            </w:r>
          </w:p>
        </w:tc>
        <w:tc>
          <w:tcPr>
            <w:tcW w:w="1560" w:type="dxa"/>
            <w:shd w:val="clear" w:color="auto" w:fill="auto"/>
          </w:tcPr>
          <w:p w14:paraId="16134335" w14:textId="52BC2187" w:rsidR="00094FDA" w:rsidRDefault="00094FDA" w:rsidP="00094FDA">
            <w:pPr>
              <w:pStyle w:val="TABLE-cell"/>
            </w:pPr>
            <w:r>
              <w:t>Mandatory</w:t>
            </w:r>
          </w:p>
        </w:tc>
      </w:tr>
    </w:tbl>
    <w:p w14:paraId="6B72AE01" w14:textId="165F1E79" w:rsidR="00094FDA" w:rsidRDefault="00094FDA" w:rsidP="00094FDA">
      <w:pPr>
        <w:pStyle w:val="NoSpacing"/>
      </w:pPr>
    </w:p>
    <w:p w14:paraId="0B5BC715" w14:textId="71396383" w:rsidR="00094FDA" w:rsidRDefault="00094FDA" w:rsidP="00094FDA">
      <w:pPr>
        <w:pStyle w:val="PARAGRAPH"/>
      </w:pPr>
      <w:r>
        <w:t>EnumStrings is a string lookup table corresponding to sequential numeric values (0, 1, 2, etc.)</w:t>
      </w:r>
    </w:p>
    <w:p w14:paraId="49776176" w14:textId="30C9DFC5" w:rsidR="00094FDA" w:rsidRDefault="00094FDA" w:rsidP="00094FDA">
      <w:pPr>
        <w:pStyle w:val="PARAGRAPH"/>
      </w:pPr>
      <w:r>
        <w:t>Example:</w:t>
      </w:r>
    </w:p>
    <w:p w14:paraId="0385015D" w14:textId="1A607030" w:rsidR="00094FDA" w:rsidRDefault="00094FDA" w:rsidP="00094FDA">
      <w:pPr>
        <w:pStyle w:val="PARAGRAPH"/>
      </w:pPr>
      <w:r>
        <w:t>”OPEN”</w:t>
      </w:r>
    </w:p>
    <w:p w14:paraId="5D7E3CD5" w14:textId="022D32E9" w:rsidR="00094FDA" w:rsidRDefault="00094FDA" w:rsidP="00094FDA">
      <w:pPr>
        <w:pStyle w:val="PARAGRAPH"/>
      </w:pPr>
      <w:r>
        <w:t>”CLOSE”</w:t>
      </w:r>
    </w:p>
    <w:p w14:paraId="01E171B1" w14:textId="0204AC5B" w:rsidR="00094FDA" w:rsidRDefault="00094FDA" w:rsidP="00094FDA">
      <w:pPr>
        <w:pStyle w:val="PARAGRAPH"/>
      </w:pPr>
      <w:r>
        <w:t>”IN TRANSIT” etc.</w:t>
      </w:r>
    </w:p>
    <w:p w14:paraId="68F09C50" w14:textId="1259E3B3" w:rsidR="00094FDA" w:rsidRDefault="00094FDA" w:rsidP="00094FDA">
      <w:pPr>
        <w:pStyle w:val="PARAGRAPH"/>
      </w:pPr>
      <w:r>
        <w:t>Here the string “OPEN” corresponds to 0, “CLOSE” to 1 and “IN TRANSIT” to 2.</w:t>
      </w:r>
    </w:p>
    <w:p w14:paraId="1C20074C" w14:textId="7B23254C" w:rsidR="00094FDA" w:rsidRDefault="00094FDA" w:rsidP="00094FDA">
      <w:pPr>
        <w:pStyle w:val="PARAGRAPH"/>
      </w:pPr>
      <w:r>
        <w:t>Clients should be prepared to handle item values outside of the range of the list; and robust servers should be prepared to handle writes of illegal values.</w:t>
      </w:r>
    </w:p>
    <w:p w14:paraId="6C0DD2ED" w14:textId="63F5A29A" w:rsidR="00094FDA" w:rsidRDefault="00094FDA" w:rsidP="00094FDA">
      <w:pPr>
        <w:pStyle w:val="PARAGRAPH"/>
      </w:pPr>
      <w:r>
        <w:t>If the item contains an array then this lookup table shall apply to all elements in the array.</w:t>
      </w:r>
    </w:p>
    <w:p w14:paraId="651D0548" w14:textId="56B8D4A0" w:rsidR="00094FDA" w:rsidRDefault="00094FDA" w:rsidP="00094FDA">
      <w:pPr>
        <w:pStyle w:val="PARAGRAPH"/>
      </w:pPr>
      <w:r>
        <w:t>NOTE The EnumStrings property is also used for Enumeration DataTypes (for the specification of this DataType, see [Part 3]).</w:t>
      </w:r>
    </w:p>
    <w:p w14:paraId="5A3F8ED6" w14:textId="0637C230" w:rsidR="00094FDA" w:rsidRDefault="00094FDA" w:rsidP="00094FDA">
      <w:pPr>
        <w:pStyle w:val="PARAGRAPH"/>
      </w:pPr>
      <w:r>
        <w:t>The StatusCode SemanticsChanged bit shall be set if the EnumStrings (changes can cause misinterpretation by users or (scripting) programs) Property is changed (see section [SemanticsChanged] for additional information).</w:t>
      </w:r>
    </w:p>
    <w:p w14:paraId="6484B06E" w14:textId="77777777" w:rsidR="00094FDA" w:rsidRDefault="00094FDA" w:rsidP="00094FDA">
      <w:pPr>
        <w:pStyle w:val="Heading4"/>
      </w:pPr>
      <w:r>
        <w:t>MultiStateValueDiscreteType</w:t>
      </w:r>
    </w:p>
    <w:p w14:paraId="03C5E1AC" w14:textId="7F1247B1" w:rsidR="00094FDA" w:rsidRDefault="00094FDA" w:rsidP="00094FDA">
      <w:pPr>
        <w:pStyle w:val="PARAGRAPH"/>
      </w:pPr>
      <w:r>
        <w:t>This VariableType defines the general characteristics of a DiscreteItem that can have more than two states and where the state values (the enumeration) does not consist of consecutive numeric values (may have gaps) or where the enumeration is not zero-based. The MultiStateValueDiscreteType derives from the DiscreteItemType. It is formally defined in [Table 6].</w:t>
      </w:r>
    </w:p>
    <w:p w14:paraId="4A955B60" w14:textId="49E259EE" w:rsidR="00094FDA" w:rsidRDefault="00094FDA" w:rsidP="00094FDA">
      <w:pPr>
        <w:pStyle w:val="TABLE-title"/>
      </w:pPr>
      <w:r>
        <w:t xml:space="preserve">Table </w:t>
      </w:r>
      <w:r>
        <w:fldChar w:fldCharType="begin"/>
      </w:r>
      <w:r>
        <w:instrText xml:space="preserve"> SEQ Table \* ARABIC </w:instrText>
      </w:r>
      <w:r>
        <w:fldChar w:fldCharType="separate"/>
      </w:r>
      <w:r>
        <w:rPr>
          <w:noProof/>
        </w:rPr>
        <w:t>6</w:t>
      </w:r>
      <w:r>
        <w:fldChar w:fldCharType="end"/>
      </w:r>
      <w:r>
        <w:t xml:space="preserve"> – MultiStateValueDiscreteType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1DE2D4F4" w14:textId="77777777" w:rsidTr="00A20734">
        <w:tblPrEx>
          <w:tblCellMar>
            <w:top w:w="0" w:type="dxa"/>
            <w:bottom w:w="0" w:type="dxa"/>
          </w:tblCellMar>
        </w:tblPrEx>
        <w:tc>
          <w:tcPr>
            <w:tcW w:w="1560" w:type="dxa"/>
            <w:tcBorders>
              <w:bottom w:val="double" w:sz="4" w:space="0" w:color="auto"/>
            </w:tcBorders>
            <w:shd w:val="clear" w:color="auto" w:fill="auto"/>
          </w:tcPr>
          <w:p w14:paraId="2ACA8DCF" w14:textId="0913A8E0"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011F03D6" w14:textId="52424043" w:rsidR="00094FDA" w:rsidRDefault="00094FDA" w:rsidP="00094FDA">
            <w:pPr>
              <w:pStyle w:val="TABLE-col-heading"/>
            </w:pPr>
            <w:r>
              <w:t>Value</w:t>
            </w:r>
          </w:p>
        </w:tc>
      </w:tr>
      <w:tr w:rsidR="00094FDA" w14:paraId="1D8846B3" w14:textId="77777777" w:rsidTr="006A05FB">
        <w:tblPrEx>
          <w:tblCellMar>
            <w:top w:w="0" w:type="dxa"/>
            <w:bottom w:w="0" w:type="dxa"/>
          </w:tblCellMar>
        </w:tblPrEx>
        <w:tc>
          <w:tcPr>
            <w:tcW w:w="1560" w:type="dxa"/>
            <w:tcBorders>
              <w:top w:val="double" w:sz="4" w:space="0" w:color="auto"/>
            </w:tcBorders>
            <w:shd w:val="clear" w:color="auto" w:fill="auto"/>
          </w:tcPr>
          <w:p w14:paraId="22104E90" w14:textId="039AAEFF" w:rsidR="00094FDA" w:rsidRDefault="00094FDA" w:rsidP="00094FDA">
            <w:pPr>
              <w:pStyle w:val="TABLE-cell"/>
            </w:pPr>
            <w:r>
              <w:t>BrowseName</w:t>
            </w:r>
          </w:p>
        </w:tc>
        <w:tc>
          <w:tcPr>
            <w:tcW w:w="7800" w:type="dxa"/>
            <w:gridSpan w:val="5"/>
            <w:tcBorders>
              <w:top w:val="double" w:sz="4" w:space="0" w:color="auto"/>
            </w:tcBorders>
            <w:shd w:val="clear" w:color="auto" w:fill="auto"/>
          </w:tcPr>
          <w:p w14:paraId="00B792D3" w14:textId="60382B80" w:rsidR="00094FDA" w:rsidRDefault="00094FDA" w:rsidP="00094FDA">
            <w:pPr>
              <w:pStyle w:val="TABLE-cell"/>
            </w:pPr>
            <w:r>
              <w:t>MultiStateValueDiscreteType</w:t>
            </w:r>
          </w:p>
        </w:tc>
      </w:tr>
      <w:tr w:rsidR="00094FDA" w14:paraId="00389104" w14:textId="77777777" w:rsidTr="00A46789">
        <w:tblPrEx>
          <w:tblCellMar>
            <w:top w:w="0" w:type="dxa"/>
            <w:bottom w:w="0" w:type="dxa"/>
          </w:tblCellMar>
        </w:tblPrEx>
        <w:tc>
          <w:tcPr>
            <w:tcW w:w="1560" w:type="dxa"/>
            <w:shd w:val="clear" w:color="auto" w:fill="auto"/>
          </w:tcPr>
          <w:p w14:paraId="100D14A7" w14:textId="4FFD173C" w:rsidR="00094FDA" w:rsidRDefault="00094FDA" w:rsidP="00094FDA">
            <w:pPr>
              <w:pStyle w:val="TABLE-cell"/>
            </w:pPr>
            <w:r>
              <w:t>IsAbstract</w:t>
            </w:r>
          </w:p>
        </w:tc>
        <w:tc>
          <w:tcPr>
            <w:tcW w:w="7800" w:type="dxa"/>
            <w:gridSpan w:val="5"/>
            <w:shd w:val="clear" w:color="auto" w:fill="auto"/>
          </w:tcPr>
          <w:p w14:paraId="43431990" w14:textId="3B712646" w:rsidR="00094FDA" w:rsidRDefault="00094FDA" w:rsidP="00094FDA">
            <w:pPr>
              <w:pStyle w:val="TABLE-cell"/>
            </w:pPr>
            <w:r>
              <w:t>False</w:t>
            </w:r>
          </w:p>
        </w:tc>
      </w:tr>
      <w:tr w:rsidR="00094FDA" w14:paraId="326DBABB" w14:textId="77777777" w:rsidTr="00EB07B7">
        <w:tblPrEx>
          <w:tblCellMar>
            <w:top w:w="0" w:type="dxa"/>
            <w:bottom w:w="0" w:type="dxa"/>
          </w:tblCellMar>
        </w:tblPrEx>
        <w:tc>
          <w:tcPr>
            <w:tcW w:w="1560" w:type="dxa"/>
            <w:shd w:val="clear" w:color="auto" w:fill="auto"/>
          </w:tcPr>
          <w:p w14:paraId="152008EB" w14:textId="48FC75F0" w:rsidR="00094FDA" w:rsidRDefault="00094FDA" w:rsidP="00094FDA">
            <w:pPr>
              <w:pStyle w:val="TABLE-cell"/>
            </w:pPr>
            <w:r>
              <w:t>ValueRank</w:t>
            </w:r>
          </w:p>
        </w:tc>
        <w:tc>
          <w:tcPr>
            <w:tcW w:w="7800" w:type="dxa"/>
            <w:gridSpan w:val="5"/>
            <w:shd w:val="clear" w:color="auto" w:fill="auto"/>
          </w:tcPr>
          <w:p w14:paraId="1D932E8E" w14:textId="18456643" w:rsidR="00094FDA" w:rsidRDefault="00094FDA" w:rsidP="00094FDA">
            <w:pPr>
              <w:pStyle w:val="TABLE-cell"/>
            </w:pPr>
            <w:r>
              <w:t>Scalar</w:t>
            </w:r>
          </w:p>
        </w:tc>
      </w:tr>
      <w:tr w:rsidR="00094FDA" w14:paraId="417CA6BF" w14:textId="77777777" w:rsidTr="001A5920">
        <w:tblPrEx>
          <w:tblCellMar>
            <w:top w:w="0" w:type="dxa"/>
            <w:bottom w:w="0" w:type="dxa"/>
          </w:tblCellMar>
        </w:tblPrEx>
        <w:tc>
          <w:tcPr>
            <w:tcW w:w="1560" w:type="dxa"/>
            <w:shd w:val="clear" w:color="auto" w:fill="auto"/>
          </w:tcPr>
          <w:p w14:paraId="36A153CD" w14:textId="7C05CB8B" w:rsidR="00094FDA" w:rsidRDefault="00094FDA" w:rsidP="00094FDA">
            <w:pPr>
              <w:pStyle w:val="TABLE-cell"/>
            </w:pPr>
            <w:r>
              <w:t>DataType</w:t>
            </w:r>
          </w:p>
        </w:tc>
        <w:tc>
          <w:tcPr>
            <w:tcW w:w="7800" w:type="dxa"/>
            <w:gridSpan w:val="5"/>
            <w:shd w:val="clear" w:color="auto" w:fill="auto"/>
          </w:tcPr>
          <w:p w14:paraId="7B2B26CE" w14:textId="055E85EA" w:rsidR="00094FDA" w:rsidRDefault="00094FDA" w:rsidP="00094FDA">
            <w:pPr>
              <w:pStyle w:val="TABLE-cell"/>
            </w:pPr>
            <w:r>
              <w:t>Number</w:t>
            </w:r>
          </w:p>
        </w:tc>
      </w:tr>
      <w:tr w:rsidR="00094FDA" w14:paraId="2B8077FE" w14:textId="77777777" w:rsidTr="00094FDA">
        <w:tblPrEx>
          <w:tblCellMar>
            <w:top w:w="0" w:type="dxa"/>
            <w:bottom w:w="0" w:type="dxa"/>
          </w:tblCellMar>
        </w:tblPrEx>
        <w:tc>
          <w:tcPr>
            <w:tcW w:w="1560" w:type="dxa"/>
            <w:shd w:val="clear" w:color="auto" w:fill="auto"/>
          </w:tcPr>
          <w:p w14:paraId="6615B53E" w14:textId="612AD440" w:rsidR="00094FDA" w:rsidRDefault="00094FDA" w:rsidP="00094FDA">
            <w:pPr>
              <w:pStyle w:val="TABLE-cell"/>
            </w:pPr>
            <w:r>
              <w:t>References</w:t>
            </w:r>
          </w:p>
        </w:tc>
        <w:tc>
          <w:tcPr>
            <w:tcW w:w="1560" w:type="dxa"/>
            <w:shd w:val="clear" w:color="auto" w:fill="auto"/>
          </w:tcPr>
          <w:p w14:paraId="69D6ECC7" w14:textId="60FE6D07" w:rsidR="00094FDA" w:rsidRDefault="00094FDA" w:rsidP="00094FDA">
            <w:pPr>
              <w:pStyle w:val="TABLE-cell"/>
            </w:pPr>
            <w:r>
              <w:t>NodeClass</w:t>
            </w:r>
          </w:p>
        </w:tc>
        <w:tc>
          <w:tcPr>
            <w:tcW w:w="1560" w:type="dxa"/>
            <w:shd w:val="clear" w:color="auto" w:fill="auto"/>
          </w:tcPr>
          <w:p w14:paraId="754685A7" w14:textId="534324D9" w:rsidR="00094FDA" w:rsidRDefault="00094FDA" w:rsidP="00094FDA">
            <w:pPr>
              <w:pStyle w:val="TABLE-cell"/>
            </w:pPr>
            <w:r>
              <w:t>BrowseName</w:t>
            </w:r>
          </w:p>
        </w:tc>
        <w:tc>
          <w:tcPr>
            <w:tcW w:w="1560" w:type="dxa"/>
            <w:shd w:val="clear" w:color="auto" w:fill="auto"/>
          </w:tcPr>
          <w:p w14:paraId="2D823F12" w14:textId="033769CA" w:rsidR="00094FDA" w:rsidRDefault="00094FDA" w:rsidP="00094FDA">
            <w:pPr>
              <w:pStyle w:val="TABLE-cell"/>
            </w:pPr>
            <w:r>
              <w:t>DataType</w:t>
            </w:r>
          </w:p>
        </w:tc>
        <w:tc>
          <w:tcPr>
            <w:tcW w:w="1560" w:type="dxa"/>
            <w:shd w:val="clear" w:color="auto" w:fill="auto"/>
          </w:tcPr>
          <w:p w14:paraId="78BA627D" w14:textId="22805D00" w:rsidR="00094FDA" w:rsidRDefault="00094FDA" w:rsidP="00094FDA">
            <w:pPr>
              <w:pStyle w:val="TABLE-cell"/>
            </w:pPr>
            <w:r>
              <w:t>TypeDefinition</w:t>
            </w:r>
          </w:p>
        </w:tc>
        <w:tc>
          <w:tcPr>
            <w:tcW w:w="1560" w:type="dxa"/>
            <w:shd w:val="clear" w:color="auto" w:fill="auto"/>
          </w:tcPr>
          <w:p w14:paraId="21614428" w14:textId="137A7B0F" w:rsidR="00094FDA" w:rsidRDefault="00094FDA" w:rsidP="00094FDA">
            <w:pPr>
              <w:pStyle w:val="TABLE-cell"/>
            </w:pPr>
            <w:r>
              <w:t>ModellingRule</w:t>
            </w:r>
          </w:p>
        </w:tc>
      </w:tr>
      <w:tr w:rsidR="00094FDA" w14:paraId="4348FE5B" w14:textId="77777777" w:rsidTr="00100DE2">
        <w:tblPrEx>
          <w:tblCellMar>
            <w:top w:w="0" w:type="dxa"/>
            <w:bottom w:w="0" w:type="dxa"/>
          </w:tblCellMar>
        </w:tblPrEx>
        <w:tc>
          <w:tcPr>
            <w:tcW w:w="9360" w:type="dxa"/>
            <w:gridSpan w:val="6"/>
            <w:shd w:val="clear" w:color="auto" w:fill="auto"/>
          </w:tcPr>
          <w:p w14:paraId="3C0913CA" w14:textId="5035F3DF" w:rsidR="00094FDA" w:rsidRDefault="00094FDA" w:rsidP="00094FDA">
            <w:pPr>
              <w:pStyle w:val="TABLE-cell"/>
            </w:pPr>
            <w:r>
              <w:t>Subtype of the DiscreteItemType defined in [DiscreteItemType]; i.e the Properties of that type are inherited.</w:t>
            </w:r>
          </w:p>
        </w:tc>
      </w:tr>
      <w:tr w:rsidR="00094FDA" w14:paraId="5BEE3A06" w14:textId="77777777" w:rsidTr="00A75D3F">
        <w:tblPrEx>
          <w:tblCellMar>
            <w:top w:w="0" w:type="dxa"/>
            <w:bottom w:w="0" w:type="dxa"/>
          </w:tblCellMar>
        </w:tblPrEx>
        <w:tc>
          <w:tcPr>
            <w:tcW w:w="1560" w:type="dxa"/>
            <w:shd w:val="clear" w:color="auto" w:fill="auto"/>
          </w:tcPr>
          <w:p w14:paraId="6252B7F5" w14:textId="22B87279" w:rsidR="00094FDA" w:rsidRDefault="00094FDA" w:rsidP="00094FDA">
            <w:pPr>
              <w:pStyle w:val="TABLE-cell"/>
            </w:pPr>
            <w:r>
              <w:t>HasProperty</w:t>
            </w:r>
          </w:p>
        </w:tc>
        <w:tc>
          <w:tcPr>
            <w:tcW w:w="1560" w:type="dxa"/>
            <w:shd w:val="clear" w:color="auto" w:fill="auto"/>
          </w:tcPr>
          <w:p w14:paraId="1A68161C" w14:textId="0A70C2E2" w:rsidR="00094FDA" w:rsidRDefault="00094FDA" w:rsidP="00094FDA">
            <w:pPr>
              <w:pStyle w:val="TABLE-cell"/>
            </w:pPr>
            <w:r>
              <w:t>Variable</w:t>
            </w:r>
          </w:p>
        </w:tc>
        <w:tc>
          <w:tcPr>
            <w:tcW w:w="1560" w:type="dxa"/>
            <w:shd w:val="clear" w:color="auto" w:fill="auto"/>
          </w:tcPr>
          <w:p w14:paraId="2624FD6D" w14:textId="1298727C" w:rsidR="00094FDA" w:rsidRDefault="00094FDA" w:rsidP="00094FDA">
            <w:pPr>
              <w:pStyle w:val="TABLE-cell"/>
            </w:pPr>
            <w:r>
              <w:t>EnumValues</w:t>
            </w:r>
          </w:p>
        </w:tc>
        <w:tc>
          <w:tcPr>
            <w:tcW w:w="1560" w:type="dxa"/>
            <w:shd w:val="clear" w:color="auto" w:fill="auto"/>
          </w:tcPr>
          <w:p w14:paraId="741AFC7C" w14:textId="51B58610" w:rsidR="00094FDA" w:rsidRDefault="00094FDA" w:rsidP="00094FDA">
            <w:pPr>
              <w:pStyle w:val="TABLE-cell"/>
            </w:pPr>
            <w:r>
              <w:t>See [Part 3]</w:t>
            </w:r>
          </w:p>
        </w:tc>
        <w:tc>
          <w:tcPr>
            <w:tcW w:w="3120" w:type="dxa"/>
            <w:gridSpan w:val="2"/>
            <w:shd w:val="clear" w:color="auto" w:fill="auto"/>
          </w:tcPr>
          <w:p w14:paraId="3F1D23AB" w14:textId="3BE4E868" w:rsidR="00094FDA" w:rsidRDefault="00094FDA" w:rsidP="00094FDA">
            <w:pPr>
              <w:pStyle w:val="TABLE-cell"/>
            </w:pPr>
            <w:r>
              <w:t>Mandatory</w:t>
            </w:r>
          </w:p>
        </w:tc>
      </w:tr>
      <w:tr w:rsidR="00094FDA" w14:paraId="40FED748" w14:textId="77777777" w:rsidTr="00E2073C">
        <w:tblPrEx>
          <w:tblCellMar>
            <w:top w:w="0" w:type="dxa"/>
            <w:bottom w:w="0" w:type="dxa"/>
          </w:tblCellMar>
        </w:tblPrEx>
        <w:tc>
          <w:tcPr>
            <w:tcW w:w="1560" w:type="dxa"/>
            <w:shd w:val="clear" w:color="auto" w:fill="auto"/>
          </w:tcPr>
          <w:p w14:paraId="5D34EF64" w14:textId="530E5F91" w:rsidR="00094FDA" w:rsidRDefault="00094FDA" w:rsidP="00094FDA">
            <w:pPr>
              <w:pStyle w:val="TABLE-cell"/>
            </w:pPr>
            <w:r>
              <w:t>HasProperty</w:t>
            </w:r>
          </w:p>
        </w:tc>
        <w:tc>
          <w:tcPr>
            <w:tcW w:w="1560" w:type="dxa"/>
            <w:shd w:val="clear" w:color="auto" w:fill="auto"/>
          </w:tcPr>
          <w:p w14:paraId="52D0A8CB" w14:textId="4ACC435E" w:rsidR="00094FDA" w:rsidRDefault="00094FDA" w:rsidP="00094FDA">
            <w:pPr>
              <w:pStyle w:val="TABLE-cell"/>
            </w:pPr>
            <w:r>
              <w:t>Variable</w:t>
            </w:r>
          </w:p>
        </w:tc>
        <w:tc>
          <w:tcPr>
            <w:tcW w:w="1560" w:type="dxa"/>
            <w:shd w:val="clear" w:color="auto" w:fill="auto"/>
          </w:tcPr>
          <w:p w14:paraId="29E848F1" w14:textId="79A61A0F" w:rsidR="00094FDA" w:rsidRDefault="00094FDA" w:rsidP="00094FDA">
            <w:pPr>
              <w:pStyle w:val="TABLE-cell"/>
            </w:pPr>
            <w:r>
              <w:t>ValueAsText</w:t>
            </w:r>
          </w:p>
        </w:tc>
        <w:tc>
          <w:tcPr>
            <w:tcW w:w="1560" w:type="dxa"/>
            <w:shd w:val="clear" w:color="auto" w:fill="auto"/>
          </w:tcPr>
          <w:p w14:paraId="4F430D2E" w14:textId="3E35DEF3" w:rsidR="00094FDA" w:rsidRDefault="00094FDA" w:rsidP="00094FDA">
            <w:pPr>
              <w:pStyle w:val="TABLE-cell"/>
            </w:pPr>
            <w:r>
              <w:t>See [Part 3]</w:t>
            </w:r>
          </w:p>
        </w:tc>
        <w:tc>
          <w:tcPr>
            <w:tcW w:w="3120" w:type="dxa"/>
            <w:gridSpan w:val="2"/>
            <w:shd w:val="clear" w:color="auto" w:fill="auto"/>
          </w:tcPr>
          <w:p w14:paraId="527A82F5" w14:textId="33B6E27A" w:rsidR="00094FDA" w:rsidRDefault="00094FDA" w:rsidP="00094FDA">
            <w:pPr>
              <w:pStyle w:val="TABLE-cell"/>
            </w:pPr>
            <w:r>
              <w:t>Mandatory</w:t>
            </w:r>
          </w:p>
        </w:tc>
      </w:tr>
    </w:tbl>
    <w:p w14:paraId="7B553C12" w14:textId="0A1B1FC4" w:rsidR="00094FDA" w:rsidRDefault="00094FDA" w:rsidP="00094FDA">
      <w:pPr>
        <w:pStyle w:val="NoSpacing"/>
      </w:pPr>
    </w:p>
    <w:p w14:paraId="6F85B38D" w14:textId="0B906476" w:rsidR="00094FDA" w:rsidRDefault="00094FDA" w:rsidP="00094FDA">
      <w:pPr>
        <w:pStyle w:val="PARAGRAPH"/>
      </w:pPr>
      <w:r>
        <w:t>EnumValues is an array of EnumValueType. Each entry of the array represents one enumeration value with its integer notation, a human-readable representation, and help information. This represents enumerations with integers that are not zero-based or have gaps (e.g. 1, 2, 4, 8, 16). See [Part 3] for the definition of this type. MultiStateValueDiscrete Variables expose the current integer notation in their Value Attribute. Clients will often read the EnumValues Property in advance and cache it to lookup a name or help whenever they receive the numeric representation.</w:t>
      </w:r>
    </w:p>
    <w:p w14:paraId="5CE6E5CB" w14:textId="299C685B" w:rsidR="00094FDA" w:rsidRDefault="00094FDA" w:rsidP="00094FDA">
      <w:pPr>
        <w:pStyle w:val="PARAGRAPH"/>
      </w:pPr>
      <w:r>
        <w:t>MultiStateValueDiscrete Variables can have any numeric Data Type; this includes signed and unsigned integers from 8 to 64 Bit length.</w:t>
      </w:r>
    </w:p>
    <w:p w14:paraId="5A214079" w14:textId="3CD8470A" w:rsidR="00094FDA" w:rsidRDefault="00094FDA" w:rsidP="00094FDA">
      <w:pPr>
        <w:pStyle w:val="PARAGRAPH"/>
      </w:pPr>
      <w:r>
        <w:t>The numeric representation of the current enumeration value is provided via the Value Attribute of the MultiStateValueDiscrete Variable. The ValueAsText Property provides the localized text representation of the enumeration value. It can be used by Clients only interested in displaying the text to subscribe to the Property instead of the Value Attribute.</w:t>
      </w:r>
    </w:p>
    <w:p w14:paraId="1E3AC105" w14:textId="77777777" w:rsidR="00094FDA" w:rsidRDefault="00094FDA" w:rsidP="00094FDA">
      <w:pPr>
        <w:pStyle w:val="Heading3"/>
      </w:pPr>
      <w:r>
        <w:t>ArrayItemType</w:t>
      </w:r>
    </w:p>
    <w:p w14:paraId="591B541B" w14:textId="77777777" w:rsidR="00094FDA" w:rsidRDefault="00094FDA" w:rsidP="00094FDA">
      <w:pPr>
        <w:pStyle w:val="Heading4"/>
      </w:pPr>
      <w:r>
        <w:t>General</w:t>
      </w:r>
    </w:p>
    <w:p w14:paraId="43AE40BC" w14:textId="39530CB0" w:rsidR="00094FDA" w:rsidRDefault="00094FDA" w:rsidP="00094FDA">
      <w:pPr>
        <w:pStyle w:val="PARAGRAPH"/>
      </w:pPr>
      <w:r>
        <w:t>This abstract VariableType defines the general characteristics of an ArrayItem. Values are exposed in an array but the content of the array represents a single entity like an image. Other DataItems might contain arrays that represent for example several values of several temperature sensors of a boiler.</w:t>
      </w:r>
    </w:p>
    <w:p w14:paraId="6DC940CB" w14:textId="292E6CAD" w:rsidR="00094FDA" w:rsidRDefault="00094FDA" w:rsidP="00094FDA">
      <w:pPr>
        <w:pStyle w:val="PARAGRAPH"/>
      </w:pPr>
      <w:r>
        <w:t>ArrayItemType or its subtype shall only be used when the Title and AxisScaleType Properties can be filled with reasonable values. If this is not the case DataItemType and subtypes like AnalogItemType, which also support arrays, shall be used. The ArrayItemType is formally defined in [Table 7].</w:t>
      </w:r>
    </w:p>
    <w:p w14:paraId="7FC7E96E" w14:textId="320DE6EA" w:rsidR="00094FDA" w:rsidRDefault="00094FDA" w:rsidP="00094FDA">
      <w:pPr>
        <w:pStyle w:val="TABLE-title"/>
      </w:pPr>
      <w:r>
        <w:t xml:space="preserve">Table </w:t>
      </w:r>
      <w:r>
        <w:fldChar w:fldCharType="begin"/>
      </w:r>
      <w:r>
        <w:instrText xml:space="preserve"> SEQ Table \* ARABIC </w:instrText>
      </w:r>
      <w:r>
        <w:fldChar w:fldCharType="separate"/>
      </w:r>
      <w:r>
        <w:rPr>
          <w:noProof/>
        </w:rPr>
        <w:t>7</w:t>
      </w:r>
      <w:r>
        <w:fldChar w:fldCharType="end"/>
      </w:r>
      <w:r>
        <w:t xml:space="preserve"> – ArrayItemType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30826F0B" w14:textId="77777777" w:rsidTr="008B711E">
        <w:tblPrEx>
          <w:tblCellMar>
            <w:top w:w="0" w:type="dxa"/>
            <w:bottom w:w="0" w:type="dxa"/>
          </w:tblCellMar>
        </w:tblPrEx>
        <w:tc>
          <w:tcPr>
            <w:tcW w:w="1560" w:type="dxa"/>
            <w:tcBorders>
              <w:bottom w:val="double" w:sz="4" w:space="0" w:color="auto"/>
            </w:tcBorders>
            <w:shd w:val="clear" w:color="auto" w:fill="auto"/>
          </w:tcPr>
          <w:p w14:paraId="53D13E3F" w14:textId="4C1DC215"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046EFA3B" w14:textId="2CAB6F47" w:rsidR="00094FDA" w:rsidRDefault="00094FDA" w:rsidP="00094FDA">
            <w:pPr>
              <w:pStyle w:val="TABLE-col-heading"/>
            </w:pPr>
            <w:r>
              <w:t>Value</w:t>
            </w:r>
          </w:p>
        </w:tc>
      </w:tr>
      <w:tr w:rsidR="00094FDA" w14:paraId="499F2AE9" w14:textId="77777777" w:rsidTr="00E4247D">
        <w:tblPrEx>
          <w:tblCellMar>
            <w:top w:w="0" w:type="dxa"/>
            <w:bottom w:w="0" w:type="dxa"/>
          </w:tblCellMar>
        </w:tblPrEx>
        <w:tc>
          <w:tcPr>
            <w:tcW w:w="1560" w:type="dxa"/>
            <w:tcBorders>
              <w:top w:val="double" w:sz="4" w:space="0" w:color="auto"/>
            </w:tcBorders>
            <w:shd w:val="clear" w:color="auto" w:fill="auto"/>
          </w:tcPr>
          <w:p w14:paraId="16EAC906" w14:textId="66940790" w:rsidR="00094FDA" w:rsidRDefault="00094FDA" w:rsidP="00094FDA">
            <w:pPr>
              <w:pStyle w:val="TABLE-cell"/>
            </w:pPr>
            <w:r>
              <w:t>BrowseName</w:t>
            </w:r>
          </w:p>
        </w:tc>
        <w:tc>
          <w:tcPr>
            <w:tcW w:w="7800" w:type="dxa"/>
            <w:gridSpan w:val="5"/>
            <w:tcBorders>
              <w:top w:val="double" w:sz="4" w:space="0" w:color="auto"/>
            </w:tcBorders>
            <w:shd w:val="clear" w:color="auto" w:fill="auto"/>
          </w:tcPr>
          <w:p w14:paraId="1EB61061" w14:textId="57F30656" w:rsidR="00094FDA" w:rsidRDefault="00094FDA" w:rsidP="00094FDA">
            <w:pPr>
              <w:pStyle w:val="TABLE-cell"/>
            </w:pPr>
            <w:r>
              <w:t>ArrayItemType</w:t>
            </w:r>
          </w:p>
        </w:tc>
      </w:tr>
      <w:tr w:rsidR="00094FDA" w14:paraId="4D15E96D" w14:textId="77777777" w:rsidTr="003D621C">
        <w:tblPrEx>
          <w:tblCellMar>
            <w:top w:w="0" w:type="dxa"/>
            <w:bottom w:w="0" w:type="dxa"/>
          </w:tblCellMar>
        </w:tblPrEx>
        <w:tc>
          <w:tcPr>
            <w:tcW w:w="1560" w:type="dxa"/>
            <w:shd w:val="clear" w:color="auto" w:fill="auto"/>
          </w:tcPr>
          <w:p w14:paraId="7A3E0608" w14:textId="21B941EC" w:rsidR="00094FDA" w:rsidRDefault="00094FDA" w:rsidP="00094FDA">
            <w:pPr>
              <w:pStyle w:val="TABLE-cell"/>
            </w:pPr>
            <w:r>
              <w:t>IsAbstract</w:t>
            </w:r>
          </w:p>
        </w:tc>
        <w:tc>
          <w:tcPr>
            <w:tcW w:w="7800" w:type="dxa"/>
            <w:gridSpan w:val="5"/>
            <w:shd w:val="clear" w:color="auto" w:fill="auto"/>
          </w:tcPr>
          <w:p w14:paraId="476D745D" w14:textId="5B22CD01" w:rsidR="00094FDA" w:rsidRDefault="00094FDA" w:rsidP="00094FDA">
            <w:pPr>
              <w:pStyle w:val="TABLE-cell"/>
            </w:pPr>
            <w:r>
              <w:t>True</w:t>
            </w:r>
          </w:p>
        </w:tc>
      </w:tr>
      <w:tr w:rsidR="00094FDA" w14:paraId="75A8F793" w14:textId="77777777" w:rsidTr="0058605D">
        <w:tblPrEx>
          <w:tblCellMar>
            <w:top w:w="0" w:type="dxa"/>
            <w:bottom w:w="0" w:type="dxa"/>
          </w:tblCellMar>
        </w:tblPrEx>
        <w:tc>
          <w:tcPr>
            <w:tcW w:w="1560" w:type="dxa"/>
            <w:shd w:val="clear" w:color="auto" w:fill="auto"/>
          </w:tcPr>
          <w:p w14:paraId="5CA8EC0A" w14:textId="47ABD512" w:rsidR="00094FDA" w:rsidRDefault="00094FDA" w:rsidP="00094FDA">
            <w:pPr>
              <w:pStyle w:val="TABLE-cell"/>
            </w:pPr>
            <w:r>
              <w:t>ValueRank</w:t>
            </w:r>
          </w:p>
        </w:tc>
        <w:tc>
          <w:tcPr>
            <w:tcW w:w="7800" w:type="dxa"/>
            <w:gridSpan w:val="5"/>
            <w:shd w:val="clear" w:color="auto" w:fill="auto"/>
          </w:tcPr>
          <w:p w14:paraId="0B9F3460" w14:textId="2619DC5F" w:rsidR="00094FDA" w:rsidRDefault="00094FDA" w:rsidP="00094FDA">
            <w:pPr>
              <w:pStyle w:val="TABLE-cell"/>
            </w:pPr>
            <w:r>
              <w:t>0 (0 = OneOrMoreDimensions)</w:t>
            </w:r>
          </w:p>
        </w:tc>
      </w:tr>
      <w:tr w:rsidR="00094FDA" w14:paraId="32D198E9" w14:textId="77777777" w:rsidTr="00362BB7">
        <w:tblPrEx>
          <w:tblCellMar>
            <w:top w:w="0" w:type="dxa"/>
            <w:bottom w:w="0" w:type="dxa"/>
          </w:tblCellMar>
        </w:tblPrEx>
        <w:tc>
          <w:tcPr>
            <w:tcW w:w="1560" w:type="dxa"/>
            <w:shd w:val="clear" w:color="auto" w:fill="auto"/>
          </w:tcPr>
          <w:p w14:paraId="6E2EC526" w14:textId="7590FF64" w:rsidR="00094FDA" w:rsidRDefault="00094FDA" w:rsidP="00094FDA">
            <w:pPr>
              <w:pStyle w:val="TABLE-cell"/>
            </w:pPr>
            <w:r>
              <w:t>DataType</w:t>
            </w:r>
          </w:p>
        </w:tc>
        <w:tc>
          <w:tcPr>
            <w:tcW w:w="7800" w:type="dxa"/>
            <w:gridSpan w:val="5"/>
            <w:shd w:val="clear" w:color="auto" w:fill="auto"/>
          </w:tcPr>
          <w:p w14:paraId="7D6BFCE3" w14:textId="56A295B7" w:rsidR="00094FDA" w:rsidRDefault="00094FDA" w:rsidP="00094FDA">
            <w:pPr>
              <w:pStyle w:val="TABLE-cell"/>
            </w:pPr>
            <w:r>
              <w:t>BaseDataType</w:t>
            </w:r>
          </w:p>
        </w:tc>
      </w:tr>
      <w:tr w:rsidR="00094FDA" w14:paraId="2516DE22" w14:textId="77777777" w:rsidTr="00094FDA">
        <w:tblPrEx>
          <w:tblCellMar>
            <w:top w:w="0" w:type="dxa"/>
            <w:bottom w:w="0" w:type="dxa"/>
          </w:tblCellMar>
        </w:tblPrEx>
        <w:tc>
          <w:tcPr>
            <w:tcW w:w="1560" w:type="dxa"/>
            <w:shd w:val="clear" w:color="auto" w:fill="auto"/>
          </w:tcPr>
          <w:p w14:paraId="2DE3F3A5" w14:textId="2C09DAC4" w:rsidR="00094FDA" w:rsidRDefault="00094FDA" w:rsidP="00094FDA">
            <w:pPr>
              <w:pStyle w:val="TABLE-cell"/>
            </w:pPr>
            <w:r>
              <w:t>References</w:t>
            </w:r>
          </w:p>
        </w:tc>
        <w:tc>
          <w:tcPr>
            <w:tcW w:w="1560" w:type="dxa"/>
            <w:shd w:val="clear" w:color="auto" w:fill="auto"/>
          </w:tcPr>
          <w:p w14:paraId="1D06C1FB" w14:textId="391FA97E" w:rsidR="00094FDA" w:rsidRDefault="00094FDA" w:rsidP="00094FDA">
            <w:pPr>
              <w:pStyle w:val="TABLE-cell"/>
            </w:pPr>
            <w:r>
              <w:t>NodeClass</w:t>
            </w:r>
          </w:p>
        </w:tc>
        <w:tc>
          <w:tcPr>
            <w:tcW w:w="1560" w:type="dxa"/>
            <w:shd w:val="clear" w:color="auto" w:fill="auto"/>
          </w:tcPr>
          <w:p w14:paraId="274C8723" w14:textId="7D3BCB20" w:rsidR="00094FDA" w:rsidRDefault="00094FDA" w:rsidP="00094FDA">
            <w:pPr>
              <w:pStyle w:val="TABLE-cell"/>
            </w:pPr>
            <w:r>
              <w:t>BrowseName</w:t>
            </w:r>
          </w:p>
        </w:tc>
        <w:tc>
          <w:tcPr>
            <w:tcW w:w="1560" w:type="dxa"/>
            <w:shd w:val="clear" w:color="auto" w:fill="auto"/>
          </w:tcPr>
          <w:p w14:paraId="3DE91219" w14:textId="00EA6C1C" w:rsidR="00094FDA" w:rsidRDefault="00094FDA" w:rsidP="00094FDA">
            <w:pPr>
              <w:pStyle w:val="TABLE-cell"/>
            </w:pPr>
            <w:r>
              <w:t>DataType</w:t>
            </w:r>
          </w:p>
        </w:tc>
        <w:tc>
          <w:tcPr>
            <w:tcW w:w="1560" w:type="dxa"/>
            <w:shd w:val="clear" w:color="auto" w:fill="auto"/>
          </w:tcPr>
          <w:p w14:paraId="31680E64" w14:textId="5222972E" w:rsidR="00094FDA" w:rsidRDefault="00094FDA" w:rsidP="00094FDA">
            <w:pPr>
              <w:pStyle w:val="TABLE-cell"/>
            </w:pPr>
            <w:r>
              <w:t>TypeDefinition</w:t>
            </w:r>
          </w:p>
        </w:tc>
        <w:tc>
          <w:tcPr>
            <w:tcW w:w="1560" w:type="dxa"/>
            <w:shd w:val="clear" w:color="auto" w:fill="auto"/>
          </w:tcPr>
          <w:p w14:paraId="7FFCECD7" w14:textId="1225055E" w:rsidR="00094FDA" w:rsidRDefault="00094FDA" w:rsidP="00094FDA">
            <w:pPr>
              <w:pStyle w:val="TABLE-cell"/>
            </w:pPr>
            <w:r>
              <w:t>ModellingRule</w:t>
            </w:r>
          </w:p>
        </w:tc>
      </w:tr>
      <w:tr w:rsidR="00094FDA" w14:paraId="06ED168B" w14:textId="77777777" w:rsidTr="001A4093">
        <w:tblPrEx>
          <w:tblCellMar>
            <w:top w:w="0" w:type="dxa"/>
            <w:bottom w:w="0" w:type="dxa"/>
          </w:tblCellMar>
        </w:tblPrEx>
        <w:tc>
          <w:tcPr>
            <w:tcW w:w="9360" w:type="dxa"/>
            <w:gridSpan w:val="6"/>
            <w:shd w:val="clear" w:color="auto" w:fill="auto"/>
          </w:tcPr>
          <w:p w14:paraId="519CC98D" w14:textId="6C039187" w:rsidR="00094FDA" w:rsidRDefault="00094FDA" w:rsidP="00094FDA">
            <w:pPr>
              <w:pStyle w:val="TABLE-cell"/>
            </w:pPr>
            <w:r>
              <w:t>Subtype of the DataItemType defined in [DataItemType]; i.e the Properties of that type are inherited.</w:t>
            </w:r>
          </w:p>
        </w:tc>
      </w:tr>
      <w:tr w:rsidR="00094FDA" w14:paraId="1CCA8365" w14:textId="77777777" w:rsidTr="00F86529">
        <w:tblPrEx>
          <w:tblCellMar>
            <w:top w:w="0" w:type="dxa"/>
            <w:bottom w:w="0" w:type="dxa"/>
          </w:tblCellMar>
        </w:tblPrEx>
        <w:tc>
          <w:tcPr>
            <w:tcW w:w="1560" w:type="dxa"/>
            <w:shd w:val="clear" w:color="auto" w:fill="auto"/>
          </w:tcPr>
          <w:p w14:paraId="508690B0" w14:textId="0ACB7369" w:rsidR="00094FDA" w:rsidRDefault="00094FDA" w:rsidP="00094FDA">
            <w:pPr>
              <w:pStyle w:val="TABLE-cell"/>
            </w:pPr>
            <w:r>
              <w:t>HasSubtype</w:t>
            </w:r>
          </w:p>
        </w:tc>
        <w:tc>
          <w:tcPr>
            <w:tcW w:w="1560" w:type="dxa"/>
            <w:shd w:val="clear" w:color="auto" w:fill="auto"/>
          </w:tcPr>
          <w:p w14:paraId="556980A2" w14:textId="28AB3705" w:rsidR="00094FDA" w:rsidRDefault="00094FDA" w:rsidP="00094FDA">
            <w:pPr>
              <w:pStyle w:val="TABLE-cell"/>
            </w:pPr>
            <w:r>
              <w:t>VariableType</w:t>
            </w:r>
          </w:p>
        </w:tc>
        <w:tc>
          <w:tcPr>
            <w:tcW w:w="1560" w:type="dxa"/>
            <w:shd w:val="clear" w:color="auto" w:fill="auto"/>
          </w:tcPr>
          <w:p w14:paraId="4B78B8BE" w14:textId="50F8982C" w:rsidR="00094FDA" w:rsidRDefault="00094FDA" w:rsidP="00094FDA">
            <w:pPr>
              <w:pStyle w:val="TABLE-cell"/>
            </w:pPr>
            <w:r>
              <w:t>YArrayItemType</w:t>
            </w:r>
          </w:p>
        </w:tc>
        <w:tc>
          <w:tcPr>
            <w:tcW w:w="4680" w:type="dxa"/>
            <w:gridSpan w:val="3"/>
            <w:shd w:val="clear" w:color="auto" w:fill="auto"/>
          </w:tcPr>
          <w:p w14:paraId="6DA6384B" w14:textId="6BF2A2ED" w:rsidR="00094FDA" w:rsidRDefault="00094FDA" w:rsidP="00094FDA">
            <w:pPr>
              <w:pStyle w:val="TABLE-cell"/>
            </w:pPr>
            <w:r>
              <w:t>Defined in [YArrayItemType]</w:t>
            </w:r>
          </w:p>
        </w:tc>
      </w:tr>
      <w:tr w:rsidR="00094FDA" w14:paraId="1D275CC7" w14:textId="77777777" w:rsidTr="00A11A35">
        <w:tblPrEx>
          <w:tblCellMar>
            <w:top w:w="0" w:type="dxa"/>
            <w:bottom w:w="0" w:type="dxa"/>
          </w:tblCellMar>
        </w:tblPrEx>
        <w:tc>
          <w:tcPr>
            <w:tcW w:w="1560" w:type="dxa"/>
            <w:shd w:val="clear" w:color="auto" w:fill="auto"/>
          </w:tcPr>
          <w:p w14:paraId="201F6DC5" w14:textId="37F7382B" w:rsidR="00094FDA" w:rsidRDefault="00094FDA" w:rsidP="00094FDA">
            <w:pPr>
              <w:pStyle w:val="TABLE-cell"/>
            </w:pPr>
            <w:r>
              <w:t>HasSubtype</w:t>
            </w:r>
          </w:p>
        </w:tc>
        <w:tc>
          <w:tcPr>
            <w:tcW w:w="1560" w:type="dxa"/>
            <w:shd w:val="clear" w:color="auto" w:fill="auto"/>
          </w:tcPr>
          <w:p w14:paraId="70C2DB41" w14:textId="0B0EFF0B" w:rsidR="00094FDA" w:rsidRDefault="00094FDA" w:rsidP="00094FDA">
            <w:pPr>
              <w:pStyle w:val="TABLE-cell"/>
            </w:pPr>
            <w:r>
              <w:t>VariableType</w:t>
            </w:r>
          </w:p>
        </w:tc>
        <w:tc>
          <w:tcPr>
            <w:tcW w:w="1560" w:type="dxa"/>
            <w:shd w:val="clear" w:color="auto" w:fill="auto"/>
          </w:tcPr>
          <w:p w14:paraId="7E6251C2" w14:textId="13D67126" w:rsidR="00094FDA" w:rsidRDefault="00094FDA" w:rsidP="00094FDA">
            <w:pPr>
              <w:pStyle w:val="TABLE-cell"/>
            </w:pPr>
            <w:r>
              <w:t>XYArrayItemType</w:t>
            </w:r>
          </w:p>
        </w:tc>
        <w:tc>
          <w:tcPr>
            <w:tcW w:w="4680" w:type="dxa"/>
            <w:gridSpan w:val="3"/>
            <w:shd w:val="clear" w:color="auto" w:fill="auto"/>
          </w:tcPr>
          <w:p w14:paraId="7E54FAD3" w14:textId="24BF70A2" w:rsidR="00094FDA" w:rsidRDefault="00094FDA" w:rsidP="00094FDA">
            <w:pPr>
              <w:pStyle w:val="TABLE-cell"/>
            </w:pPr>
            <w:r>
              <w:t>Defined in [XYArrayItemType]</w:t>
            </w:r>
          </w:p>
        </w:tc>
      </w:tr>
      <w:tr w:rsidR="00094FDA" w14:paraId="512E9D01" w14:textId="77777777" w:rsidTr="00C23E16">
        <w:tblPrEx>
          <w:tblCellMar>
            <w:top w:w="0" w:type="dxa"/>
            <w:bottom w:w="0" w:type="dxa"/>
          </w:tblCellMar>
        </w:tblPrEx>
        <w:tc>
          <w:tcPr>
            <w:tcW w:w="1560" w:type="dxa"/>
            <w:shd w:val="clear" w:color="auto" w:fill="auto"/>
          </w:tcPr>
          <w:p w14:paraId="0A1EF5F8" w14:textId="2C8923FE" w:rsidR="00094FDA" w:rsidRDefault="00094FDA" w:rsidP="00094FDA">
            <w:pPr>
              <w:pStyle w:val="TABLE-cell"/>
            </w:pPr>
            <w:r>
              <w:t>HasSubtype</w:t>
            </w:r>
          </w:p>
        </w:tc>
        <w:tc>
          <w:tcPr>
            <w:tcW w:w="1560" w:type="dxa"/>
            <w:shd w:val="clear" w:color="auto" w:fill="auto"/>
          </w:tcPr>
          <w:p w14:paraId="60CEDCFF" w14:textId="5AE75436" w:rsidR="00094FDA" w:rsidRDefault="00094FDA" w:rsidP="00094FDA">
            <w:pPr>
              <w:pStyle w:val="TABLE-cell"/>
            </w:pPr>
            <w:r>
              <w:t>VariableType</w:t>
            </w:r>
          </w:p>
        </w:tc>
        <w:tc>
          <w:tcPr>
            <w:tcW w:w="1560" w:type="dxa"/>
            <w:shd w:val="clear" w:color="auto" w:fill="auto"/>
          </w:tcPr>
          <w:p w14:paraId="7B00FB6C" w14:textId="6447029A" w:rsidR="00094FDA" w:rsidRDefault="00094FDA" w:rsidP="00094FDA">
            <w:pPr>
              <w:pStyle w:val="TABLE-cell"/>
            </w:pPr>
            <w:r>
              <w:t>ImageItemType</w:t>
            </w:r>
          </w:p>
        </w:tc>
        <w:tc>
          <w:tcPr>
            <w:tcW w:w="4680" w:type="dxa"/>
            <w:gridSpan w:val="3"/>
            <w:shd w:val="clear" w:color="auto" w:fill="auto"/>
          </w:tcPr>
          <w:p w14:paraId="24D31739" w14:textId="133BBDF7" w:rsidR="00094FDA" w:rsidRDefault="00094FDA" w:rsidP="00094FDA">
            <w:pPr>
              <w:pStyle w:val="TABLE-cell"/>
            </w:pPr>
            <w:r>
              <w:t>Defined in [ImageItemType]</w:t>
            </w:r>
          </w:p>
        </w:tc>
      </w:tr>
      <w:tr w:rsidR="00094FDA" w14:paraId="5334861F" w14:textId="77777777" w:rsidTr="00B7161D">
        <w:tblPrEx>
          <w:tblCellMar>
            <w:top w:w="0" w:type="dxa"/>
            <w:bottom w:w="0" w:type="dxa"/>
          </w:tblCellMar>
        </w:tblPrEx>
        <w:tc>
          <w:tcPr>
            <w:tcW w:w="1560" w:type="dxa"/>
            <w:shd w:val="clear" w:color="auto" w:fill="auto"/>
          </w:tcPr>
          <w:p w14:paraId="044A0B28" w14:textId="4B4A684F" w:rsidR="00094FDA" w:rsidRDefault="00094FDA" w:rsidP="00094FDA">
            <w:pPr>
              <w:pStyle w:val="TABLE-cell"/>
            </w:pPr>
            <w:r>
              <w:t>HasSubtype</w:t>
            </w:r>
          </w:p>
        </w:tc>
        <w:tc>
          <w:tcPr>
            <w:tcW w:w="1560" w:type="dxa"/>
            <w:shd w:val="clear" w:color="auto" w:fill="auto"/>
          </w:tcPr>
          <w:p w14:paraId="279A9E34" w14:textId="43D89770" w:rsidR="00094FDA" w:rsidRDefault="00094FDA" w:rsidP="00094FDA">
            <w:pPr>
              <w:pStyle w:val="TABLE-cell"/>
            </w:pPr>
            <w:r>
              <w:t>VariableType</w:t>
            </w:r>
          </w:p>
        </w:tc>
        <w:tc>
          <w:tcPr>
            <w:tcW w:w="1560" w:type="dxa"/>
            <w:shd w:val="clear" w:color="auto" w:fill="auto"/>
          </w:tcPr>
          <w:p w14:paraId="71B3EBDB" w14:textId="2EDF73AC" w:rsidR="00094FDA" w:rsidRDefault="00094FDA" w:rsidP="00094FDA">
            <w:pPr>
              <w:pStyle w:val="TABLE-cell"/>
            </w:pPr>
            <w:r>
              <w:t>CubeItemType</w:t>
            </w:r>
          </w:p>
        </w:tc>
        <w:tc>
          <w:tcPr>
            <w:tcW w:w="4680" w:type="dxa"/>
            <w:gridSpan w:val="3"/>
            <w:shd w:val="clear" w:color="auto" w:fill="auto"/>
          </w:tcPr>
          <w:p w14:paraId="04693575" w14:textId="4D656CB8" w:rsidR="00094FDA" w:rsidRDefault="00094FDA" w:rsidP="00094FDA">
            <w:pPr>
              <w:pStyle w:val="TABLE-cell"/>
            </w:pPr>
            <w:r>
              <w:t>Defined in [CubeItemType]</w:t>
            </w:r>
          </w:p>
        </w:tc>
      </w:tr>
      <w:tr w:rsidR="00094FDA" w14:paraId="55C84B9D" w14:textId="77777777" w:rsidTr="00D91A8D">
        <w:tblPrEx>
          <w:tblCellMar>
            <w:top w:w="0" w:type="dxa"/>
            <w:bottom w:w="0" w:type="dxa"/>
          </w:tblCellMar>
        </w:tblPrEx>
        <w:tc>
          <w:tcPr>
            <w:tcW w:w="1560" w:type="dxa"/>
            <w:shd w:val="clear" w:color="auto" w:fill="auto"/>
          </w:tcPr>
          <w:p w14:paraId="210A2B14" w14:textId="5F68744D" w:rsidR="00094FDA" w:rsidRDefault="00094FDA" w:rsidP="00094FDA">
            <w:pPr>
              <w:pStyle w:val="TABLE-cell"/>
            </w:pPr>
            <w:r>
              <w:t>HasSubtype</w:t>
            </w:r>
          </w:p>
        </w:tc>
        <w:tc>
          <w:tcPr>
            <w:tcW w:w="1560" w:type="dxa"/>
            <w:shd w:val="clear" w:color="auto" w:fill="auto"/>
          </w:tcPr>
          <w:p w14:paraId="1E23739D" w14:textId="27F5FEFB" w:rsidR="00094FDA" w:rsidRDefault="00094FDA" w:rsidP="00094FDA">
            <w:pPr>
              <w:pStyle w:val="TABLE-cell"/>
            </w:pPr>
            <w:r>
              <w:t>VariableType</w:t>
            </w:r>
          </w:p>
        </w:tc>
        <w:tc>
          <w:tcPr>
            <w:tcW w:w="1560" w:type="dxa"/>
            <w:shd w:val="clear" w:color="auto" w:fill="auto"/>
          </w:tcPr>
          <w:p w14:paraId="5116FD3D" w14:textId="771C5358" w:rsidR="00094FDA" w:rsidRDefault="00094FDA" w:rsidP="00094FDA">
            <w:pPr>
              <w:pStyle w:val="TABLE-cell"/>
            </w:pPr>
            <w:r>
              <w:t>NDimensionArrayItemType</w:t>
            </w:r>
          </w:p>
        </w:tc>
        <w:tc>
          <w:tcPr>
            <w:tcW w:w="4680" w:type="dxa"/>
            <w:gridSpan w:val="3"/>
            <w:shd w:val="clear" w:color="auto" w:fill="auto"/>
          </w:tcPr>
          <w:p w14:paraId="0BC9BF9B" w14:textId="14B63E39" w:rsidR="00094FDA" w:rsidRDefault="00094FDA" w:rsidP="00094FDA">
            <w:pPr>
              <w:pStyle w:val="TABLE-cell"/>
            </w:pPr>
            <w:r>
              <w:t>Defined in [NDimensionArrayItemType]</w:t>
            </w:r>
          </w:p>
        </w:tc>
      </w:tr>
      <w:tr w:rsidR="00094FDA" w14:paraId="6C15B7AE" w14:textId="77777777" w:rsidTr="00094FDA">
        <w:tblPrEx>
          <w:tblCellMar>
            <w:top w:w="0" w:type="dxa"/>
            <w:bottom w:w="0" w:type="dxa"/>
          </w:tblCellMar>
        </w:tblPrEx>
        <w:tc>
          <w:tcPr>
            <w:tcW w:w="1560" w:type="dxa"/>
            <w:shd w:val="clear" w:color="auto" w:fill="auto"/>
          </w:tcPr>
          <w:p w14:paraId="0009A99E" w14:textId="309BCCD2" w:rsidR="00094FDA" w:rsidRDefault="00094FDA" w:rsidP="00094FDA">
            <w:pPr>
              <w:pStyle w:val="TABLE-cell"/>
            </w:pPr>
            <w:r>
              <w:t>HasProperty</w:t>
            </w:r>
          </w:p>
        </w:tc>
        <w:tc>
          <w:tcPr>
            <w:tcW w:w="1560" w:type="dxa"/>
            <w:shd w:val="clear" w:color="auto" w:fill="auto"/>
          </w:tcPr>
          <w:p w14:paraId="0DBCD53D" w14:textId="7024923B" w:rsidR="00094FDA" w:rsidRDefault="00094FDA" w:rsidP="00094FDA">
            <w:pPr>
              <w:pStyle w:val="TABLE-cell"/>
            </w:pPr>
            <w:r>
              <w:t>Variable</w:t>
            </w:r>
          </w:p>
        </w:tc>
        <w:tc>
          <w:tcPr>
            <w:tcW w:w="1560" w:type="dxa"/>
            <w:shd w:val="clear" w:color="auto" w:fill="auto"/>
          </w:tcPr>
          <w:p w14:paraId="204D398A" w14:textId="2709A3CC" w:rsidR="00094FDA" w:rsidRDefault="00094FDA" w:rsidP="00094FDA">
            <w:pPr>
              <w:pStyle w:val="TABLE-cell"/>
            </w:pPr>
            <w:r>
              <w:t>InstrumentRange</w:t>
            </w:r>
          </w:p>
        </w:tc>
        <w:tc>
          <w:tcPr>
            <w:tcW w:w="1560" w:type="dxa"/>
            <w:shd w:val="clear" w:color="auto" w:fill="auto"/>
          </w:tcPr>
          <w:p w14:paraId="4DA522FD" w14:textId="4879E739" w:rsidR="00094FDA" w:rsidRDefault="00094FDA" w:rsidP="00094FDA">
            <w:pPr>
              <w:pStyle w:val="TABLE-cell"/>
            </w:pPr>
            <w:r>
              <w:t>Range</w:t>
            </w:r>
          </w:p>
        </w:tc>
        <w:tc>
          <w:tcPr>
            <w:tcW w:w="1560" w:type="dxa"/>
            <w:shd w:val="clear" w:color="auto" w:fill="auto"/>
          </w:tcPr>
          <w:p w14:paraId="533C32F4" w14:textId="5E84E517" w:rsidR="00094FDA" w:rsidRDefault="00094FDA" w:rsidP="00094FDA">
            <w:pPr>
              <w:pStyle w:val="TABLE-cell"/>
            </w:pPr>
            <w:r>
              <w:t>PropertyType</w:t>
            </w:r>
          </w:p>
        </w:tc>
        <w:tc>
          <w:tcPr>
            <w:tcW w:w="1560" w:type="dxa"/>
            <w:shd w:val="clear" w:color="auto" w:fill="auto"/>
          </w:tcPr>
          <w:p w14:paraId="477B9BD3" w14:textId="0D2EB09E" w:rsidR="00094FDA" w:rsidRDefault="00094FDA" w:rsidP="00094FDA">
            <w:pPr>
              <w:pStyle w:val="TABLE-cell"/>
            </w:pPr>
            <w:r>
              <w:t>Optional</w:t>
            </w:r>
          </w:p>
        </w:tc>
      </w:tr>
      <w:tr w:rsidR="00094FDA" w14:paraId="47C428E0" w14:textId="77777777" w:rsidTr="00094FDA">
        <w:tblPrEx>
          <w:tblCellMar>
            <w:top w:w="0" w:type="dxa"/>
            <w:bottom w:w="0" w:type="dxa"/>
          </w:tblCellMar>
        </w:tblPrEx>
        <w:tc>
          <w:tcPr>
            <w:tcW w:w="1560" w:type="dxa"/>
            <w:shd w:val="clear" w:color="auto" w:fill="auto"/>
          </w:tcPr>
          <w:p w14:paraId="183479BC" w14:textId="7D151947" w:rsidR="00094FDA" w:rsidRDefault="00094FDA" w:rsidP="00094FDA">
            <w:pPr>
              <w:pStyle w:val="TABLE-cell"/>
            </w:pPr>
            <w:r>
              <w:t>HasProperty</w:t>
            </w:r>
          </w:p>
        </w:tc>
        <w:tc>
          <w:tcPr>
            <w:tcW w:w="1560" w:type="dxa"/>
            <w:shd w:val="clear" w:color="auto" w:fill="auto"/>
          </w:tcPr>
          <w:p w14:paraId="302EEDF3" w14:textId="64AAA443" w:rsidR="00094FDA" w:rsidRDefault="00094FDA" w:rsidP="00094FDA">
            <w:pPr>
              <w:pStyle w:val="TABLE-cell"/>
            </w:pPr>
            <w:r>
              <w:t>Variable</w:t>
            </w:r>
          </w:p>
        </w:tc>
        <w:tc>
          <w:tcPr>
            <w:tcW w:w="1560" w:type="dxa"/>
            <w:shd w:val="clear" w:color="auto" w:fill="auto"/>
          </w:tcPr>
          <w:p w14:paraId="136B5627" w14:textId="3B8D1464" w:rsidR="00094FDA" w:rsidRDefault="00094FDA" w:rsidP="00094FDA">
            <w:pPr>
              <w:pStyle w:val="TABLE-cell"/>
            </w:pPr>
            <w:r>
              <w:t>EURange</w:t>
            </w:r>
          </w:p>
        </w:tc>
        <w:tc>
          <w:tcPr>
            <w:tcW w:w="1560" w:type="dxa"/>
            <w:shd w:val="clear" w:color="auto" w:fill="auto"/>
          </w:tcPr>
          <w:p w14:paraId="17D4C59A" w14:textId="680488B7" w:rsidR="00094FDA" w:rsidRDefault="00094FDA" w:rsidP="00094FDA">
            <w:pPr>
              <w:pStyle w:val="TABLE-cell"/>
            </w:pPr>
            <w:r>
              <w:t>Range</w:t>
            </w:r>
          </w:p>
        </w:tc>
        <w:tc>
          <w:tcPr>
            <w:tcW w:w="1560" w:type="dxa"/>
            <w:shd w:val="clear" w:color="auto" w:fill="auto"/>
          </w:tcPr>
          <w:p w14:paraId="58AD5798" w14:textId="74ACD10E" w:rsidR="00094FDA" w:rsidRDefault="00094FDA" w:rsidP="00094FDA">
            <w:pPr>
              <w:pStyle w:val="TABLE-cell"/>
            </w:pPr>
            <w:r>
              <w:t>PropertyType</w:t>
            </w:r>
          </w:p>
        </w:tc>
        <w:tc>
          <w:tcPr>
            <w:tcW w:w="1560" w:type="dxa"/>
            <w:shd w:val="clear" w:color="auto" w:fill="auto"/>
          </w:tcPr>
          <w:p w14:paraId="0D065A55" w14:textId="4B5BB841" w:rsidR="00094FDA" w:rsidRDefault="00094FDA" w:rsidP="00094FDA">
            <w:pPr>
              <w:pStyle w:val="TABLE-cell"/>
            </w:pPr>
            <w:r>
              <w:t>Mandatory</w:t>
            </w:r>
          </w:p>
        </w:tc>
      </w:tr>
      <w:tr w:rsidR="00094FDA" w14:paraId="0674D82F" w14:textId="77777777" w:rsidTr="00094FDA">
        <w:tblPrEx>
          <w:tblCellMar>
            <w:top w:w="0" w:type="dxa"/>
            <w:bottom w:w="0" w:type="dxa"/>
          </w:tblCellMar>
        </w:tblPrEx>
        <w:tc>
          <w:tcPr>
            <w:tcW w:w="1560" w:type="dxa"/>
            <w:shd w:val="clear" w:color="auto" w:fill="auto"/>
          </w:tcPr>
          <w:p w14:paraId="4B60E37B" w14:textId="714A21A2" w:rsidR="00094FDA" w:rsidRDefault="00094FDA" w:rsidP="00094FDA">
            <w:pPr>
              <w:pStyle w:val="TABLE-cell"/>
            </w:pPr>
            <w:r>
              <w:t>HasProperty</w:t>
            </w:r>
          </w:p>
        </w:tc>
        <w:tc>
          <w:tcPr>
            <w:tcW w:w="1560" w:type="dxa"/>
            <w:shd w:val="clear" w:color="auto" w:fill="auto"/>
          </w:tcPr>
          <w:p w14:paraId="5F03B1CF" w14:textId="49000983" w:rsidR="00094FDA" w:rsidRDefault="00094FDA" w:rsidP="00094FDA">
            <w:pPr>
              <w:pStyle w:val="TABLE-cell"/>
            </w:pPr>
            <w:r>
              <w:t>Variable</w:t>
            </w:r>
          </w:p>
        </w:tc>
        <w:tc>
          <w:tcPr>
            <w:tcW w:w="1560" w:type="dxa"/>
            <w:shd w:val="clear" w:color="auto" w:fill="auto"/>
          </w:tcPr>
          <w:p w14:paraId="2BC94105" w14:textId="54A786DA" w:rsidR="00094FDA" w:rsidRDefault="00094FDA" w:rsidP="00094FDA">
            <w:pPr>
              <w:pStyle w:val="TABLE-cell"/>
            </w:pPr>
            <w:r>
              <w:t>EngineeringUnits</w:t>
            </w:r>
          </w:p>
        </w:tc>
        <w:tc>
          <w:tcPr>
            <w:tcW w:w="1560" w:type="dxa"/>
            <w:shd w:val="clear" w:color="auto" w:fill="auto"/>
          </w:tcPr>
          <w:p w14:paraId="62D02917" w14:textId="5B6CD635" w:rsidR="00094FDA" w:rsidRDefault="00094FDA" w:rsidP="00094FDA">
            <w:pPr>
              <w:pStyle w:val="TABLE-cell"/>
            </w:pPr>
            <w:r>
              <w:t>EUInformation</w:t>
            </w:r>
          </w:p>
        </w:tc>
        <w:tc>
          <w:tcPr>
            <w:tcW w:w="1560" w:type="dxa"/>
            <w:shd w:val="clear" w:color="auto" w:fill="auto"/>
          </w:tcPr>
          <w:p w14:paraId="66C5541C" w14:textId="5742EC15" w:rsidR="00094FDA" w:rsidRDefault="00094FDA" w:rsidP="00094FDA">
            <w:pPr>
              <w:pStyle w:val="TABLE-cell"/>
            </w:pPr>
            <w:r>
              <w:t>PropertyType</w:t>
            </w:r>
          </w:p>
        </w:tc>
        <w:tc>
          <w:tcPr>
            <w:tcW w:w="1560" w:type="dxa"/>
            <w:shd w:val="clear" w:color="auto" w:fill="auto"/>
          </w:tcPr>
          <w:p w14:paraId="3B38A092" w14:textId="5361104B" w:rsidR="00094FDA" w:rsidRDefault="00094FDA" w:rsidP="00094FDA">
            <w:pPr>
              <w:pStyle w:val="TABLE-cell"/>
            </w:pPr>
            <w:r>
              <w:t>Mandatory</w:t>
            </w:r>
          </w:p>
        </w:tc>
      </w:tr>
      <w:tr w:rsidR="00094FDA" w14:paraId="5C5D3FA1" w14:textId="77777777" w:rsidTr="00094FDA">
        <w:tblPrEx>
          <w:tblCellMar>
            <w:top w:w="0" w:type="dxa"/>
            <w:bottom w:w="0" w:type="dxa"/>
          </w:tblCellMar>
        </w:tblPrEx>
        <w:tc>
          <w:tcPr>
            <w:tcW w:w="1560" w:type="dxa"/>
            <w:shd w:val="clear" w:color="auto" w:fill="auto"/>
          </w:tcPr>
          <w:p w14:paraId="4B964011" w14:textId="612C502D" w:rsidR="00094FDA" w:rsidRDefault="00094FDA" w:rsidP="00094FDA">
            <w:pPr>
              <w:pStyle w:val="TABLE-cell"/>
            </w:pPr>
            <w:r>
              <w:t>HasProperty</w:t>
            </w:r>
          </w:p>
        </w:tc>
        <w:tc>
          <w:tcPr>
            <w:tcW w:w="1560" w:type="dxa"/>
            <w:shd w:val="clear" w:color="auto" w:fill="auto"/>
          </w:tcPr>
          <w:p w14:paraId="5E24A078" w14:textId="1162CB27" w:rsidR="00094FDA" w:rsidRDefault="00094FDA" w:rsidP="00094FDA">
            <w:pPr>
              <w:pStyle w:val="TABLE-cell"/>
            </w:pPr>
            <w:r>
              <w:t>Variable</w:t>
            </w:r>
          </w:p>
        </w:tc>
        <w:tc>
          <w:tcPr>
            <w:tcW w:w="1560" w:type="dxa"/>
            <w:shd w:val="clear" w:color="auto" w:fill="auto"/>
          </w:tcPr>
          <w:p w14:paraId="3E2D02B2" w14:textId="3D89E6E4" w:rsidR="00094FDA" w:rsidRDefault="00094FDA" w:rsidP="00094FDA">
            <w:pPr>
              <w:pStyle w:val="TABLE-cell"/>
            </w:pPr>
            <w:r>
              <w:t>Title</w:t>
            </w:r>
          </w:p>
        </w:tc>
        <w:tc>
          <w:tcPr>
            <w:tcW w:w="1560" w:type="dxa"/>
            <w:shd w:val="clear" w:color="auto" w:fill="auto"/>
          </w:tcPr>
          <w:p w14:paraId="5FCD3E1B" w14:textId="2C76E35E" w:rsidR="00094FDA" w:rsidRDefault="00094FDA" w:rsidP="00094FDA">
            <w:pPr>
              <w:pStyle w:val="TABLE-cell"/>
            </w:pPr>
            <w:r>
              <w:t>LocalizedText</w:t>
            </w:r>
          </w:p>
        </w:tc>
        <w:tc>
          <w:tcPr>
            <w:tcW w:w="1560" w:type="dxa"/>
            <w:shd w:val="clear" w:color="auto" w:fill="auto"/>
          </w:tcPr>
          <w:p w14:paraId="5FD46AAC" w14:textId="7E95D2E4" w:rsidR="00094FDA" w:rsidRDefault="00094FDA" w:rsidP="00094FDA">
            <w:pPr>
              <w:pStyle w:val="TABLE-cell"/>
            </w:pPr>
            <w:r>
              <w:t>PropertyType</w:t>
            </w:r>
          </w:p>
        </w:tc>
        <w:tc>
          <w:tcPr>
            <w:tcW w:w="1560" w:type="dxa"/>
            <w:shd w:val="clear" w:color="auto" w:fill="auto"/>
          </w:tcPr>
          <w:p w14:paraId="730D32A8" w14:textId="27A65805" w:rsidR="00094FDA" w:rsidRDefault="00094FDA" w:rsidP="00094FDA">
            <w:pPr>
              <w:pStyle w:val="TABLE-cell"/>
            </w:pPr>
            <w:r>
              <w:t>Mandatory</w:t>
            </w:r>
          </w:p>
        </w:tc>
      </w:tr>
      <w:tr w:rsidR="00094FDA" w14:paraId="1276397C" w14:textId="77777777" w:rsidTr="00094FDA">
        <w:tblPrEx>
          <w:tblCellMar>
            <w:top w:w="0" w:type="dxa"/>
            <w:bottom w:w="0" w:type="dxa"/>
          </w:tblCellMar>
        </w:tblPrEx>
        <w:tc>
          <w:tcPr>
            <w:tcW w:w="1560" w:type="dxa"/>
            <w:shd w:val="clear" w:color="auto" w:fill="auto"/>
          </w:tcPr>
          <w:p w14:paraId="005EF336" w14:textId="1C409301" w:rsidR="00094FDA" w:rsidRDefault="00094FDA" w:rsidP="00094FDA">
            <w:pPr>
              <w:pStyle w:val="TABLE-cell"/>
            </w:pPr>
            <w:r>
              <w:t>HasProperty</w:t>
            </w:r>
          </w:p>
        </w:tc>
        <w:tc>
          <w:tcPr>
            <w:tcW w:w="1560" w:type="dxa"/>
            <w:shd w:val="clear" w:color="auto" w:fill="auto"/>
          </w:tcPr>
          <w:p w14:paraId="55A50B6C" w14:textId="616A7134" w:rsidR="00094FDA" w:rsidRDefault="00094FDA" w:rsidP="00094FDA">
            <w:pPr>
              <w:pStyle w:val="TABLE-cell"/>
            </w:pPr>
            <w:r>
              <w:t>Variable</w:t>
            </w:r>
          </w:p>
        </w:tc>
        <w:tc>
          <w:tcPr>
            <w:tcW w:w="1560" w:type="dxa"/>
            <w:shd w:val="clear" w:color="auto" w:fill="auto"/>
          </w:tcPr>
          <w:p w14:paraId="37B41FE7" w14:textId="6652FE53" w:rsidR="00094FDA" w:rsidRDefault="00094FDA" w:rsidP="00094FDA">
            <w:pPr>
              <w:pStyle w:val="TABLE-cell"/>
            </w:pPr>
            <w:r>
              <w:t>AxisScaleType</w:t>
            </w:r>
          </w:p>
        </w:tc>
        <w:tc>
          <w:tcPr>
            <w:tcW w:w="1560" w:type="dxa"/>
            <w:shd w:val="clear" w:color="auto" w:fill="auto"/>
          </w:tcPr>
          <w:p w14:paraId="1438B7D6" w14:textId="54018845" w:rsidR="00094FDA" w:rsidRDefault="00094FDA" w:rsidP="00094FDA">
            <w:pPr>
              <w:pStyle w:val="TABLE-cell"/>
            </w:pPr>
            <w:r>
              <w:t>AxisScaleEnumeration</w:t>
            </w:r>
          </w:p>
        </w:tc>
        <w:tc>
          <w:tcPr>
            <w:tcW w:w="1560" w:type="dxa"/>
            <w:shd w:val="clear" w:color="auto" w:fill="auto"/>
          </w:tcPr>
          <w:p w14:paraId="5EF15B31" w14:textId="74FE2F6E" w:rsidR="00094FDA" w:rsidRDefault="00094FDA" w:rsidP="00094FDA">
            <w:pPr>
              <w:pStyle w:val="TABLE-cell"/>
            </w:pPr>
            <w:r>
              <w:t>PropertyType</w:t>
            </w:r>
          </w:p>
        </w:tc>
        <w:tc>
          <w:tcPr>
            <w:tcW w:w="1560" w:type="dxa"/>
            <w:shd w:val="clear" w:color="auto" w:fill="auto"/>
          </w:tcPr>
          <w:p w14:paraId="6C444775" w14:textId="6860680F" w:rsidR="00094FDA" w:rsidRDefault="00094FDA" w:rsidP="00094FDA">
            <w:pPr>
              <w:pStyle w:val="TABLE-cell"/>
            </w:pPr>
            <w:r>
              <w:t>Mandatory</w:t>
            </w:r>
          </w:p>
        </w:tc>
      </w:tr>
    </w:tbl>
    <w:p w14:paraId="750C011C" w14:textId="5584E70F" w:rsidR="00094FDA" w:rsidRDefault="00094FDA" w:rsidP="00094FDA">
      <w:pPr>
        <w:pStyle w:val="NoSpacing"/>
      </w:pPr>
    </w:p>
    <w:p w14:paraId="77B991A8" w14:textId="4FE0FE4F" w:rsidR="00094FDA" w:rsidRDefault="00094FDA" w:rsidP="00094FDA">
      <w:pPr>
        <w:pStyle w:val="PARAGRAPH"/>
      </w:pPr>
      <w:r>
        <w:t>InstrumentRange defines the range of the Value of the ArrayItem.</w:t>
      </w:r>
    </w:p>
    <w:p w14:paraId="715E0265" w14:textId="065EB5BD" w:rsidR="00094FDA" w:rsidRDefault="00094FDA" w:rsidP="00094FDA">
      <w:pPr>
        <w:pStyle w:val="PARAGRAPH"/>
      </w:pPr>
      <w:r>
        <w:t>EURange defines the value range of the ArrayItem likely to be obtained in normal operation. It is intended for such use as automatically scaling a bar graph display.</w:t>
      </w:r>
    </w:p>
    <w:p w14:paraId="73C6B63B" w14:textId="14952912" w:rsidR="00094FDA" w:rsidRDefault="00094FDA" w:rsidP="00094FDA">
      <w:pPr>
        <w:pStyle w:val="PARAGRAPH"/>
      </w:pPr>
      <w:r>
        <w:t>EngineeringUnits holds the information about the engineering units of the Value of the ArrayItem.</w:t>
      </w:r>
    </w:p>
    <w:p w14:paraId="0ECEB294" w14:textId="2DB70C4B" w:rsidR="00094FDA" w:rsidRDefault="00094FDA" w:rsidP="00094FDA">
      <w:pPr>
        <w:pStyle w:val="PARAGRAPH"/>
      </w:pPr>
      <w:r>
        <w:t>For additional information about InstrumentRange, EURange, and EngineeringUnits see the description of AnalogItemType in [AnalogItemType].</w:t>
      </w:r>
    </w:p>
    <w:p w14:paraId="50EEEF62" w14:textId="4E1C65BD" w:rsidR="00094FDA" w:rsidRDefault="00094FDA" w:rsidP="00094FDA">
      <w:pPr>
        <w:pStyle w:val="PARAGRAPH"/>
      </w:pPr>
      <w:r>
        <w:t>Title holds the user readable title of the Value of the ArrayItem.</w:t>
      </w:r>
    </w:p>
    <w:p w14:paraId="1160ABE1" w14:textId="7A9F679E" w:rsidR="00094FDA" w:rsidRDefault="00094FDA" w:rsidP="00094FDA">
      <w:pPr>
        <w:pStyle w:val="PARAGRAPH"/>
      </w:pPr>
      <w:r>
        <w:t>AxisScaleType defines the scale to be used for the axis where the Value of the ArrayItem shall be displayed.</w:t>
      </w:r>
    </w:p>
    <w:p w14:paraId="61067143" w14:textId="19495B20" w:rsidR="00094FDA" w:rsidRDefault="00094FDA" w:rsidP="00094FDA">
      <w:pPr>
        <w:pStyle w:val="PARAGRAPH"/>
      </w:pPr>
      <w:r>
        <w:t>The StatusCode SemanticsChanged bit shall be set if any of the InstrumentRange, EURange, EngineeringUnits or Title Properties are changed (see [SemanticsChanged] for additional information).</w:t>
      </w:r>
    </w:p>
    <w:p w14:paraId="0C99E4DE" w14:textId="77777777" w:rsidR="00094FDA" w:rsidRDefault="00094FDA" w:rsidP="00094FDA">
      <w:pPr>
        <w:pStyle w:val="Heading4"/>
      </w:pPr>
      <w:r>
        <w:t>YArrayItemType</w:t>
      </w:r>
    </w:p>
    <w:p w14:paraId="6E299D5C" w14:textId="4BB84C50" w:rsidR="00094FDA" w:rsidRDefault="00094FDA" w:rsidP="00094FDA">
      <w:pPr>
        <w:pStyle w:val="PARAGRAPH"/>
      </w:pPr>
      <w:r>
        <w:t>YArrayItemType represents a single-dimensional array of numerical values used to represent spectra or distributions where the x axis intervals are constant. YArrayItemType is formally defined in [Table 8].</w:t>
      </w:r>
    </w:p>
    <w:p w14:paraId="1BBB4BDD" w14:textId="78A5E319" w:rsidR="00094FDA" w:rsidRDefault="00094FDA" w:rsidP="00094FDA">
      <w:pPr>
        <w:pStyle w:val="TABLE-title"/>
      </w:pPr>
      <w:r>
        <w:t xml:space="preserve">Table </w:t>
      </w:r>
      <w:r>
        <w:fldChar w:fldCharType="begin"/>
      </w:r>
      <w:r>
        <w:instrText xml:space="preserve"> SEQ Table \* ARABIC </w:instrText>
      </w:r>
      <w:r>
        <w:fldChar w:fldCharType="separate"/>
      </w:r>
      <w:r>
        <w:rPr>
          <w:noProof/>
        </w:rPr>
        <w:t>8</w:t>
      </w:r>
      <w:r>
        <w:fldChar w:fldCharType="end"/>
      </w:r>
      <w:r>
        <w:t xml:space="preserve"> – YArrayItemType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024F72D2" w14:textId="77777777" w:rsidTr="0002513B">
        <w:tblPrEx>
          <w:tblCellMar>
            <w:top w:w="0" w:type="dxa"/>
            <w:bottom w:w="0" w:type="dxa"/>
          </w:tblCellMar>
        </w:tblPrEx>
        <w:tc>
          <w:tcPr>
            <w:tcW w:w="1560" w:type="dxa"/>
            <w:tcBorders>
              <w:bottom w:val="double" w:sz="4" w:space="0" w:color="auto"/>
            </w:tcBorders>
            <w:shd w:val="clear" w:color="auto" w:fill="auto"/>
          </w:tcPr>
          <w:p w14:paraId="436179EE" w14:textId="756BBF92"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4750D02F" w14:textId="41A12BF7" w:rsidR="00094FDA" w:rsidRDefault="00094FDA" w:rsidP="00094FDA">
            <w:pPr>
              <w:pStyle w:val="TABLE-col-heading"/>
            </w:pPr>
            <w:r>
              <w:t>Value</w:t>
            </w:r>
          </w:p>
        </w:tc>
      </w:tr>
      <w:tr w:rsidR="00094FDA" w14:paraId="18412AD2" w14:textId="77777777" w:rsidTr="00D46210">
        <w:tblPrEx>
          <w:tblCellMar>
            <w:top w:w="0" w:type="dxa"/>
            <w:bottom w:w="0" w:type="dxa"/>
          </w:tblCellMar>
        </w:tblPrEx>
        <w:tc>
          <w:tcPr>
            <w:tcW w:w="1560" w:type="dxa"/>
            <w:tcBorders>
              <w:top w:val="double" w:sz="4" w:space="0" w:color="auto"/>
            </w:tcBorders>
            <w:shd w:val="clear" w:color="auto" w:fill="auto"/>
          </w:tcPr>
          <w:p w14:paraId="3CF48A4D" w14:textId="0CE3C369" w:rsidR="00094FDA" w:rsidRDefault="00094FDA" w:rsidP="00094FDA">
            <w:pPr>
              <w:pStyle w:val="TABLE-cell"/>
            </w:pPr>
            <w:r>
              <w:t>BrowseName</w:t>
            </w:r>
          </w:p>
        </w:tc>
        <w:tc>
          <w:tcPr>
            <w:tcW w:w="7800" w:type="dxa"/>
            <w:gridSpan w:val="5"/>
            <w:tcBorders>
              <w:top w:val="double" w:sz="4" w:space="0" w:color="auto"/>
            </w:tcBorders>
            <w:shd w:val="clear" w:color="auto" w:fill="auto"/>
          </w:tcPr>
          <w:p w14:paraId="286A7CC4" w14:textId="18CC3B16" w:rsidR="00094FDA" w:rsidRDefault="00094FDA" w:rsidP="00094FDA">
            <w:pPr>
              <w:pStyle w:val="TABLE-cell"/>
            </w:pPr>
            <w:r>
              <w:t>YArrayItemType</w:t>
            </w:r>
          </w:p>
        </w:tc>
      </w:tr>
      <w:tr w:rsidR="00094FDA" w14:paraId="24AAD14D" w14:textId="77777777" w:rsidTr="007D1765">
        <w:tblPrEx>
          <w:tblCellMar>
            <w:top w:w="0" w:type="dxa"/>
            <w:bottom w:w="0" w:type="dxa"/>
          </w:tblCellMar>
        </w:tblPrEx>
        <w:tc>
          <w:tcPr>
            <w:tcW w:w="1560" w:type="dxa"/>
            <w:shd w:val="clear" w:color="auto" w:fill="auto"/>
          </w:tcPr>
          <w:p w14:paraId="171475EF" w14:textId="79230C4E" w:rsidR="00094FDA" w:rsidRDefault="00094FDA" w:rsidP="00094FDA">
            <w:pPr>
              <w:pStyle w:val="TABLE-cell"/>
            </w:pPr>
            <w:r>
              <w:t>IsAbstract</w:t>
            </w:r>
          </w:p>
        </w:tc>
        <w:tc>
          <w:tcPr>
            <w:tcW w:w="7800" w:type="dxa"/>
            <w:gridSpan w:val="5"/>
            <w:shd w:val="clear" w:color="auto" w:fill="auto"/>
          </w:tcPr>
          <w:p w14:paraId="6EA40042" w14:textId="509BFED3" w:rsidR="00094FDA" w:rsidRDefault="00094FDA" w:rsidP="00094FDA">
            <w:pPr>
              <w:pStyle w:val="TABLE-cell"/>
            </w:pPr>
            <w:r>
              <w:t>False</w:t>
            </w:r>
          </w:p>
        </w:tc>
      </w:tr>
      <w:tr w:rsidR="00094FDA" w14:paraId="25059EB7" w14:textId="77777777" w:rsidTr="002C6071">
        <w:tblPrEx>
          <w:tblCellMar>
            <w:top w:w="0" w:type="dxa"/>
            <w:bottom w:w="0" w:type="dxa"/>
          </w:tblCellMar>
        </w:tblPrEx>
        <w:tc>
          <w:tcPr>
            <w:tcW w:w="1560" w:type="dxa"/>
            <w:shd w:val="clear" w:color="auto" w:fill="auto"/>
          </w:tcPr>
          <w:p w14:paraId="482C2B0C" w14:textId="222FA907" w:rsidR="00094FDA" w:rsidRDefault="00094FDA" w:rsidP="00094FDA">
            <w:pPr>
              <w:pStyle w:val="TABLE-cell"/>
            </w:pPr>
            <w:r>
              <w:t>ValueRank</w:t>
            </w:r>
          </w:p>
        </w:tc>
        <w:tc>
          <w:tcPr>
            <w:tcW w:w="7800" w:type="dxa"/>
            <w:gridSpan w:val="5"/>
            <w:shd w:val="clear" w:color="auto" w:fill="auto"/>
          </w:tcPr>
          <w:p w14:paraId="6DC7CCB8" w14:textId="197426AB" w:rsidR="00094FDA" w:rsidRDefault="00094FDA" w:rsidP="00094FDA">
            <w:pPr>
              <w:pStyle w:val="TABLE-cell"/>
            </w:pPr>
            <w:r>
              <w:t>1</w:t>
            </w:r>
          </w:p>
        </w:tc>
      </w:tr>
      <w:tr w:rsidR="00094FDA" w14:paraId="02B49018" w14:textId="77777777" w:rsidTr="006C04E5">
        <w:tblPrEx>
          <w:tblCellMar>
            <w:top w:w="0" w:type="dxa"/>
            <w:bottom w:w="0" w:type="dxa"/>
          </w:tblCellMar>
        </w:tblPrEx>
        <w:tc>
          <w:tcPr>
            <w:tcW w:w="1560" w:type="dxa"/>
            <w:shd w:val="clear" w:color="auto" w:fill="auto"/>
          </w:tcPr>
          <w:p w14:paraId="63A68D4C" w14:textId="114C5C19" w:rsidR="00094FDA" w:rsidRDefault="00094FDA" w:rsidP="00094FDA">
            <w:pPr>
              <w:pStyle w:val="TABLE-cell"/>
            </w:pPr>
            <w:r>
              <w:t>DataType</w:t>
            </w:r>
          </w:p>
        </w:tc>
        <w:tc>
          <w:tcPr>
            <w:tcW w:w="7800" w:type="dxa"/>
            <w:gridSpan w:val="5"/>
            <w:shd w:val="clear" w:color="auto" w:fill="auto"/>
          </w:tcPr>
          <w:p w14:paraId="61974164" w14:textId="3975F231" w:rsidR="00094FDA" w:rsidRDefault="00094FDA" w:rsidP="00094FDA">
            <w:pPr>
              <w:pStyle w:val="TABLE-cell"/>
            </w:pPr>
            <w:r>
              <w:t>BaseDataType</w:t>
            </w:r>
          </w:p>
        </w:tc>
      </w:tr>
      <w:tr w:rsidR="00094FDA" w14:paraId="5B4FC77A" w14:textId="77777777" w:rsidTr="00F971A4">
        <w:tblPrEx>
          <w:tblCellMar>
            <w:top w:w="0" w:type="dxa"/>
            <w:bottom w:w="0" w:type="dxa"/>
          </w:tblCellMar>
        </w:tblPrEx>
        <w:tc>
          <w:tcPr>
            <w:tcW w:w="1560" w:type="dxa"/>
            <w:shd w:val="clear" w:color="auto" w:fill="auto"/>
          </w:tcPr>
          <w:p w14:paraId="6408985F" w14:textId="480EFC7E" w:rsidR="00094FDA" w:rsidRDefault="00094FDA" w:rsidP="00094FDA">
            <w:pPr>
              <w:pStyle w:val="TABLE-cell"/>
            </w:pPr>
            <w:r>
              <w:t>ArrayDimensions</w:t>
            </w:r>
          </w:p>
        </w:tc>
        <w:tc>
          <w:tcPr>
            <w:tcW w:w="7800" w:type="dxa"/>
            <w:gridSpan w:val="5"/>
            <w:shd w:val="clear" w:color="auto" w:fill="auto"/>
          </w:tcPr>
          <w:p w14:paraId="302A2164" w14:textId="01F954BB" w:rsidR="00094FDA" w:rsidRDefault="00094FDA" w:rsidP="00094FDA">
            <w:pPr>
              <w:pStyle w:val="TABLE-cell"/>
            </w:pPr>
            <w:r>
              <w:t>{0} (0 = UnknownSize)</w:t>
            </w:r>
          </w:p>
        </w:tc>
      </w:tr>
      <w:tr w:rsidR="00094FDA" w14:paraId="349964EE" w14:textId="77777777" w:rsidTr="00094FDA">
        <w:tblPrEx>
          <w:tblCellMar>
            <w:top w:w="0" w:type="dxa"/>
            <w:bottom w:w="0" w:type="dxa"/>
          </w:tblCellMar>
        </w:tblPrEx>
        <w:tc>
          <w:tcPr>
            <w:tcW w:w="1560" w:type="dxa"/>
            <w:shd w:val="clear" w:color="auto" w:fill="auto"/>
          </w:tcPr>
          <w:p w14:paraId="1EA47E78" w14:textId="1850649A" w:rsidR="00094FDA" w:rsidRDefault="00094FDA" w:rsidP="00094FDA">
            <w:pPr>
              <w:pStyle w:val="TABLE-cell"/>
            </w:pPr>
            <w:r>
              <w:t>References</w:t>
            </w:r>
          </w:p>
        </w:tc>
        <w:tc>
          <w:tcPr>
            <w:tcW w:w="1560" w:type="dxa"/>
            <w:shd w:val="clear" w:color="auto" w:fill="auto"/>
          </w:tcPr>
          <w:p w14:paraId="279491B2" w14:textId="53BB4E5A" w:rsidR="00094FDA" w:rsidRDefault="00094FDA" w:rsidP="00094FDA">
            <w:pPr>
              <w:pStyle w:val="TABLE-cell"/>
            </w:pPr>
            <w:r>
              <w:t>NodeClass</w:t>
            </w:r>
          </w:p>
        </w:tc>
        <w:tc>
          <w:tcPr>
            <w:tcW w:w="1560" w:type="dxa"/>
            <w:shd w:val="clear" w:color="auto" w:fill="auto"/>
          </w:tcPr>
          <w:p w14:paraId="09A613D0" w14:textId="1921E725" w:rsidR="00094FDA" w:rsidRDefault="00094FDA" w:rsidP="00094FDA">
            <w:pPr>
              <w:pStyle w:val="TABLE-cell"/>
            </w:pPr>
            <w:r>
              <w:t>BrowseName</w:t>
            </w:r>
          </w:p>
        </w:tc>
        <w:tc>
          <w:tcPr>
            <w:tcW w:w="1560" w:type="dxa"/>
            <w:shd w:val="clear" w:color="auto" w:fill="auto"/>
          </w:tcPr>
          <w:p w14:paraId="4352C43D" w14:textId="453BCADE" w:rsidR="00094FDA" w:rsidRDefault="00094FDA" w:rsidP="00094FDA">
            <w:pPr>
              <w:pStyle w:val="TABLE-cell"/>
            </w:pPr>
            <w:r>
              <w:t>DataType</w:t>
            </w:r>
          </w:p>
        </w:tc>
        <w:tc>
          <w:tcPr>
            <w:tcW w:w="1560" w:type="dxa"/>
            <w:shd w:val="clear" w:color="auto" w:fill="auto"/>
          </w:tcPr>
          <w:p w14:paraId="593F4268" w14:textId="0814DC59" w:rsidR="00094FDA" w:rsidRDefault="00094FDA" w:rsidP="00094FDA">
            <w:pPr>
              <w:pStyle w:val="TABLE-cell"/>
            </w:pPr>
            <w:r>
              <w:t>TypeDefinition</w:t>
            </w:r>
          </w:p>
        </w:tc>
        <w:tc>
          <w:tcPr>
            <w:tcW w:w="1560" w:type="dxa"/>
            <w:shd w:val="clear" w:color="auto" w:fill="auto"/>
          </w:tcPr>
          <w:p w14:paraId="6AE37F59" w14:textId="31D56E1E" w:rsidR="00094FDA" w:rsidRDefault="00094FDA" w:rsidP="00094FDA">
            <w:pPr>
              <w:pStyle w:val="TABLE-cell"/>
            </w:pPr>
            <w:r>
              <w:t>ModellingRule</w:t>
            </w:r>
          </w:p>
        </w:tc>
      </w:tr>
      <w:tr w:rsidR="00094FDA" w14:paraId="27F367EB" w14:textId="77777777" w:rsidTr="00143CF0">
        <w:tblPrEx>
          <w:tblCellMar>
            <w:top w:w="0" w:type="dxa"/>
            <w:bottom w:w="0" w:type="dxa"/>
          </w:tblCellMar>
        </w:tblPrEx>
        <w:tc>
          <w:tcPr>
            <w:tcW w:w="9360" w:type="dxa"/>
            <w:gridSpan w:val="6"/>
            <w:shd w:val="clear" w:color="auto" w:fill="auto"/>
          </w:tcPr>
          <w:p w14:paraId="210A6C8F" w14:textId="15BEA7E7" w:rsidR="00094FDA" w:rsidRDefault="00094FDA" w:rsidP="00094FDA">
            <w:pPr>
              <w:pStyle w:val="TABLE-cell"/>
            </w:pPr>
            <w:r>
              <w:t>Subtype of the ArrayItemType defined in [General]</w:t>
            </w:r>
          </w:p>
        </w:tc>
      </w:tr>
      <w:tr w:rsidR="00094FDA" w14:paraId="72CE0B94" w14:textId="77777777" w:rsidTr="00094FDA">
        <w:tblPrEx>
          <w:tblCellMar>
            <w:top w:w="0" w:type="dxa"/>
            <w:bottom w:w="0" w:type="dxa"/>
          </w:tblCellMar>
        </w:tblPrEx>
        <w:tc>
          <w:tcPr>
            <w:tcW w:w="1560" w:type="dxa"/>
            <w:shd w:val="clear" w:color="auto" w:fill="auto"/>
          </w:tcPr>
          <w:p w14:paraId="3FE65E2A" w14:textId="4E3BFCB1" w:rsidR="00094FDA" w:rsidRDefault="00094FDA" w:rsidP="00094FDA">
            <w:pPr>
              <w:pStyle w:val="TABLE-cell"/>
            </w:pPr>
          </w:p>
        </w:tc>
        <w:tc>
          <w:tcPr>
            <w:tcW w:w="1560" w:type="dxa"/>
            <w:shd w:val="clear" w:color="auto" w:fill="auto"/>
          </w:tcPr>
          <w:p w14:paraId="03B74927" w14:textId="0DB8F0BE" w:rsidR="00094FDA" w:rsidRDefault="00094FDA" w:rsidP="00094FDA">
            <w:pPr>
              <w:pStyle w:val="TABLE-cell"/>
            </w:pPr>
          </w:p>
        </w:tc>
        <w:tc>
          <w:tcPr>
            <w:tcW w:w="1560" w:type="dxa"/>
            <w:shd w:val="clear" w:color="auto" w:fill="auto"/>
          </w:tcPr>
          <w:p w14:paraId="297E131E" w14:textId="73803D80" w:rsidR="00094FDA" w:rsidRDefault="00094FDA" w:rsidP="00094FDA">
            <w:pPr>
              <w:pStyle w:val="TABLE-cell"/>
            </w:pPr>
          </w:p>
        </w:tc>
        <w:tc>
          <w:tcPr>
            <w:tcW w:w="1560" w:type="dxa"/>
            <w:shd w:val="clear" w:color="auto" w:fill="auto"/>
          </w:tcPr>
          <w:p w14:paraId="64B03758" w14:textId="18D90F02" w:rsidR="00094FDA" w:rsidRDefault="00094FDA" w:rsidP="00094FDA">
            <w:pPr>
              <w:pStyle w:val="TABLE-cell"/>
            </w:pPr>
          </w:p>
        </w:tc>
        <w:tc>
          <w:tcPr>
            <w:tcW w:w="1560" w:type="dxa"/>
            <w:shd w:val="clear" w:color="auto" w:fill="auto"/>
          </w:tcPr>
          <w:p w14:paraId="574815D1" w14:textId="50F6FBEE" w:rsidR="00094FDA" w:rsidRDefault="00094FDA" w:rsidP="00094FDA">
            <w:pPr>
              <w:pStyle w:val="TABLE-cell"/>
            </w:pPr>
          </w:p>
        </w:tc>
        <w:tc>
          <w:tcPr>
            <w:tcW w:w="1560" w:type="dxa"/>
            <w:shd w:val="clear" w:color="auto" w:fill="auto"/>
          </w:tcPr>
          <w:p w14:paraId="0379CD85" w14:textId="61479794" w:rsidR="00094FDA" w:rsidRDefault="00094FDA" w:rsidP="00094FDA">
            <w:pPr>
              <w:pStyle w:val="TABLE-cell"/>
            </w:pPr>
          </w:p>
        </w:tc>
      </w:tr>
      <w:tr w:rsidR="00094FDA" w14:paraId="0A952894" w14:textId="77777777" w:rsidTr="00094FDA">
        <w:tblPrEx>
          <w:tblCellMar>
            <w:top w:w="0" w:type="dxa"/>
            <w:bottom w:w="0" w:type="dxa"/>
          </w:tblCellMar>
        </w:tblPrEx>
        <w:tc>
          <w:tcPr>
            <w:tcW w:w="1560" w:type="dxa"/>
            <w:shd w:val="clear" w:color="auto" w:fill="auto"/>
          </w:tcPr>
          <w:p w14:paraId="659F29AB" w14:textId="5CAB44CD" w:rsidR="00094FDA" w:rsidRDefault="00094FDA" w:rsidP="00094FDA">
            <w:pPr>
              <w:pStyle w:val="TABLE-cell"/>
            </w:pPr>
            <w:r>
              <w:t>HasProperty</w:t>
            </w:r>
          </w:p>
        </w:tc>
        <w:tc>
          <w:tcPr>
            <w:tcW w:w="1560" w:type="dxa"/>
            <w:shd w:val="clear" w:color="auto" w:fill="auto"/>
          </w:tcPr>
          <w:p w14:paraId="260E7D88" w14:textId="6522103F" w:rsidR="00094FDA" w:rsidRDefault="00094FDA" w:rsidP="00094FDA">
            <w:pPr>
              <w:pStyle w:val="TABLE-cell"/>
            </w:pPr>
            <w:r>
              <w:t>Variable</w:t>
            </w:r>
          </w:p>
        </w:tc>
        <w:tc>
          <w:tcPr>
            <w:tcW w:w="1560" w:type="dxa"/>
            <w:shd w:val="clear" w:color="auto" w:fill="auto"/>
          </w:tcPr>
          <w:p w14:paraId="14F2A047" w14:textId="3EFFE0EA" w:rsidR="00094FDA" w:rsidRDefault="00094FDA" w:rsidP="00094FDA">
            <w:pPr>
              <w:pStyle w:val="TABLE-cell"/>
            </w:pPr>
            <w:r>
              <w:t>XAxisDefinition</w:t>
            </w:r>
          </w:p>
        </w:tc>
        <w:tc>
          <w:tcPr>
            <w:tcW w:w="1560" w:type="dxa"/>
            <w:shd w:val="clear" w:color="auto" w:fill="auto"/>
          </w:tcPr>
          <w:p w14:paraId="3AFB7D6A" w14:textId="17E8B4E3" w:rsidR="00094FDA" w:rsidRDefault="00094FDA" w:rsidP="00094FDA">
            <w:pPr>
              <w:pStyle w:val="TABLE-cell"/>
            </w:pPr>
            <w:r>
              <w:t>AxisInformation</w:t>
            </w:r>
          </w:p>
        </w:tc>
        <w:tc>
          <w:tcPr>
            <w:tcW w:w="1560" w:type="dxa"/>
            <w:shd w:val="clear" w:color="auto" w:fill="auto"/>
          </w:tcPr>
          <w:p w14:paraId="5D071922" w14:textId="48D5BF42" w:rsidR="00094FDA" w:rsidRDefault="00094FDA" w:rsidP="00094FDA">
            <w:pPr>
              <w:pStyle w:val="TABLE-cell"/>
            </w:pPr>
            <w:r>
              <w:t>PropertyType</w:t>
            </w:r>
          </w:p>
        </w:tc>
        <w:tc>
          <w:tcPr>
            <w:tcW w:w="1560" w:type="dxa"/>
            <w:shd w:val="clear" w:color="auto" w:fill="auto"/>
          </w:tcPr>
          <w:p w14:paraId="745C0E15" w14:textId="50728DAF" w:rsidR="00094FDA" w:rsidRDefault="00094FDA" w:rsidP="00094FDA">
            <w:pPr>
              <w:pStyle w:val="TABLE-cell"/>
            </w:pPr>
            <w:r>
              <w:t>Mandatory</w:t>
            </w:r>
          </w:p>
        </w:tc>
      </w:tr>
    </w:tbl>
    <w:p w14:paraId="785468EF" w14:textId="55B25A80" w:rsidR="00094FDA" w:rsidRDefault="00094FDA" w:rsidP="00094FDA">
      <w:pPr>
        <w:pStyle w:val="NoSpacing"/>
      </w:pPr>
    </w:p>
    <w:p w14:paraId="2DC46FCB" w14:textId="28AFAD8D" w:rsidR="00094FDA" w:rsidRDefault="00094FDA" w:rsidP="00094FDA">
      <w:pPr>
        <w:pStyle w:val="PARAGRAPH"/>
      </w:pPr>
      <w:r>
        <w:t>The Value of the YArrayItem contains the numerical values for the Y-Axis. Engineering Units and Range for the Value are defined by corresponding Properties inherited from the ArrayItemType.</w:t>
      </w:r>
    </w:p>
    <w:p w14:paraId="0EB90515" w14:textId="2FF29D78" w:rsidR="00094FDA" w:rsidRDefault="00094FDA" w:rsidP="00094FDA">
      <w:pPr>
        <w:pStyle w:val="PARAGRAPH"/>
      </w:pPr>
      <w:r>
        <w:t>The DataType of this VariableType is restricted to SByte, Int16, Int32, Int64, Float, Double, ComplexNumberType and DoubleComplexNumberType.</w:t>
      </w:r>
    </w:p>
    <w:p w14:paraId="75F7B7AD" w14:textId="4679B4D2" w:rsidR="00094FDA" w:rsidRDefault="00094FDA" w:rsidP="00094FDA">
      <w:pPr>
        <w:pStyle w:val="PARAGRAPH"/>
      </w:pPr>
      <w:r>
        <w:t>The XAxisDefinition Property holds the information about the Engineering Units and Range for the X-Axis.</w:t>
      </w:r>
    </w:p>
    <w:p w14:paraId="469A5163" w14:textId="3B81C89A" w:rsidR="00094FDA" w:rsidRDefault="00094FDA" w:rsidP="00094FDA">
      <w:pPr>
        <w:pStyle w:val="PARAGRAPH"/>
      </w:pPr>
      <w:r>
        <w:t>The StatusCode SemanticsChanged bit shall be set if any of the following five Properties are changed: InstrumentRange, EURange, EngineeringUnits, Title or XAxisDefinition (see [SemanticsChanged] for additional information).</w:t>
      </w:r>
    </w:p>
    <w:p w14:paraId="7D3C4265" w14:textId="7314683D" w:rsidR="00094FDA" w:rsidRDefault="00094FDA" w:rsidP="00094FDA">
      <w:pPr>
        <w:pStyle w:val="PARAGRAPH"/>
      </w:pPr>
      <w:r>
        <w:t>[Figure 3] shows an example of how Attributes and Properties may be used in a graphical interface.</w:t>
      </w:r>
    </w:p>
    <w:p w14:paraId="15B3EF04" w14:textId="77777777" w:rsidR="00094FDA" w:rsidRDefault="00094FDA" w:rsidP="00094FDA">
      <w:pPr>
        <w:pStyle w:val="PARAGRAPH"/>
      </w:pPr>
    </w:p>
    <w:p w14:paraId="34C3A49B" w14:textId="3BE8986D" w:rsidR="00094FDA" w:rsidRDefault="00094FDA" w:rsidP="00094FDA">
      <w:pPr>
        <w:pStyle w:val="FIGURE-title"/>
      </w:pPr>
      <w:r>
        <w:rPr>
          <w:lang w:val="en-US" w:eastAsia="en-US"/>
        </w:rPr>
        <w:drawing>
          <wp:inline distT="0" distB="0" distL="0" distR="0" wp14:anchorId="1BE9D4EB" wp14:editId="749A021A">
            <wp:extent cx="6106160" cy="3814445"/>
            <wp:effectExtent l="0" t="0" r="8890" b="0"/>
            <wp:docPr id="3" name="Picture 3" descr="Filte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erGrap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6160" cy="3814445"/>
                    </a:xfrm>
                    <a:prstGeom prst="rect">
                      <a:avLst/>
                    </a:prstGeom>
                    <a:noFill/>
                    <a:ln>
                      <a:noFill/>
                    </a:ln>
                  </pic:spPr>
                </pic:pic>
              </a:graphicData>
            </a:graphic>
          </wp:inline>
        </w:drawing>
      </w:r>
    </w:p>
    <w:p w14:paraId="652C64F6" w14:textId="6EC99259" w:rsidR="00094FDA" w:rsidRDefault="00094FDA" w:rsidP="00094FDA">
      <w:pPr>
        <w:pStyle w:val="FIGURE-title"/>
      </w:pPr>
      <w:r>
        <w:t xml:space="preserve">Figure </w:t>
      </w:r>
      <w:r>
        <w:fldChar w:fldCharType="begin"/>
      </w:r>
      <w:r>
        <w:instrText xml:space="preserve"> SEQ Figure \* ARABIC </w:instrText>
      </w:r>
      <w:r>
        <w:fldChar w:fldCharType="separate"/>
      </w:r>
      <w:r>
        <w:rPr>
          <w:noProof/>
        </w:rPr>
        <w:t>3</w:t>
      </w:r>
      <w:r>
        <w:fldChar w:fldCharType="end"/>
      </w:r>
      <w:r>
        <w:t xml:space="preserve"> – Graphical view of a YArrayItem</w:t>
      </w:r>
    </w:p>
    <w:p w14:paraId="3527CE30" w14:textId="2340AE08" w:rsidR="00094FDA" w:rsidRDefault="00094FDA" w:rsidP="00094FDA">
      <w:pPr>
        <w:pStyle w:val="PARAGRAPH"/>
      </w:pPr>
      <w:r>
        <w:t>[Table 9] describes the values of each element presented in [Figure 3].</w:t>
      </w:r>
    </w:p>
    <w:p w14:paraId="288CD662" w14:textId="6E030DD5" w:rsidR="00094FDA" w:rsidRDefault="00094FDA" w:rsidP="00094FDA">
      <w:pPr>
        <w:pStyle w:val="TABLE-title"/>
      </w:pPr>
      <w:r>
        <w:t xml:space="preserve">Table </w:t>
      </w:r>
      <w:r>
        <w:fldChar w:fldCharType="begin"/>
      </w:r>
      <w:r>
        <w:instrText xml:space="preserve"> SEQ Table \* ARABIC </w:instrText>
      </w:r>
      <w:r>
        <w:fldChar w:fldCharType="separate"/>
      </w:r>
      <w:r>
        <w:rPr>
          <w:noProof/>
        </w:rPr>
        <w:t>9</w:t>
      </w:r>
      <w:r>
        <w:fldChar w:fldCharType="end"/>
      </w:r>
      <w:r>
        <w:t xml:space="preserve"> – YArrayItem item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10249D49" w14:textId="77777777" w:rsidTr="00094FDA">
        <w:tblPrEx>
          <w:tblCellMar>
            <w:top w:w="0" w:type="dxa"/>
            <w:bottom w:w="0" w:type="dxa"/>
          </w:tblCellMar>
        </w:tblPrEx>
        <w:tc>
          <w:tcPr>
            <w:tcW w:w="4680" w:type="dxa"/>
            <w:tcBorders>
              <w:bottom w:val="double" w:sz="4" w:space="0" w:color="auto"/>
            </w:tcBorders>
            <w:shd w:val="clear" w:color="auto" w:fill="auto"/>
          </w:tcPr>
          <w:p w14:paraId="469487AF" w14:textId="0736375B" w:rsidR="00094FDA" w:rsidRDefault="00094FDA" w:rsidP="00094FDA">
            <w:pPr>
              <w:pStyle w:val="TABLE-col-heading"/>
            </w:pPr>
            <w:r>
              <w:t>Attribute / Property</w:t>
            </w:r>
          </w:p>
        </w:tc>
        <w:tc>
          <w:tcPr>
            <w:tcW w:w="4680" w:type="dxa"/>
            <w:tcBorders>
              <w:bottom w:val="double" w:sz="4" w:space="0" w:color="auto"/>
            </w:tcBorders>
            <w:shd w:val="clear" w:color="auto" w:fill="auto"/>
          </w:tcPr>
          <w:p w14:paraId="4B261C9D" w14:textId="1643BF34" w:rsidR="00094FDA" w:rsidRDefault="00094FDA" w:rsidP="00094FDA">
            <w:pPr>
              <w:pStyle w:val="TABLE-col-heading"/>
            </w:pPr>
            <w:r>
              <w:t>Item value</w:t>
            </w:r>
          </w:p>
        </w:tc>
      </w:tr>
      <w:tr w:rsidR="00094FDA" w14:paraId="23DB9862" w14:textId="77777777" w:rsidTr="00094FDA">
        <w:tblPrEx>
          <w:tblCellMar>
            <w:top w:w="0" w:type="dxa"/>
            <w:bottom w:w="0" w:type="dxa"/>
          </w:tblCellMar>
        </w:tblPrEx>
        <w:tc>
          <w:tcPr>
            <w:tcW w:w="4680" w:type="dxa"/>
            <w:tcBorders>
              <w:top w:val="double" w:sz="4" w:space="0" w:color="auto"/>
            </w:tcBorders>
            <w:shd w:val="clear" w:color="auto" w:fill="auto"/>
          </w:tcPr>
          <w:p w14:paraId="67B2C2B9" w14:textId="1F260E91" w:rsidR="00094FDA" w:rsidRDefault="00094FDA" w:rsidP="00094FDA">
            <w:pPr>
              <w:pStyle w:val="TABLE-cell"/>
            </w:pPr>
            <w:r>
              <w:t>Description</w:t>
            </w:r>
          </w:p>
        </w:tc>
        <w:tc>
          <w:tcPr>
            <w:tcW w:w="4680" w:type="dxa"/>
            <w:tcBorders>
              <w:top w:val="double" w:sz="4" w:space="0" w:color="auto"/>
            </w:tcBorders>
            <w:shd w:val="clear" w:color="auto" w:fill="auto"/>
          </w:tcPr>
          <w:p w14:paraId="4FE51ECE" w14:textId="11D7C113" w:rsidR="00094FDA" w:rsidRDefault="00094FDA" w:rsidP="00094FDA">
            <w:pPr>
              <w:pStyle w:val="TABLE-cell"/>
            </w:pPr>
            <w:r>
              <w:t>Magnitude Response (dB)</w:t>
            </w:r>
          </w:p>
        </w:tc>
      </w:tr>
      <w:tr w:rsidR="00094FDA" w14:paraId="6CFB2BF2" w14:textId="77777777" w:rsidTr="00094FDA">
        <w:tblPrEx>
          <w:tblCellMar>
            <w:top w:w="0" w:type="dxa"/>
            <w:bottom w:w="0" w:type="dxa"/>
          </w:tblCellMar>
        </w:tblPrEx>
        <w:tc>
          <w:tcPr>
            <w:tcW w:w="4680" w:type="dxa"/>
            <w:shd w:val="clear" w:color="auto" w:fill="auto"/>
          </w:tcPr>
          <w:p w14:paraId="3A71AF62" w14:textId="1CB10BD6" w:rsidR="00094FDA" w:rsidRDefault="00094FDA" w:rsidP="00094FDA">
            <w:pPr>
              <w:pStyle w:val="TABLE-cell"/>
            </w:pPr>
            <w:r>
              <w:t>axisScaleType</w:t>
            </w:r>
          </w:p>
        </w:tc>
        <w:tc>
          <w:tcPr>
            <w:tcW w:w="4680" w:type="dxa"/>
            <w:shd w:val="clear" w:color="auto" w:fill="auto"/>
          </w:tcPr>
          <w:p w14:paraId="36621CE4" w14:textId="12E2310F" w:rsidR="00094FDA" w:rsidRDefault="00094FDA" w:rsidP="00094FDA">
            <w:pPr>
              <w:pStyle w:val="TABLE-cell"/>
            </w:pPr>
            <w:r>
              <w:t>AxisScaleEnumeration.LINEAR_0</w:t>
            </w:r>
          </w:p>
        </w:tc>
      </w:tr>
      <w:tr w:rsidR="00094FDA" w14:paraId="0646EA1D" w14:textId="77777777" w:rsidTr="00094FDA">
        <w:tblPrEx>
          <w:tblCellMar>
            <w:top w:w="0" w:type="dxa"/>
            <w:bottom w:w="0" w:type="dxa"/>
          </w:tblCellMar>
        </w:tblPrEx>
        <w:tc>
          <w:tcPr>
            <w:tcW w:w="4680" w:type="dxa"/>
            <w:shd w:val="clear" w:color="auto" w:fill="auto"/>
          </w:tcPr>
          <w:p w14:paraId="7AD1C9F0" w14:textId="463F8BC6" w:rsidR="00094FDA" w:rsidRDefault="00094FDA" w:rsidP="00094FDA">
            <w:pPr>
              <w:pStyle w:val="TABLE-cell"/>
            </w:pPr>
            <w:r>
              <w:t>InstrumentRange.low</w:t>
            </w:r>
          </w:p>
        </w:tc>
        <w:tc>
          <w:tcPr>
            <w:tcW w:w="4680" w:type="dxa"/>
            <w:shd w:val="clear" w:color="auto" w:fill="auto"/>
          </w:tcPr>
          <w:p w14:paraId="5D3CF319" w14:textId="105965AE" w:rsidR="00094FDA" w:rsidRDefault="00094FDA" w:rsidP="00094FDA">
            <w:pPr>
              <w:pStyle w:val="TABLE-cell"/>
            </w:pPr>
            <w:r>
              <w:t>-90</w:t>
            </w:r>
          </w:p>
        </w:tc>
      </w:tr>
      <w:tr w:rsidR="00094FDA" w14:paraId="348E96C9" w14:textId="77777777" w:rsidTr="00094FDA">
        <w:tblPrEx>
          <w:tblCellMar>
            <w:top w:w="0" w:type="dxa"/>
            <w:bottom w:w="0" w:type="dxa"/>
          </w:tblCellMar>
        </w:tblPrEx>
        <w:tc>
          <w:tcPr>
            <w:tcW w:w="4680" w:type="dxa"/>
            <w:shd w:val="clear" w:color="auto" w:fill="auto"/>
          </w:tcPr>
          <w:p w14:paraId="699020D1" w14:textId="5DB3A80C" w:rsidR="00094FDA" w:rsidRDefault="00094FDA" w:rsidP="00094FDA">
            <w:pPr>
              <w:pStyle w:val="TABLE-cell"/>
            </w:pPr>
            <w:r>
              <w:t>InstrumentRange.high</w:t>
            </w:r>
          </w:p>
        </w:tc>
        <w:tc>
          <w:tcPr>
            <w:tcW w:w="4680" w:type="dxa"/>
            <w:shd w:val="clear" w:color="auto" w:fill="auto"/>
          </w:tcPr>
          <w:p w14:paraId="5947DA4D" w14:textId="2A8EBBC7" w:rsidR="00094FDA" w:rsidRDefault="00094FDA" w:rsidP="00094FDA">
            <w:pPr>
              <w:pStyle w:val="TABLE-cell"/>
            </w:pPr>
            <w:r>
              <w:t>5</w:t>
            </w:r>
          </w:p>
        </w:tc>
      </w:tr>
      <w:tr w:rsidR="00094FDA" w14:paraId="2750BB4D" w14:textId="77777777" w:rsidTr="00094FDA">
        <w:tblPrEx>
          <w:tblCellMar>
            <w:top w:w="0" w:type="dxa"/>
            <w:bottom w:w="0" w:type="dxa"/>
          </w:tblCellMar>
        </w:tblPrEx>
        <w:tc>
          <w:tcPr>
            <w:tcW w:w="4680" w:type="dxa"/>
            <w:shd w:val="clear" w:color="auto" w:fill="auto"/>
          </w:tcPr>
          <w:p w14:paraId="5D3B7C8D" w14:textId="40E36C29" w:rsidR="00094FDA" w:rsidRDefault="00094FDA" w:rsidP="00094FDA">
            <w:pPr>
              <w:pStyle w:val="TABLE-cell"/>
            </w:pPr>
            <w:r>
              <w:t>EURange.low</w:t>
            </w:r>
          </w:p>
        </w:tc>
        <w:tc>
          <w:tcPr>
            <w:tcW w:w="4680" w:type="dxa"/>
            <w:shd w:val="clear" w:color="auto" w:fill="auto"/>
          </w:tcPr>
          <w:p w14:paraId="4E261DC4" w14:textId="2CF5B3AA" w:rsidR="00094FDA" w:rsidRDefault="00094FDA" w:rsidP="00094FDA">
            <w:pPr>
              <w:pStyle w:val="TABLE-cell"/>
            </w:pPr>
            <w:r>
              <w:t>-90</w:t>
            </w:r>
          </w:p>
        </w:tc>
      </w:tr>
      <w:tr w:rsidR="00094FDA" w14:paraId="7C966B90" w14:textId="77777777" w:rsidTr="00094FDA">
        <w:tblPrEx>
          <w:tblCellMar>
            <w:top w:w="0" w:type="dxa"/>
            <w:bottom w:w="0" w:type="dxa"/>
          </w:tblCellMar>
        </w:tblPrEx>
        <w:tc>
          <w:tcPr>
            <w:tcW w:w="4680" w:type="dxa"/>
            <w:shd w:val="clear" w:color="auto" w:fill="auto"/>
          </w:tcPr>
          <w:p w14:paraId="5F2E3D4E" w14:textId="00F0F300" w:rsidR="00094FDA" w:rsidRDefault="00094FDA" w:rsidP="00094FDA">
            <w:pPr>
              <w:pStyle w:val="TABLE-cell"/>
            </w:pPr>
            <w:r>
              <w:t>EURange.high</w:t>
            </w:r>
          </w:p>
        </w:tc>
        <w:tc>
          <w:tcPr>
            <w:tcW w:w="4680" w:type="dxa"/>
            <w:shd w:val="clear" w:color="auto" w:fill="auto"/>
          </w:tcPr>
          <w:p w14:paraId="0BF2CC5B" w14:textId="3F204947" w:rsidR="00094FDA" w:rsidRDefault="00094FDA" w:rsidP="00094FDA">
            <w:pPr>
              <w:pStyle w:val="TABLE-cell"/>
            </w:pPr>
            <w:r>
              <w:t>2</w:t>
            </w:r>
          </w:p>
        </w:tc>
      </w:tr>
      <w:tr w:rsidR="00094FDA" w14:paraId="6ECD3D49" w14:textId="77777777" w:rsidTr="00094FDA">
        <w:tblPrEx>
          <w:tblCellMar>
            <w:top w:w="0" w:type="dxa"/>
            <w:bottom w:w="0" w:type="dxa"/>
          </w:tblCellMar>
        </w:tblPrEx>
        <w:tc>
          <w:tcPr>
            <w:tcW w:w="4680" w:type="dxa"/>
            <w:shd w:val="clear" w:color="auto" w:fill="auto"/>
          </w:tcPr>
          <w:p w14:paraId="31A96F78" w14:textId="18833178" w:rsidR="00094FDA" w:rsidRDefault="00094FDA" w:rsidP="00094FDA">
            <w:pPr>
              <w:pStyle w:val="TABLE-cell"/>
            </w:pPr>
            <w:r>
              <w:t>EngineeringUnits.namespaceUrl</w:t>
            </w:r>
          </w:p>
        </w:tc>
        <w:tc>
          <w:tcPr>
            <w:tcW w:w="4680" w:type="dxa"/>
            <w:shd w:val="clear" w:color="auto" w:fill="auto"/>
          </w:tcPr>
          <w:p w14:paraId="4C2627AF" w14:textId="2BEA9563" w:rsidR="00094FDA" w:rsidRDefault="00094FDA" w:rsidP="00094FDA">
            <w:pPr>
              <w:pStyle w:val="TABLE-cell"/>
            </w:pPr>
            <w:r>
              <w:t>http://www.opcfoundation.org/UA/units/un/cefact</w:t>
            </w:r>
          </w:p>
        </w:tc>
      </w:tr>
      <w:tr w:rsidR="00094FDA" w14:paraId="10DA7081" w14:textId="77777777" w:rsidTr="00094FDA">
        <w:tblPrEx>
          <w:tblCellMar>
            <w:top w:w="0" w:type="dxa"/>
            <w:bottom w:w="0" w:type="dxa"/>
          </w:tblCellMar>
        </w:tblPrEx>
        <w:tc>
          <w:tcPr>
            <w:tcW w:w="4680" w:type="dxa"/>
            <w:shd w:val="clear" w:color="auto" w:fill="auto"/>
          </w:tcPr>
          <w:p w14:paraId="52B51C1E" w14:textId="226C005F" w:rsidR="00094FDA" w:rsidRDefault="00094FDA" w:rsidP="00094FDA">
            <w:pPr>
              <w:pStyle w:val="TABLE-cell"/>
            </w:pPr>
            <w:r>
              <w:t>EngineeringUnits.unitId</w:t>
            </w:r>
          </w:p>
        </w:tc>
        <w:tc>
          <w:tcPr>
            <w:tcW w:w="4680" w:type="dxa"/>
            <w:shd w:val="clear" w:color="auto" w:fill="auto"/>
          </w:tcPr>
          <w:p w14:paraId="09049BD2" w14:textId="39C5461B" w:rsidR="00094FDA" w:rsidRDefault="00094FDA" w:rsidP="00094FDA">
            <w:pPr>
              <w:pStyle w:val="TABLE-cell"/>
            </w:pPr>
            <w:r>
              <w:t>2N</w:t>
            </w:r>
          </w:p>
        </w:tc>
      </w:tr>
      <w:tr w:rsidR="00094FDA" w14:paraId="760FD5A5" w14:textId="77777777" w:rsidTr="00094FDA">
        <w:tblPrEx>
          <w:tblCellMar>
            <w:top w:w="0" w:type="dxa"/>
            <w:bottom w:w="0" w:type="dxa"/>
          </w:tblCellMar>
        </w:tblPrEx>
        <w:tc>
          <w:tcPr>
            <w:tcW w:w="4680" w:type="dxa"/>
            <w:shd w:val="clear" w:color="auto" w:fill="auto"/>
          </w:tcPr>
          <w:p w14:paraId="271AB498" w14:textId="056BBC05" w:rsidR="00094FDA" w:rsidRDefault="00094FDA" w:rsidP="00094FDA">
            <w:pPr>
              <w:pStyle w:val="TABLE-cell"/>
            </w:pPr>
            <w:r>
              <w:t>EngineeringUnits.displayName</w:t>
            </w:r>
          </w:p>
        </w:tc>
        <w:tc>
          <w:tcPr>
            <w:tcW w:w="4680" w:type="dxa"/>
            <w:shd w:val="clear" w:color="auto" w:fill="auto"/>
          </w:tcPr>
          <w:p w14:paraId="468EF9BE" w14:textId="7BAF0617" w:rsidR="00094FDA" w:rsidRDefault="00094FDA" w:rsidP="00094FDA">
            <w:pPr>
              <w:pStyle w:val="TABLE-cell"/>
            </w:pPr>
            <w:r>
              <w:t>“en-us”, “dB”</w:t>
            </w:r>
          </w:p>
        </w:tc>
      </w:tr>
      <w:tr w:rsidR="00094FDA" w14:paraId="6EA72FF7" w14:textId="77777777" w:rsidTr="00094FDA">
        <w:tblPrEx>
          <w:tblCellMar>
            <w:top w:w="0" w:type="dxa"/>
            <w:bottom w:w="0" w:type="dxa"/>
          </w:tblCellMar>
        </w:tblPrEx>
        <w:tc>
          <w:tcPr>
            <w:tcW w:w="4680" w:type="dxa"/>
            <w:shd w:val="clear" w:color="auto" w:fill="auto"/>
          </w:tcPr>
          <w:p w14:paraId="58842329" w14:textId="3D656A4A" w:rsidR="00094FDA" w:rsidRDefault="00094FDA" w:rsidP="00094FDA">
            <w:pPr>
              <w:pStyle w:val="TABLE-cell"/>
            </w:pPr>
            <w:r>
              <w:t>EngineeringUnits.description</w:t>
            </w:r>
          </w:p>
        </w:tc>
        <w:tc>
          <w:tcPr>
            <w:tcW w:w="4680" w:type="dxa"/>
            <w:shd w:val="clear" w:color="auto" w:fill="auto"/>
          </w:tcPr>
          <w:p w14:paraId="6045BE6C" w14:textId="27CAB27F" w:rsidR="00094FDA" w:rsidRDefault="00094FDA" w:rsidP="00094FDA">
            <w:pPr>
              <w:pStyle w:val="TABLE-cell"/>
            </w:pPr>
            <w:r>
              <w:t>“en-us”, “decibel”</w:t>
            </w:r>
          </w:p>
        </w:tc>
      </w:tr>
      <w:tr w:rsidR="00094FDA" w14:paraId="7BC0C7DA" w14:textId="77777777" w:rsidTr="00094FDA">
        <w:tblPrEx>
          <w:tblCellMar>
            <w:top w:w="0" w:type="dxa"/>
            <w:bottom w:w="0" w:type="dxa"/>
          </w:tblCellMar>
        </w:tblPrEx>
        <w:tc>
          <w:tcPr>
            <w:tcW w:w="4680" w:type="dxa"/>
            <w:shd w:val="clear" w:color="auto" w:fill="auto"/>
          </w:tcPr>
          <w:p w14:paraId="1EE804CD" w14:textId="4D180C11" w:rsidR="00094FDA" w:rsidRDefault="00094FDA" w:rsidP="00094FDA">
            <w:pPr>
              <w:pStyle w:val="TABLE-cell"/>
            </w:pPr>
            <w:r>
              <w:t>Title</w:t>
            </w:r>
          </w:p>
        </w:tc>
        <w:tc>
          <w:tcPr>
            <w:tcW w:w="4680" w:type="dxa"/>
            <w:shd w:val="clear" w:color="auto" w:fill="auto"/>
          </w:tcPr>
          <w:p w14:paraId="460CFFDE" w14:textId="73565E57" w:rsidR="00094FDA" w:rsidRDefault="00094FDA" w:rsidP="00094FDA">
            <w:pPr>
              <w:pStyle w:val="TABLE-cell"/>
            </w:pPr>
            <w:r>
              <w:t>Magnitude</w:t>
            </w:r>
          </w:p>
        </w:tc>
      </w:tr>
      <w:tr w:rsidR="00094FDA" w14:paraId="467B2C26" w14:textId="77777777" w:rsidTr="00094FDA">
        <w:tblPrEx>
          <w:tblCellMar>
            <w:top w:w="0" w:type="dxa"/>
            <w:bottom w:w="0" w:type="dxa"/>
          </w:tblCellMar>
        </w:tblPrEx>
        <w:tc>
          <w:tcPr>
            <w:tcW w:w="4680" w:type="dxa"/>
            <w:shd w:val="clear" w:color="auto" w:fill="auto"/>
          </w:tcPr>
          <w:p w14:paraId="2DBFFF17" w14:textId="0A5F303D" w:rsidR="00094FDA" w:rsidRDefault="00094FDA" w:rsidP="00094FDA">
            <w:pPr>
              <w:pStyle w:val="TABLE-cell"/>
            </w:pPr>
            <w:r>
              <w:t>XAxisDefinition.EngineeringUnits.namespaceUrl</w:t>
            </w:r>
          </w:p>
        </w:tc>
        <w:tc>
          <w:tcPr>
            <w:tcW w:w="4680" w:type="dxa"/>
            <w:shd w:val="clear" w:color="auto" w:fill="auto"/>
          </w:tcPr>
          <w:p w14:paraId="39A9E9CD" w14:textId="68D804A8" w:rsidR="00094FDA" w:rsidRDefault="00094FDA" w:rsidP="00094FDA">
            <w:pPr>
              <w:pStyle w:val="TABLE-cell"/>
            </w:pPr>
            <w:r>
              <w:t>http://www.opcfoundation.org/UA/units/un/cefact</w:t>
            </w:r>
          </w:p>
        </w:tc>
      </w:tr>
      <w:tr w:rsidR="00094FDA" w14:paraId="655121F3" w14:textId="77777777" w:rsidTr="00094FDA">
        <w:tblPrEx>
          <w:tblCellMar>
            <w:top w:w="0" w:type="dxa"/>
            <w:bottom w:w="0" w:type="dxa"/>
          </w:tblCellMar>
        </w:tblPrEx>
        <w:tc>
          <w:tcPr>
            <w:tcW w:w="4680" w:type="dxa"/>
            <w:shd w:val="clear" w:color="auto" w:fill="auto"/>
          </w:tcPr>
          <w:p w14:paraId="7E597D00" w14:textId="5559987D" w:rsidR="00094FDA" w:rsidRDefault="00094FDA" w:rsidP="00094FDA">
            <w:pPr>
              <w:pStyle w:val="TABLE-cell"/>
            </w:pPr>
            <w:r>
              <w:t>XAxisDefinition.EngineeringUnits.unitId</w:t>
            </w:r>
          </w:p>
        </w:tc>
        <w:tc>
          <w:tcPr>
            <w:tcW w:w="4680" w:type="dxa"/>
            <w:shd w:val="clear" w:color="auto" w:fill="auto"/>
          </w:tcPr>
          <w:p w14:paraId="4A1D68FA" w14:textId="3540ED4E" w:rsidR="00094FDA" w:rsidRDefault="00094FDA" w:rsidP="00094FDA">
            <w:pPr>
              <w:pStyle w:val="TABLE-cell"/>
            </w:pPr>
            <w:r>
              <w:t>kHz</w:t>
            </w:r>
          </w:p>
        </w:tc>
      </w:tr>
      <w:tr w:rsidR="00094FDA" w14:paraId="0448981F" w14:textId="77777777" w:rsidTr="00094FDA">
        <w:tblPrEx>
          <w:tblCellMar>
            <w:top w:w="0" w:type="dxa"/>
            <w:bottom w:w="0" w:type="dxa"/>
          </w:tblCellMar>
        </w:tblPrEx>
        <w:tc>
          <w:tcPr>
            <w:tcW w:w="4680" w:type="dxa"/>
            <w:shd w:val="clear" w:color="auto" w:fill="auto"/>
          </w:tcPr>
          <w:p w14:paraId="74904D07" w14:textId="40614318" w:rsidR="00094FDA" w:rsidRDefault="00094FDA" w:rsidP="00094FDA">
            <w:pPr>
              <w:pStyle w:val="TABLE-cell"/>
            </w:pPr>
            <w:r>
              <w:t>XAxisDefinition.EngineeringUnits.displayName</w:t>
            </w:r>
          </w:p>
        </w:tc>
        <w:tc>
          <w:tcPr>
            <w:tcW w:w="4680" w:type="dxa"/>
            <w:shd w:val="clear" w:color="auto" w:fill="auto"/>
          </w:tcPr>
          <w:p w14:paraId="5EE7F902" w14:textId="364FC1FB" w:rsidR="00094FDA" w:rsidRDefault="00094FDA" w:rsidP="00094FDA">
            <w:pPr>
              <w:pStyle w:val="TABLE-cell"/>
            </w:pPr>
            <w:r>
              <w:t>“en-us”, “kHz”</w:t>
            </w:r>
          </w:p>
        </w:tc>
      </w:tr>
      <w:tr w:rsidR="00094FDA" w14:paraId="11EE242F" w14:textId="77777777" w:rsidTr="00094FDA">
        <w:tblPrEx>
          <w:tblCellMar>
            <w:top w:w="0" w:type="dxa"/>
            <w:bottom w:w="0" w:type="dxa"/>
          </w:tblCellMar>
        </w:tblPrEx>
        <w:tc>
          <w:tcPr>
            <w:tcW w:w="4680" w:type="dxa"/>
            <w:shd w:val="clear" w:color="auto" w:fill="auto"/>
          </w:tcPr>
          <w:p w14:paraId="7000A14B" w14:textId="63242C13" w:rsidR="00094FDA" w:rsidRDefault="00094FDA" w:rsidP="00094FDA">
            <w:pPr>
              <w:pStyle w:val="TABLE-cell"/>
            </w:pPr>
            <w:r>
              <w:t>XAxisDefinition.EngineeringUnits.description</w:t>
            </w:r>
          </w:p>
        </w:tc>
        <w:tc>
          <w:tcPr>
            <w:tcW w:w="4680" w:type="dxa"/>
            <w:shd w:val="clear" w:color="auto" w:fill="auto"/>
          </w:tcPr>
          <w:p w14:paraId="6338B7C0" w14:textId="27D49689" w:rsidR="00094FDA" w:rsidRDefault="00094FDA" w:rsidP="00094FDA">
            <w:pPr>
              <w:pStyle w:val="TABLE-cell"/>
            </w:pPr>
            <w:r>
              <w:t>“en-us”, “kilohertz”</w:t>
            </w:r>
          </w:p>
        </w:tc>
      </w:tr>
      <w:tr w:rsidR="00094FDA" w14:paraId="5936D294" w14:textId="77777777" w:rsidTr="00094FDA">
        <w:tblPrEx>
          <w:tblCellMar>
            <w:top w:w="0" w:type="dxa"/>
            <w:bottom w:w="0" w:type="dxa"/>
          </w:tblCellMar>
        </w:tblPrEx>
        <w:tc>
          <w:tcPr>
            <w:tcW w:w="4680" w:type="dxa"/>
            <w:shd w:val="clear" w:color="auto" w:fill="auto"/>
          </w:tcPr>
          <w:p w14:paraId="77EED3F8" w14:textId="0B13DA83" w:rsidR="00094FDA" w:rsidRDefault="00094FDA" w:rsidP="00094FDA">
            <w:pPr>
              <w:pStyle w:val="TABLE-cell"/>
            </w:pPr>
            <w:r>
              <w:t>XAxisDefinition.Range.low</w:t>
            </w:r>
          </w:p>
        </w:tc>
        <w:tc>
          <w:tcPr>
            <w:tcW w:w="4680" w:type="dxa"/>
            <w:shd w:val="clear" w:color="auto" w:fill="auto"/>
          </w:tcPr>
          <w:p w14:paraId="2046DA71" w14:textId="4330C622" w:rsidR="00094FDA" w:rsidRDefault="00094FDA" w:rsidP="00094FDA">
            <w:pPr>
              <w:pStyle w:val="TABLE-cell"/>
            </w:pPr>
            <w:r>
              <w:t>0</w:t>
            </w:r>
          </w:p>
        </w:tc>
      </w:tr>
      <w:tr w:rsidR="00094FDA" w14:paraId="13CDB4F8" w14:textId="77777777" w:rsidTr="00094FDA">
        <w:tblPrEx>
          <w:tblCellMar>
            <w:top w:w="0" w:type="dxa"/>
            <w:bottom w:w="0" w:type="dxa"/>
          </w:tblCellMar>
        </w:tblPrEx>
        <w:tc>
          <w:tcPr>
            <w:tcW w:w="4680" w:type="dxa"/>
            <w:shd w:val="clear" w:color="auto" w:fill="auto"/>
          </w:tcPr>
          <w:p w14:paraId="27395414" w14:textId="210205E8" w:rsidR="00094FDA" w:rsidRDefault="00094FDA" w:rsidP="00094FDA">
            <w:pPr>
              <w:pStyle w:val="TABLE-cell"/>
            </w:pPr>
            <w:r>
              <w:t>XAxisDefinition.Range.high</w:t>
            </w:r>
          </w:p>
        </w:tc>
        <w:tc>
          <w:tcPr>
            <w:tcW w:w="4680" w:type="dxa"/>
            <w:shd w:val="clear" w:color="auto" w:fill="auto"/>
          </w:tcPr>
          <w:p w14:paraId="5D5B54B6" w14:textId="2F721170" w:rsidR="00094FDA" w:rsidRDefault="00094FDA" w:rsidP="00094FDA">
            <w:pPr>
              <w:pStyle w:val="TABLE-cell"/>
            </w:pPr>
            <w:r>
              <w:t>25</w:t>
            </w:r>
          </w:p>
        </w:tc>
      </w:tr>
      <w:tr w:rsidR="00094FDA" w14:paraId="6CE2F569" w14:textId="77777777" w:rsidTr="00094FDA">
        <w:tblPrEx>
          <w:tblCellMar>
            <w:top w:w="0" w:type="dxa"/>
            <w:bottom w:w="0" w:type="dxa"/>
          </w:tblCellMar>
        </w:tblPrEx>
        <w:tc>
          <w:tcPr>
            <w:tcW w:w="4680" w:type="dxa"/>
            <w:shd w:val="clear" w:color="auto" w:fill="auto"/>
          </w:tcPr>
          <w:p w14:paraId="55A44251" w14:textId="573D82C2" w:rsidR="00094FDA" w:rsidRDefault="00094FDA" w:rsidP="00094FDA">
            <w:pPr>
              <w:pStyle w:val="TABLE-cell"/>
            </w:pPr>
            <w:r>
              <w:t>XAxisDefinition.title</w:t>
            </w:r>
          </w:p>
        </w:tc>
        <w:tc>
          <w:tcPr>
            <w:tcW w:w="4680" w:type="dxa"/>
            <w:shd w:val="clear" w:color="auto" w:fill="auto"/>
          </w:tcPr>
          <w:p w14:paraId="19910E6C" w14:textId="1841E75E" w:rsidR="00094FDA" w:rsidRDefault="00094FDA" w:rsidP="00094FDA">
            <w:pPr>
              <w:pStyle w:val="TABLE-cell"/>
            </w:pPr>
            <w:r>
              <w:t>“en-us”, “Frequency”</w:t>
            </w:r>
          </w:p>
        </w:tc>
      </w:tr>
      <w:tr w:rsidR="00094FDA" w14:paraId="3DD43DFA" w14:textId="77777777" w:rsidTr="00094FDA">
        <w:tblPrEx>
          <w:tblCellMar>
            <w:top w:w="0" w:type="dxa"/>
            <w:bottom w:w="0" w:type="dxa"/>
          </w:tblCellMar>
        </w:tblPrEx>
        <w:tc>
          <w:tcPr>
            <w:tcW w:w="4680" w:type="dxa"/>
            <w:shd w:val="clear" w:color="auto" w:fill="auto"/>
          </w:tcPr>
          <w:p w14:paraId="59EDB57A" w14:textId="501D5655" w:rsidR="00094FDA" w:rsidRDefault="00094FDA" w:rsidP="00094FDA">
            <w:pPr>
              <w:pStyle w:val="TABLE-cell"/>
            </w:pPr>
            <w:r>
              <w:t>XAxisDefinition.axisScaleType</w:t>
            </w:r>
          </w:p>
        </w:tc>
        <w:tc>
          <w:tcPr>
            <w:tcW w:w="4680" w:type="dxa"/>
            <w:shd w:val="clear" w:color="auto" w:fill="auto"/>
          </w:tcPr>
          <w:p w14:paraId="0F57FEBC" w14:textId="78A60F5E" w:rsidR="00094FDA" w:rsidRDefault="00094FDA" w:rsidP="00094FDA">
            <w:pPr>
              <w:pStyle w:val="TABLE-cell"/>
            </w:pPr>
            <w:r>
              <w:t>AxisScaleEnumeration.LINEAR_0</w:t>
            </w:r>
          </w:p>
        </w:tc>
      </w:tr>
      <w:tr w:rsidR="00094FDA" w14:paraId="5C4FD9F6" w14:textId="77777777" w:rsidTr="00094FDA">
        <w:tblPrEx>
          <w:tblCellMar>
            <w:top w:w="0" w:type="dxa"/>
            <w:bottom w:w="0" w:type="dxa"/>
          </w:tblCellMar>
        </w:tblPrEx>
        <w:tc>
          <w:tcPr>
            <w:tcW w:w="4680" w:type="dxa"/>
            <w:shd w:val="clear" w:color="auto" w:fill="auto"/>
          </w:tcPr>
          <w:p w14:paraId="125A64D5" w14:textId="7C6CCC0F" w:rsidR="00094FDA" w:rsidRDefault="00094FDA" w:rsidP="00094FDA">
            <w:pPr>
              <w:pStyle w:val="TABLE-cell"/>
            </w:pPr>
            <w:r>
              <w:t>XAxisDefinition.axisSteps</w:t>
            </w:r>
          </w:p>
        </w:tc>
        <w:tc>
          <w:tcPr>
            <w:tcW w:w="4680" w:type="dxa"/>
            <w:shd w:val="clear" w:color="auto" w:fill="auto"/>
          </w:tcPr>
          <w:p w14:paraId="30DAFE05" w14:textId="688E0462" w:rsidR="00094FDA" w:rsidRDefault="00094FDA" w:rsidP="00094FDA">
            <w:pPr>
              <w:pStyle w:val="TABLE-cell"/>
            </w:pPr>
            <w:r>
              <w:t>null</w:t>
            </w:r>
          </w:p>
        </w:tc>
      </w:tr>
    </w:tbl>
    <w:p w14:paraId="03613EB4" w14:textId="2B4B066F" w:rsidR="00094FDA" w:rsidRDefault="00094FDA" w:rsidP="00094FDA">
      <w:pPr>
        <w:pStyle w:val="NoSpacing"/>
      </w:pPr>
    </w:p>
    <w:p w14:paraId="008D0F38" w14:textId="55EB5948" w:rsidR="00094FDA" w:rsidRDefault="00094FDA" w:rsidP="00094FDA">
      <w:pPr>
        <w:pStyle w:val="PARAGRAPH"/>
      </w:pPr>
      <w:r>
        <w:t>Interpretation notes:</w:t>
      </w:r>
    </w:p>
    <w:p w14:paraId="555BC468" w14:textId="2538A4F4" w:rsidR="00094FDA" w:rsidRDefault="00094FDA" w:rsidP="00094FDA">
      <w:pPr>
        <w:pStyle w:val="PARAGRAPH"/>
        <w:numPr>
          <w:ilvl w:val="0"/>
          <w:numId w:val="20"/>
        </w:numPr>
      </w:pPr>
      <w:r>
        <w:t>Not all elements of this table are used in the graphic.</w:t>
      </w:r>
    </w:p>
    <w:p w14:paraId="75CC16C2" w14:textId="4B1DFA64" w:rsidR="00094FDA" w:rsidRDefault="00094FDA" w:rsidP="00094FDA">
      <w:pPr>
        <w:pStyle w:val="PARAGRAPH"/>
        <w:numPr>
          <w:ilvl w:val="0"/>
          <w:numId w:val="20"/>
        </w:numPr>
      </w:pPr>
      <w:r>
        <w:t>The X axis is displayed in reverse order, however, the XAxisDefinition.Range.low shall be lower than XAxisDefinition.Range.high. It is only a graphical representation that reverses the display order.</w:t>
      </w:r>
    </w:p>
    <w:p w14:paraId="06F2E976" w14:textId="1A08C5A9" w:rsidR="00094FDA" w:rsidRDefault="00094FDA" w:rsidP="00094FDA">
      <w:pPr>
        <w:pStyle w:val="PARAGRAPH"/>
        <w:numPr>
          <w:ilvl w:val="0"/>
          <w:numId w:val="20"/>
        </w:numPr>
      </w:pPr>
      <w:r>
        <w:t>There is a constant X axis</w:t>
      </w:r>
    </w:p>
    <w:p w14:paraId="379EDF2F" w14:textId="77777777" w:rsidR="00094FDA" w:rsidRDefault="00094FDA" w:rsidP="00094FDA">
      <w:pPr>
        <w:pStyle w:val="Heading4"/>
      </w:pPr>
      <w:r>
        <w:t>XYArrayItemType</w:t>
      </w:r>
    </w:p>
    <w:p w14:paraId="3BB61849" w14:textId="39E1124F" w:rsidR="00094FDA" w:rsidRDefault="00094FDA" w:rsidP="00094FDA">
      <w:pPr>
        <w:pStyle w:val="PARAGRAPH"/>
      </w:pPr>
      <w:r>
        <w:t>XYArrayItemType represents a vector of XVType values like a list of peaks, where XVType.x is the position of the peak and XVType.value is its intensity. XYArrayItemType is formally defined in [Table 10].</w:t>
      </w:r>
    </w:p>
    <w:p w14:paraId="5FBD02F3" w14:textId="03E9C5D6" w:rsidR="00094FDA" w:rsidRDefault="00094FDA" w:rsidP="00094FDA">
      <w:pPr>
        <w:pStyle w:val="TABLE-title"/>
      </w:pPr>
      <w:r>
        <w:t xml:space="preserve">Table </w:t>
      </w:r>
      <w:r>
        <w:fldChar w:fldCharType="begin"/>
      </w:r>
      <w:r>
        <w:instrText xml:space="preserve"> SEQ Table \* ARABIC </w:instrText>
      </w:r>
      <w:r>
        <w:fldChar w:fldCharType="separate"/>
      </w:r>
      <w:r>
        <w:rPr>
          <w:noProof/>
        </w:rPr>
        <w:t>10</w:t>
      </w:r>
      <w:r>
        <w:fldChar w:fldCharType="end"/>
      </w:r>
      <w:r>
        <w:t xml:space="preserve"> – XYArrayItemType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52B454CE" w14:textId="77777777" w:rsidTr="00E24D18">
        <w:tblPrEx>
          <w:tblCellMar>
            <w:top w:w="0" w:type="dxa"/>
            <w:bottom w:w="0" w:type="dxa"/>
          </w:tblCellMar>
        </w:tblPrEx>
        <w:tc>
          <w:tcPr>
            <w:tcW w:w="1560" w:type="dxa"/>
            <w:tcBorders>
              <w:bottom w:val="double" w:sz="4" w:space="0" w:color="auto"/>
            </w:tcBorders>
            <w:shd w:val="clear" w:color="auto" w:fill="auto"/>
          </w:tcPr>
          <w:p w14:paraId="4DE86AF5" w14:textId="53E39317"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5D16E74D" w14:textId="5C8EB331" w:rsidR="00094FDA" w:rsidRDefault="00094FDA" w:rsidP="00094FDA">
            <w:pPr>
              <w:pStyle w:val="TABLE-col-heading"/>
            </w:pPr>
            <w:r>
              <w:t>Value</w:t>
            </w:r>
          </w:p>
        </w:tc>
      </w:tr>
      <w:tr w:rsidR="00094FDA" w14:paraId="7A93B5AF" w14:textId="77777777" w:rsidTr="00C54BC0">
        <w:tblPrEx>
          <w:tblCellMar>
            <w:top w:w="0" w:type="dxa"/>
            <w:bottom w:w="0" w:type="dxa"/>
          </w:tblCellMar>
        </w:tblPrEx>
        <w:tc>
          <w:tcPr>
            <w:tcW w:w="1560" w:type="dxa"/>
            <w:tcBorders>
              <w:top w:val="double" w:sz="4" w:space="0" w:color="auto"/>
            </w:tcBorders>
            <w:shd w:val="clear" w:color="auto" w:fill="auto"/>
          </w:tcPr>
          <w:p w14:paraId="6B2648E3" w14:textId="27316518" w:rsidR="00094FDA" w:rsidRDefault="00094FDA" w:rsidP="00094FDA">
            <w:pPr>
              <w:pStyle w:val="TABLE-cell"/>
            </w:pPr>
            <w:r>
              <w:t>BrowseName</w:t>
            </w:r>
          </w:p>
        </w:tc>
        <w:tc>
          <w:tcPr>
            <w:tcW w:w="7800" w:type="dxa"/>
            <w:gridSpan w:val="5"/>
            <w:tcBorders>
              <w:top w:val="double" w:sz="4" w:space="0" w:color="auto"/>
            </w:tcBorders>
            <w:shd w:val="clear" w:color="auto" w:fill="auto"/>
          </w:tcPr>
          <w:p w14:paraId="6B50171D" w14:textId="2D00092F" w:rsidR="00094FDA" w:rsidRDefault="00094FDA" w:rsidP="00094FDA">
            <w:pPr>
              <w:pStyle w:val="TABLE-cell"/>
            </w:pPr>
            <w:r>
              <w:t>XYArrayItemType</w:t>
            </w:r>
          </w:p>
        </w:tc>
      </w:tr>
      <w:tr w:rsidR="00094FDA" w14:paraId="0317D1FA" w14:textId="77777777" w:rsidTr="00FB3F7A">
        <w:tblPrEx>
          <w:tblCellMar>
            <w:top w:w="0" w:type="dxa"/>
            <w:bottom w:w="0" w:type="dxa"/>
          </w:tblCellMar>
        </w:tblPrEx>
        <w:tc>
          <w:tcPr>
            <w:tcW w:w="1560" w:type="dxa"/>
            <w:shd w:val="clear" w:color="auto" w:fill="auto"/>
          </w:tcPr>
          <w:p w14:paraId="0FADE80C" w14:textId="6E6ACED7" w:rsidR="00094FDA" w:rsidRDefault="00094FDA" w:rsidP="00094FDA">
            <w:pPr>
              <w:pStyle w:val="TABLE-cell"/>
            </w:pPr>
            <w:r>
              <w:t>IsAbstract</w:t>
            </w:r>
          </w:p>
        </w:tc>
        <w:tc>
          <w:tcPr>
            <w:tcW w:w="7800" w:type="dxa"/>
            <w:gridSpan w:val="5"/>
            <w:shd w:val="clear" w:color="auto" w:fill="auto"/>
          </w:tcPr>
          <w:p w14:paraId="729CC3FE" w14:textId="128E07CB" w:rsidR="00094FDA" w:rsidRDefault="00094FDA" w:rsidP="00094FDA">
            <w:pPr>
              <w:pStyle w:val="TABLE-cell"/>
            </w:pPr>
            <w:r>
              <w:t>False</w:t>
            </w:r>
          </w:p>
        </w:tc>
      </w:tr>
      <w:tr w:rsidR="00094FDA" w14:paraId="0EA9F982" w14:textId="77777777" w:rsidTr="00794051">
        <w:tblPrEx>
          <w:tblCellMar>
            <w:top w:w="0" w:type="dxa"/>
            <w:bottom w:w="0" w:type="dxa"/>
          </w:tblCellMar>
        </w:tblPrEx>
        <w:tc>
          <w:tcPr>
            <w:tcW w:w="1560" w:type="dxa"/>
            <w:shd w:val="clear" w:color="auto" w:fill="auto"/>
          </w:tcPr>
          <w:p w14:paraId="43DF0A1C" w14:textId="69C67BBB" w:rsidR="00094FDA" w:rsidRDefault="00094FDA" w:rsidP="00094FDA">
            <w:pPr>
              <w:pStyle w:val="TABLE-cell"/>
            </w:pPr>
            <w:r>
              <w:t>ValueRank</w:t>
            </w:r>
          </w:p>
        </w:tc>
        <w:tc>
          <w:tcPr>
            <w:tcW w:w="7800" w:type="dxa"/>
            <w:gridSpan w:val="5"/>
            <w:shd w:val="clear" w:color="auto" w:fill="auto"/>
          </w:tcPr>
          <w:p w14:paraId="57DE853A" w14:textId="7E859883" w:rsidR="00094FDA" w:rsidRDefault="00094FDA" w:rsidP="00094FDA">
            <w:pPr>
              <w:pStyle w:val="TABLE-cell"/>
            </w:pPr>
            <w:r>
              <w:t>1</w:t>
            </w:r>
          </w:p>
        </w:tc>
      </w:tr>
      <w:tr w:rsidR="00094FDA" w14:paraId="0F6ECF05" w14:textId="77777777" w:rsidTr="00C93EB5">
        <w:tblPrEx>
          <w:tblCellMar>
            <w:top w:w="0" w:type="dxa"/>
            <w:bottom w:w="0" w:type="dxa"/>
          </w:tblCellMar>
        </w:tblPrEx>
        <w:tc>
          <w:tcPr>
            <w:tcW w:w="1560" w:type="dxa"/>
            <w:shd w:val="clear" w:color="auto" w:fill="auto"/>
          </w:tcPr>
          <w:p w14:paraId="29D5B83C" w14:textId="1F0FC20C" w:rsidR="00094FDA" w:rsidRDefault="00094FDA" w:rsidP="00094FDA">
            <w:pPr>
              <w:pStyle w:val="TABLE-cell"/>
            </w:pPr>
            <w:r>
              <w:t>DataType</w:t>
            </w:r>
          </w:p>
        </w:tc>
        <w:tc>
          <w:tcPr>
            <w:tcW w:w="7800" w:type="dxa"/>
            <w:gridSpan w:val="5"/>
            <w:shd w:val="clear" w:color="auto" w:fill="auto"/>
          </w:tcPr>
          <w:p w14:paraId="72284F15" w14:textId="3A941ABB" w:rsidR="00094FDA" w:rsidRDefault="00094FDA" w:rsidP="00094FDA">
            <w:pPr>
              <w:pStyle w:val="TABLE-cell"/>
            </w:pPr>
            <w:r>
              <w:t>XVType (defined in [XVType])</w:t>
            </w:r>
          </w:p>
        </w:tc>
      </w:tr>
      <w:tr w:rsidR="00094FDA" w14:paraId="716F14E5" w14:textId="77777777" w:rsidTr="00094FDA">
        <w:tblPrEx>
          <w:tblCellMar>
            <w:top w:w="0" w:type="dxa"/>
            <w:bottom w:w="0" w:type="dxa"/>
          </w:tblCellMar>
        </w:tblPrEx>
        <w:tc>
          <w:tcPr>
            <w:tcW w:w="1560" w:type="dxa"/>
            <w:shd w:val="clear" w:color="auto" w:fill="auto"/>
          </w:tcPr>
          <w:p w14:paraId="2908A5FF" w14:textId="1B22C155" w:rsidR="00094FDA" w:rsidRDefault="00094FDA" w:rsidP="00094FDA">
            <w:pPr>
              <w:pStyle w:val="TABLE-cell"/>
            </w:pPr>
            <w:r>
              <w:t>References</w:t>
            </w:r>
          </w:p>
        </w:tc>
        <w:tc>
          <w:tcPr>
            <w:tcW w:w="1560" w:type="dxa"/>
            <w:shd w:val="clear" w:color="auto" w:fill="auto"/>
          </w:tcPr>
          <w:p w14:paraId="4BD4DD6F" w14:textId="2F306422" w:rsidR="00094FDA" w:rsidRDefault="00094FDA" w:rsidP="00094FDA">
            <w:pPr>
              <w:pStyle w:val="TABLE-cell"/>
            </w:pPr>
            <w:r>
              <w:t>NodeClass</w:t>
            </w:r>
          </w:p>
        </w:tc>
        <w:tc>
          <w:tcPr>
            <w:tcW w:w="1560" w:type="dxa"/>
            <w:shd w:val="clear" w:color="auto" w:fill="auto"/>
          </w:tcPr>
          <w:p w14:paraId="403FD533" w14:textId="7C399456" w:rsidR="00094FDA" w:rsidRDefault="00094FDA" w:rsidP="00094FDA">
            <w:pPr>
              <w:pStyle w:val="TABLE-cell"/>
            </w:pPr>
            <w:r>
              <w:t>BrowseName</w:t>
            </w:r>
          </w:p>
        </w:tc>
        <w:tc>
          <w:tcPr>
            <w:tcW w:w="1560" w:type="dxa"/>
            <w:shd w:val="clear" w:color="auto" w:fill="auto"/>
          </w:tcPr>
          <w:p w14:paraId="6BE2D240" w14:textId="43B90643" w:rsidR="00094FDA" w:rsidRDefault="00094FDA" w:rsidP="00094FDA">
            <w:pPr>
              <w:pStyle w:val="TABLE-cell"/>
            </w:pPr>
            <w:r>
              <w:t>DataType</w:t>
            </w:r>
          </w:p>
        </w:tc>
        <w:tc>
          <w:tcPr>
            <w:tcW w:w="1560" w:type="dxa"/>
            <w:shd w:val="clear" w:color="auto" w:fill="auto"/>
          </w:tcPr>
          <w:p w14:paraId="77A8E173" w14:textId="1996CD60" w:rsidR="00094FDA" w:rsidRDefault="00094FDA" w:rsidP="00094FDA">
            <w:pPr>
              <w:pStyle w:val="TABLE-cell"/>
            </w:pPr>
            <w:r>
              <w:t>TypeDefinition</w:t>
            </w:r>
          </w:p>
        </w:tc>
        <w:tc>
          <w:tcPr>
            <w:tcW w:w="1560" w:type="dxa"/>
            <w:shd w:val="clear" w:color="auto" w:fill="auto"/>
          </w:tcPr>
          <w:p w14:paraId="24DDF0E4" w14:textId="5A17944E" w:rsidR="00094FDA" w:rsidRDefault="00094FDA" w:rsidP="00094FDA">
            <w:pPr>
              <w:pStyle w:val="TABLE-cell"/>
            </w:pPr>
            <w:r>
              <w:t>ModellingRule</w:t>
            </w:r>
          </w:p>
        </w:tc>
      </w:tr>
      <w:tr w:rsidR="00094FDA" w14:paraId="773F0341" w14:textId="77777777" w:rsidTr="00470654">
        <w:tblPrEx>
          <w:tblCellMar>
            <w:top w:w="0" w:type="dxa"/>
            <w:bottom w:w="0" w:type="dxa"/>
          </w:tblCellMar>
        </w:tblPrEx>
        <w:tc>
          <w:tcPr>
            <w:tcW w:w="9360" w:type="dxa"/>
            <w:gridSpan w:val="6"/>
            <w:shd w:val="clear" w:color="auto" w:fill="auto"/>
          </w:tcPr>
          <w:p w14:paraId="4AC15DF9" w14:textId="05C52AA6" w:rsidR="00094FDA" w:rsidRDefault="00094FDA" w:rsidP="00094FDA">
            <w:pPr>
              <w:pStyle w:val="TABLE-cell"/>
            </w:pPr>
            <w:r>
              <w:t>Subtype of the ArrayItemType defined in [General]</w:t>
            </w:r>
          </w:p>
        </w:tc>
      </w:tr>
      <w:tr w:rsidR="00094FDA" w14:paraId="1D9FBA2C" w14:textId="77777777" w:rsidTr="00094FDA">
        <w:tblPrEx>
          <w:tblCellMar>
            <w:top w:w="0" w:type="dxa"/>
            <w:bottom w:w="0" w:type="dxa"/>
          </w:tblCellMar>
        </w:tblPrEx>
        <w:tc>
          <w:tcPr>
            <w:tcW w:w="1560" w:type="dxa"/>
            <w:shd w:val="clear" w:color="auto" w:fill="auto"/>
          </w:tcPr>
          <w:p w14:paraId="476CC0BC" w14:textId="7801D182" w:rsidR="00094FDA" w:rsidRDefault="00094FDA" w:rsidP="00094FDA">
            <w:pPr>
              <w:pStyle w:val="TABLE-cell"/>
            </w:pPr>
          </w:p>
        </w:tc>
        <w:tc>
          <w:tcPr>
            <w:tcW w:w="1560" w:type="dxa"/>
            <w:shd w:val="clear" w:color="auto" w:fill="auto"/>
          </w:tcPr>
          <w:p w14:paraId="322ACA55" w14:textId="44A47B36" w:rsidR="00094FDA" w:rsidRDefault="00094FDA" w:rsidP="00094FDA">
            <w:pPr>
              <w:pStyle w:val="TABLE-cell"/>
            </w:pPr>
          </w:p>
        </w:tc>
        <w:tc>
          <w:tcPr>
            <w:tcW w:w="1560" w:type="dxa"/>
            <w:shd w:val="clear" w:color="auto" w:fill="auto"/>
          </w:tcPr>
          <w:p w14:paraId="2EA0F725" w14:textId="2850A4B6" w:rsidR="00094FDA" w:rsidRDefault="00094FDA" w:rsidP="00094FDA">
            <w:pPr>
              <w:pStyle w:val="TABLE-cell"/>
            </w:pPr>
          </w:p>
        </w:tc>
        <w:tc>
          <w:tcPr>
            <w:tcW w:w="1560" w:type="dxa"/>
            <w:shd w:val="clear" w:color="auto" w:fill="auto"/>
          </w:tcPr>
          <w:p w14:paraId="70361F3B" w14:textId="74E9C78B" w:rsidR="00094FDA" w:rsidRDefault="00094FDA" w:rsidP="00094FDA">
            <w:pPr>
              <w:pStyle w:val="TABLE-cell"/>
            </w:pPr>
          </w:p>
        </w:tc>
        <w:tc>
          <w:tcPr>
            <w:tcW w:w="1560" w:type="dxa"/>
            <w:shd w:val="clear" w:color="auto" w:fill="auto"/>
          </w:tcPr>
          <w:p w14:paraId="6758FDA3" w14:textId="54E6CFDD" w:rsidR="00094FDA" w:rsidRDefault="00094FDA" w:rsidP="00094FDA">
            <w:pPr>
              <w:pStyle w:val="TABLE-cell"/>
            </w:pPr>
          </w:p>
        </w:tc>
        <w:tc>
          <w:tcPr>
            <w:tcW w:w="1560" w:type="dxa"/>
            <w:shd w:val="clear" w:color="auto" w:fill="auto"/>
          </w:tcPr>
          <w:p w14:paraId="5C0742EF" w14:textId="5154FD21" w:rsidR="00094FDA" w:rsidRDefault="00094FDA" w:rsidP="00094FDA">
            <w:pPr>
              <w:pStyle w:val="TABLE-cell"/>
            </w:pPr>
          </w:p>
        </w:tc>
      </w:tr>
      <w:tr w:rsidR="00094FDA" w14:paraId="416C0248" w14:textId="77777777" w:rsidTr="00094FDA">
        <w:tblPrEx>
          <w:tblCellMar>
            <w:top w:w="0" w:type="dxa"/>
            <w:bottom w:w="0" w:type="dxa"/>
          </w:tblCellMar>
        </w:tblPrEx>
        <w:tc>
          <w:tcPr>
            <w:tcW w:w="1560" w:type="dxa"/>
            <w:shd w:val="clear" w:color="auto" w:fill="auto"/>
          </w:tcPr>
          <w:p w14:paraId="13B5DA51" w14:textId="4DD7E29F" w:rsidR="00094FDA" w:rsidRDefault="00094FDA" w:rsidP="00094FDA">
            <w:pPr>
              <w:pStyle w:val="TABLE-cell"/>
            </w:pPr>
            <w:r>
              <w:t>HasProperty</w:t>
            </w:r>
          </w:p>
        </w:tc>
        <w:tc>
          <w:tcPr>
            <w:tcW w:w="1560" w:type="dxa"/>
            <w:shd w:val="clear" w:color="auto" w:fill="auto"/>
          </w:tcPr>
          <w:p w14:paraId="42850EF9" w14:textId="061500EB" w:rsidR="00094FDA" w:rsidRDefault="00094FDA" w:rsidP="00094FDA">
            <w:pPr>
              <w:pStyle w:val="TABLE-cell"/>
            </w:pPr>
            <w:r>
              <w:t>Variable</w:t>
            </w:r>
          </w:p>
        </w:tc>
        <w:tc>
          <w:tcPr>
            <w:tcW w:w="1560" w:type="dxa"/>
            <w:shd w:val="clear" w:color="auto" w:fill="auto"/>
          </w:tcPr>
          <w:p w14:paraId="059C2D1E" w14:textId="5D10F80F" w:rsidR="00094FDA" w:rsidRDefault="00094FDA" w:rsidP="00094FDA">
            <w:pPr>
              <w:pStyle w:val="TABLE-cell"/>
            </w:pPr>
            <w:r>
              <w:t>XAxisDefinition</w:t>
            </w:r>
          </w:p>
        </w:tc>
        <w:tc>
          <w:tcPr>
            <w:tcW w:w="1560" w:type="dxa"/>
            <w:shd w:val="clear" w:color="auto" w:fill="auto"/>
          </w:tcPr>
          <w:p w14:paraId="537B9663" w14:textId="4FDFA81B" w:rsidR="00094FDA" w:rsidRDefault="00094FDA" w:rsidP="00094FDA">
            <w:pPr>
              <w:pStyle w:val="TABLE-cell"/>
            </w:pPr>
            <w:r>
              <w:t>AxisInformation</w:t>
            </w:r>
          </w:p>
        </w:tc>
        <w:tc>
          <w:tcPr>
            <w:tcW w:w="1560" w:type="dxa"/>
            <w:shd w:val="clear" w:color="auto" w:fill="auto"/>
          </w:tcPr>
          <w:p w14:paraId="47454089" w14:textId="1EE156E0" w:rsidR="00094FDA" w:rsidRDefault="00094FDA" w:rsidP="00094FDA">
            <w:pPr>
              <w:pStyle w:val="TABLE-cell"/>
            </w:pPr>
            <w:r>
              <w:t>PropertyType</w:t>
            </w:r>
          </w:p>
        </w:tc>
        <w:tc>
          <w:tcPr>
            <w:tcW w:w="1560" w:type="dxa"/>
            <w:shd w:val="clear" w:color="auto" w:fill="auto"/>
          </w:tcPr>
          <w:p w14:paraId="46C9A92D" w14:textId="2380BD31" w:rsidR="00094FDA" w:rsidRDefault="00094FDA" w:rsidP="00094FDA">
            <w:pPr>
              <w:pStyle w:val="TABLE-cell"/>
            </w:pPr>
            <w:r>
              <w:t>Mandatory</w:t>
            </w:r>
          </w:p>
        </w:tc>
      </w:tr>
    </w:tbl>
    <w:p w14:paraId="0A88416F" w14:textId="1CE6B747" w:rsidR="00094FDA" w:rsidRDefault="00094FDA" w:rsidP="00094FDA">
      <w:pPr>
        <w:pStyle w:val="NoSpacing"/>
      </w:pPr>
    </w:p>
    <w:p w14:paraId="11F7C11A" w14:textId="68F5595B" w:rsidR="00094FDA" w:rsidRDefault="00094FDA" w:rsidP="00094FDA">
      <w:pPr>
        <w:pStyle w:val="PARAGRAPH"/>
      </w:pPr>
      <w:r>
        <w:t>The Value of the XYArrayItem contains an array of structures (XVType) where each structure specifies the position for the X-Axis (XVType.x) and the value itself (XVType.value), used for the Y-Axis. Engineering units and range for the Value are defined by corresponding Properties inherited from the ArrayItemType.</w:t>
      </w:r>
    </w:p>
    <w:p w14:paraId="2373765D" w14:textId="06EC6B4F" w:rsidR="00094FDA" w:rsidRDefault="00094FDA" w:rsidP="00094FDA">
      <w:pPr>
        <w:pStyle w:val="PARAGRAPH"/>
      </w:pPr>
      <w:r>
        <w:t>XAxisDefinition Property holds the information about the Engineering Units and Range for the X-Axis.</w:t>
      </w:r>
    </w:p>
    <w:p w14:paraId="59C8F882" w14:textId="2C5CA82A" w:rsidR="00094FDA" w:rsidRDefault="00094FDA" w:rsidP="00094FDA">
      <w:pPr>
        <w:pStyle w:val="PARAGRAPH"/>
      </w:pPr>
      <w:r>
        <w:t>The axisSteps of XAxisDefinition shall be set to NULL because it is not used.</w:t>
      </w:r>
    </w:p>
    <w:p w14:paraId="2890E4DC" w14:textId="1B119881" w:rsidR="00094FDA" w:rsidRDefault="00094FDA" w:rsidP="00094FDA">
      <w:pPr>
        <w:pStyle w:val="PARAGRAPH"/>
      </w:pPr>
      <w:r>
        <w:t>The StatusCode SemanticsChanged bit shall be set if any of the InstrumentRange, EURange, EngineeringUnits, Title or XAxisDefinition Properties are changed (see [SemanticsChanged] for additional information).</w:t>
      </w:r>
    </w:p>
    <w:p w14:paraId="2B3C6151" w14:textId="77777777" w:rsidR="00094FDA" w:rsidRDefault="00094FDA" w:rsidP="00094FDA">
      <w:pPr>
        <w:pStyle w:val="Heading4"/>
      </w:pPr>
      <w:r>
        <w:t>ImageItemType</w:t>
      </w:r>
    </w:p>
    <w:p w14:paraId="0B34719B" w14:textId="2086B11B" w:rsidR="00094FDA" w:rsidRDefault="00094FDA" w:rsidP="00094FDA">
      <w:pPr>
        <w:pStyle w:val="PARAGRAPH"/>
      </w:pPr>
      <w:r>
        <w:t>ImageItemType defines the general characteristics of an ImageItem which represents a matrix of values like an image, where the pixel position is given by X which is the column and Y the row. The value is the pixel intensity.</w:t>
      </w:r>
    </w:p>
    <w:p w14:paraId="457D29C3" w14:textId="73A8F9D9" w:rsidR="00094FDA" w:rsidRDefault="00094FDA" w:rsidP="00094FDA">
      <w:pPr>
        <w:pStyle w:val="PARAGRAPH"/>
      </w:pPr>
      <w:r>
        <w:t>ImageItemType is formally defined in [Table 11].</w:t>
      </w:r>
    </w:p>
    <w:p w14:paraId="7F63D986" w14:textId="425EA848" w:rsidR="00094FDA" w:rsidRDefault="00094FDA" w:rsidP="00094FDA">
      <w:pPr>
        <w:pStyle w:val="TABLE-title"/>
      </w:pPr>
      <w:r>
        <w:t xml:space="preserve">Table </w:t>
      </w:r>
      <w:r>
        <w:fldChar w:fldCharType="begin"/>
      </w:r>
      <w:r>
        <w:instrText xml:space="preserve"> SEQ Table \* ARABIC </w:instrText>
      </w:r>
      <w:r>
        <w:fldChar w:fldCharType="separate"/>
      </w:r>
      <w:r>
        <w:rPr>
          <w:noProof/>
        </w:rPr>
        <w:t>11</w:t>
      </w:r>
      <w:r>
        <w:fldChar w:fldCharType="end"/>
      </w:r>
      <w:r>
        <w:t xml:space="preserve"> – ImageItemType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21D3D26F" w14:textId="77777777" w:rsidTr="001A7DAA">
        <w:tblPrEx>
          <w:tblCellMar>
            <w:top w:w="0" w:type="dxa"/>
            <w:bottom w:w="0" w:type="dxa"/>
          </w:tblCellMar>
        </w:tblPrEx>
        <w:tc>
          <w:tcPr>
            <w:tcW w:w="1560" w:type="dxa"/>
            <w:tcBorders>
              <w:bottom w:val="double" w:sz="4" w:space="0" w:color="auto"/>
            </w:tcBorders>
            <w:shd w:val="clear" w:color="auto" w:fill="auto"/>
          </w:tcPr>
          <w:p w14:paraId="1C2EB0FB" w14:textId="1A90463B"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24A3251F" w14:textId="2BE2F70A" w:rsidR="00094FDA" w:rsidRDefault="00094FDA" w:rsidP="00094FDA">
            <w:pPr>
              <w:pStyle w:val="TABLE-col-heading"/>
            </w:pPr>
            <w:r>
              <w:t>Value</w:t>
            </w:r>
          </w:p>
        </w:tc>
      </w:tr>
      <w:tr w:rsidR="00094FDA" w14:paraId="3F5A279C" w14:textId="77777777" w:rsidTr="00547793">
        <w:tblPrEx>
          <w:tblCellMar>
            <w:top w:w="0" w:type="dxa"/>
            <w:bottom w:w="0" w:type="dxa"/>
          </w:tblCellMar>
        </w:tblPrEx>
        <w:tc>
          <w:tcPr>
            <w:tcW w:w="1560" w:type="dxa"/>
            <w:tcBorders>
              <w:top w:val="double" w:sz="4" w:space="0" w:color="auto"/>
            </w:tcBorders>
            <w:shd w:val="clear" w:color="auto" w:fill="auto"/>
          </w:tcPr>
          <w:p w14:paraId="563CB155" w14:textId="154E52CF" w:rsidR="00094FDA" w:rsidRDefault="00094FDA" w:rsidP="00094FDA">
            <w:pPr>
              <w:pStyle w:val="TABLE-cell"/>
            </w:pPr>
            <w:r>
              <w:t>BrowseName</w:t>
            </w:r>
          </w:p>
        </w:tc>
        <w:tc>
          <w:tcPr>
            <w:tcW w:w="7800" w:type="dxa"/>
            <w:gridSpan w:val="5"/>
            <w:tcBorders>
              <w:top w:val="double" w:sz="4" w:space="0" w:color="auto"/>
            </w:tcBorders>
            <w:shd w:val="clear" w:color="auto" w:fill="auto"/>
          </w:tcPr>
          <w:p w14:paraId="7EEC03C9" w14:textId="78CB8585" w:rsidR="00094FDA" w:rsidRDefault="00094FDA" w:rsidP="00094FDA">
            <w:pPr>
              <w:pStyle w:val="TABLE-cell"/>
            </w:pPr>
            <w:r>
              <w:t>ImageItemType</w:t>
            </w:r>
          </w:p>
        </w:tc>
      </w:tr>
      <w:tr w:rsidR="00094FDA" w14:paraId="6C3D6E2C" w14:textId="77777777" w:rsidTr="000D07F6">
        <w:tblPrEx>
          <w:tblCellMar>
            <w:top w:w="0" w:type="dxa"/>
            <w:bottom w:w="0" w:type="dxa"/>
          </w:tblCellMar>
        </w:tblPrEx>
        <w:tc>
          <w:tcPr>
            <w:tcW w:w="1560" w:type="dxa"/>
            <w:shd w:val="clear" w:color="auto" w:fill="auto"/>
          </w:tcPr>
          <w:p w14:paraId="00AE739A" w14:textId="513DB232" w:rsidR="00094FDA" w:rsidRDefault="00094FDA" w:rsidP="00094FDA">
            <w:pPr>
              <w:pStyle w:val="TABLE-cell"/>
            </w:pPr>
            <w:r>
              <w:t>IsAbstract</w:t>
            </w:r>
          </w:p>
        </w:tc>
        <w:tc>
          <w:tcPr>
            <w:tcW w:w="7800" w:type="dxa"/>
            <w:gridSpan w:val="5"/>
            <w:shd w:val="clear" w:color="auto" w:fill="auto"/>
          </w:tcPr>
          <w:p w14:paraId="66948EF6" w14:textId="46EA0048" w:rsidR="00094FDA" w:rsidRDefault="00094FDA" w:rsidP="00094FDA">
            <w:pPr>
              <w:pStyle w:val="TABLE-cell"/>
            </w:pPr>
            <w:r>
              <w:t>False</w:t>
            </w:r>
          </w:p>
        </w:tc>
      </w:tr>
      <w:tr w:rsidR="00094FDA" w14:paraId="510899CE" w14:textId="77777777" w:rsidTr="00920042">
        <w:tblPrEx>
          <w:tblCellMar>
            <w:top w:w="0" w:type="dxa"/>
            <w:bottom w:w="0" w:type="dxa"/>
          </w:tblCellMar>
        </w:tblPrEx>
        <w:tc>
          <w:tcPr>
            <w:tcW w:w="1560" w:type="dxa"/>
            <w:shd w:val="clear" w:color="auto" w:fill="auto"/>
          </w:tcPr>
          <w:p w14:paraId="0BB88307" w14:textId="6D058A23" w:rsidR="00094FDA" w:rsidRDefault="00094FDA" w:rsidP="00094FDA">
            <w:pPr>
              <w:pStyle w:val="TABLE-cell"/>
            </w:pPr>
            <w:r>
              <w:t>ValueRank</w:t>
            </w:r>
          </w:p>
        </w:tc>
        <w:tc>
          <w:tcPr>
            <w:tcW w:w="7800" w:type="dxa"/>
            <w:gridSpan w:val="5"/>
            <w:shd w:val="clear" w:color="auto" w:fill="auto"/>
          </w:tcPr>
          <w:p w14:paraId="7DFF951E" w14:textId="089150BD" w:rsidR="00094FDA" w:rsidRDefault="00094FDA" w:rsidP="00094FDA">
            <w:pPr>
              <w:pStyle w:val="TABLE-cell"/>
            </w:pPr>
            <w:r>
              <w:t>2 (2 = two dimensional array)</w:t>
            </w:r>
          </w:p>
        </w:tc>
      </w:tr>
      <w:tr w:rsidR="00094FDA" w14:paraId="39FD5827" w14:textId="77777777" w:rsidTr="009873D5">
        <w:tblPrEx>
          <w:tblCellMar>
            <w:top w:w="0" w:type="dxa"/>
            <w:bottom w:w="0" w:type="dxa"/>
          </w:tblCellMar>
        </w:tblPrEx>
        <w:tc>
          <w:tcPr>
            <w:tcW w:w="1560" w:type="dxa"/>
            <w:shd w:val="clear" w:color="auto" w:fill="auto"/>
          </w:tcPr>
          <w:p w14:paraId="5201620E" w14:textId="7EC59027" w:rsidR="00094FDA" w:rsidRDefault="00094FDA" w:rsidP="00094FDA">
            <w:pPr>
              <w:pStyle w:val="TABLE-cell"/>
            </w:pPr>
            <w:r>
              <w:t>DataType</w:t>
            </w:r>
          </w:p>
        </w:tc>
        <w:tc>
          <w:tcPr>
            <w:tcW w:w="7800" w:type="dxa"/>
            <w:gridSpan w:val="5"/>
            <w:shd w:val="clear" w:color="auto" w:fill="auto"/>
          </w:tcPr>
          <w:p w14:paraId="62D900B7" w14:textId="7C381F60" w:rsidR="00094FDA" w:rsidRDefault="00094FDA" w:rsidP="00094FDA">
            <w:pPr>
              <w:pStyle w:val="TABLE-cell"/>
            </w:pPr>
            <w:r>
              <w:t>BaseDataType</w:t>
            </w:r>
          </w:p>
        </w:tc>
      </w:tr>
      <w:tr w:rsidR="00094FDA" w14:paraId="5E95A44F" w14:textId="77777777" w:rsidTr="00094FDA">
        <w:tblPrEx>
          <w:tblCellMar>
            <w:top w:w="0" w:type="dxa"/>
            <w:bottom w:w="0" w:type="dxa"/>
          </w:tblCellMar>
        </w:tblPrEx>
        <w:tc>
          <w:tcPr>
            <w:tcW w:w="1560" w:type="dxa"/>
            <w:shd w:val="clear" w:color="auto" w:fill="auto"/>
          </w:tcPr>
          <w:p w14:paraId="472BAAAE" w14:textId="719D225B" w:rsidR="00094FDA" w:rsidRDefault="00094FDA" w:rsidP="00094FDA">
            <w:pPr>
              <w:pStyle w:val="TABLE-cell"/>
            </w:pPr>
            <w:r>
              <w:t>References</w:t>
            </w:r>
          </w:p>
        </w:tc>
        <w:tc>
          <w:tcPr>
            <w:tcW w:w="1560" w:type="dxa"/>
            <w:shd w:val="clear" w:color="auto" w:fill="auto"/>
          </w:tcPr>
          <w:p w14:paraId="713FBF3B" w14:textId="77DDD9A5" w:rsidR="00094FDA" w:rsidRDefault="00094FDA" w:rsidP="00094FDA">
            <w:pPr>
              <w:pStyle w:val="TABLE-cell"/>
            </w:pPr>
            <w:r>
              <w:t>NodeClass</w:t>
            </w:r>
          </w:p>
        </w:tc>
        <w:tc>
          <w:tcPr>
            <w:tcW w:w="1560" w:type="dxa"/>
            <w:shd w:val="clear" w:color="auto" w:fill="auto"/>
          </w:tcPr>
          <w:p w14:paraId="35983B76" w14:textId="5D1B0388" w:rsidR="00094FDA" w:rsidRDefault="00094FDA" w:rsidP="00094FDA">
            <w:pPr>
              <w:pStyle w:val="TABLE-cell"/>
            </w:pPr>
            <w:r>
              <w:t>BrowseName</w:t>
            </w:r>
          </w:p>
        </w:tc>
        <w:tc>
          <w:tcPr>
            <w:tcW w:w="1560" w:type="dxa"/>
            <w:shd w:val="clear" w:color="auto" w:fill="auto"/>
          </w:tcPr>
          <w:p w14:paraId="2C2DEF9E" w14:textId="2F6514E5" w:rsidR="00094FDA" w:rsidRDefault="00094FDA" w:rsidP="00094FDA">
            <w:pPr>
              <w:pStyle w:val="TABLE-cell"/>
            </w:pPr>
            <w:r>
              <w:t>DataType</w:t>
            </w:r>
          </w:p>
        </w:tc>
        <w:tc>
          <w:tcPr>
            <w:tcW w:w="1560" w:type="dxa"/>
            <w:shd w:val="clear" w:color="auto" w:fill="auto"/>
          </w:tcPr>
          <w:p w14:paraId="794E3A64" w14:textId="39DC43CF" w:rsidR="00094FDA" w:rsidRDefault="00094FDA" w:rsidP="00094FDA">
            <w:pPr>
              <w:pStyle w:val="TABLE-cell"/>
            </w:pPr>
            <w:r>
              <w:t>TypeDefinition</w:t>
            </w:r>
          </w:p>
        </w:tc>
        <w:tc>
          <w:tcPr>
            <w:tcW w:w="1560" w:type="dxa"/>
            <w:shd w:val="clear" w:color="auto" w:fill="auto"/>
          </w:tcPr>
          <w:p w14:paraId="4922FECC" w14:textId="03ED816A" w:rsidR="00094FDA" w:rsidRDefault="00094FDA" w:rsidP="00094FDA">
            <w:pPr>
              <w:pStyle w:val="TABLE-cell"/>
            </w:pPr>
            <w:r>
              <w:t>ModellingRule</w:t>
            </w:r>
          </w:p>
        </w:tc>
      </w:tr>
      <w:tr w:rsidR="00094FDA" w14:paraId="557CD355" w14:textId="77777777" w:rsidTr="00260D80">
        <w:tblPrEx>
          <w:tblCellMar>
            <w:top w:w="0" w:type="dxa"/>
            <w:bottom w:w="0" w:type="dxa"/>
          </w:tblCellMar>
        </w:tblPrEx>
        <w:tc>
          <w:tcPr>
            <w:tcW w:w="9360" w:type="dxa"/>
            <w:gridSpan w:val="6"/>
            <w:shd w:val="clear" w:color="auto" w:fill="auto"/>
          </w:tcPr>
          <w:p w14:paraId="1F853CDE" w14:textId="1DB644A4" w:rsidR="00094FDA" w:rsidRDefault="00094FDA" w:rsidP="00094FDA">
            <w:pPr>
              <w:pStyle w:val="TABLE-cell"/>
            </w:pPr>
            <w:r>
              <w:t>Subtype of the ArrayItemType defined in [General]</w:t>
            </w:r>
          </w:p>
        </w:tc>
      </w:tr>
      <w:tr w:rsidR="00094FDA" w14:paraId="16725371" w14:textId="77777777" w:rsidTr="00094FDA">
        <w:tblPrEx>
          <w:tblCellMar>
            <w:top w:w="0" w:type="dxa"/>
            <w:bottom w:w="0" w:type="dxa"/>
          </w:tblCellMar>
        </w:tblPrEx>
        <w:tc>
          <w:tcPr>
            <w:tcW w:w="1560" w:type="dxa"/>
            <w:shd w:val="clear" w:color="auto" w:fill="auto"/>
          </w:tcPr>
          <w:p w14:paraId="30C4570C" w14:textId="74740A7C" w:rsidR="00094FDA" w:rsidRDefault="00094FDA" w:rsidP="00094FDA">
            <w:pPr>
              <w:pStyle w:val="TABLE-cell"/>
            </w:pPr>
          </w:p>
        </w:tc>
        <w:tc>
          <w:tcPr>
            <w:tcW w:w="1560" w:type="dxa"/>
            <w:shd w:val="clear" w:color="auto" w:fill="auto"/>
          </w:tcPr>
          <w:p w14:paraId="774C21CD" w14:textId="37593658" w:rsidR="00094FDA" w:rsidRDefault="00094FDA" w:rsidP="00094FDA">
            <w:pPr>
              <w:pStyle w:val="TABLE-cell"/>
            </w:pPr>
          </w:p>
        </w:tc>
        <w:tc>
          <w:tcPr>
            <w:tcW w:w="1560" w:type="dxa"/>
            <w:shd w:val="clear" w:color="auto" w:fill="auto"/>
          </w:tcPr>
          <w:p w14:paraId="3EB9A963" w14:textId="6B343523" w:rsidR="00094FDA" w:rsidRDefault="00094FDA" w:rsidP="00094FDA">
            <w:pPr>
              <w:pStyle w:val="TABLE-cell"/>
            </w:pPr>
          </w:p>
        </w:tc>
        <w:tc>
          <w:tcPr>
            <w:tcW w:w="1560" w:type="dxa"/>
            <w:shd w:val="clear" w:color="auto" w:fill="auto"/>
          </w:tcPr>
          <w:p w14:paraId="73A414CD" w14:textId="681D6C60" w:rsidR="00094FDA" w:rsidRDefault="00094FDA" w:rsidP="00094FDA">
            <w:pPr>
              <w:pStyle w:val="TABLE-cell"/>
            </w:pPr>
          </w:p>
        </w:tc>
        <w:tc>
          <w:tcPr>
            <w:tcW w:w="1560" w:type="dxa"/>
            <w:shd w:val="clear" w:color="auto" w:fill="auto"/>
          </w:tcPr>
          <w:p w14:paraId="78BEF481" w14:textId="0D011CAE" w:rsidR="00094FDA" w:rsidRDefault="00094FDA" w:rsidP="00094FDA">
            <w:pPr>
              <w:pStyle w:val="TABLE-cell"/>
            </w:pPr>
          </w:p>
        </w:tc>
        <w:tc>
          <w:tcPr>
            <w:tcW w:w="1560" w:type="dxa"/>
            <w:shd w:val="clear" w:color="auto" w:fill="auto"/>
          </w:tcPr>
          <w:p w14:paraId="50B6F8C4" w14:textId="242C471F" w:rsidR="00094FDA" w:rsidRDefault="00094FDA" w:rsidP="00094FDA">
            <w:pPr>
              <w:pStyle w:val="TABLE-cell"/>
            </w:pPr>
          </w:p>
        </w:tc>
      </w:tr>
      <w:tr w:rsidR="00094FDA" w14:paraId="22CE9597" w14:textId="77777777" w:rsidTr="00094FDA">
        <w:tblPrEx>
          <w:tblCellMar>
            <w:top w:w="0" w:type="dxa"/>
            <w:bottom w:w="0" w:type="dxa"/>
          </w:tblCellMar>
        </w:tblPrEx>
        <w:tc>
          <w:tcPr>
            <w:tcW w:w="1560" w:type="dxa"/>
            <w:shd w:val="clear" w:color="auto" w:fill="auto"/>
          </w:tcPr>
          <w:p w14:paraId="3AF7E088" w14:textId="689E9084" w:rsidR="00094FDA" w:rsidRDefault="00094FDA" w:rsidP="00094FDA">
            <w:pPr>
              <w:pStyle w:val="TABLE-cell"/>
            </w:pPr>
            <w:r>
              <w:t>HasProperty</w:t>
            </w:r>
          </w:p>
        </w:tc>
        <w:tc>
          <w:tcPr>
            <w:tcW w:w="1560" w:type="dxa"/>
            <w:shd w:val="clear" w:color="auto" w:fill="auto"/>
          </w:tcPr>
          <w:p w14:paraId="526D8A03" w14:textId="7330A51D" w:rsidR="00094FDA" w:rsidRDefault="00094FDA" w:rsidP="00094FDA">
            <w:pPr>
              <w:pStyle w:val="TABLE-cell"/>
            </w:pPr>
            <w:r>
              <w:t>Variable</w:t>
            </w:r>
          </w:p>
        </w:tc>
        <w:tc>
          <w:tcPr>
            <w:tcW w:w="1560" w:type="dxa"/>
            <w:shd w:val="clear" w:color="auto" w:fill="auto"/>
          </w:tcPr>
          <w:p w14:paraId="4F546F4E" w14:textId="77246506" w:rsidR="00094FDA" w:rsidRDefault="00094FDA" w:rsidP="00094FDA">
            <w:pPr>
              <w:pStyle w:val="TABLE-cell"/>
            </w:pPr>
            <w:r>
              <w:t>XAxisDefinition</w:t>
            </w:r>
          </w:p>
        </w:tc>
        <w:tc>
          <w:tcPr>
            <w:tcW w:w="1560" w:type="dxa"/>
            <w:shd w:val="clear" w:color="auto" w:fill="auto"/>
          </w:tcPr>
          <w:p w14:paraId="753ED17C" w14:textId="45C66D09" w:rsidR="00094FDA" w:rsidRDefault="00094FDA" w:rsidP="00094FDA">
            <w:pPr>
              <w:pStyle w:val="TABLE-cell"/>
            </w:pPr>
            <w:r>
              <w:t>AxisInformation</w:t>
            </w:r>
          </w:p>
        </w:tc>
        <w:tc>
          <w:tcPr>
            <w:tcW w:w="1560" w:type="dxa"/>
            <w:shd w:val="clear" w:color="auto" w:fill="auto"/>
          </w:tcPr>
          <w:p w14:paraId="05F76D33" w14:textId="2294DC6D" w:rsidR="00094FDA" w:rsidRDefault="00094FDA" w:rsidP="00094FDA">
            <w:pPr>
              <w:pStyle w:val="TABLE-cell"/>
            </w:pPr>
            <w:r>
              <w:t>PropertyType</w:t>
            </w:r>
          </w:p>
        </w:tc>
        <w:tc>
          <w:tcPr>
            <w:tcW w:w="1560" w:type="dxa"/>
            <w:shd w:val="clear" w:color="auto" w:fill="auto"/>
          </w:tcPr>
          <w:p w14:paraId="0024E76B" w14:textId="796EDB55" w:rsidR="00094FDA" w:rsidRDefault="00094FDA" w:rsidP="00094FDA">
            <w:pPr>
              <w:pStyle w:val="TABLE-cell"/>
            </w:pPr>
            <w:r>
              <w:t>Mandatory</w:t>
            </w:r>
          </w:p>
        </w:tc>
      </w:tr>
      <w:tr w:rsidR="00094FDA" w14:paraId="373775F8" w14:textId="77777777" w:rsidTr="00094FDA">
        <w:tblPrEx>
          <w:tblCellMar>
            <w:top w:w="0" w:type="dxa"/>
            <w:bottom w:w="0" w:type="dxa"/>
          </w:tblCellMar>
        </w:tblPrEx>
        <w:tc>
          <w:tcPr>
            <w:tcW w:w="1560" w:type="dxa"/>
            <w:shd w:val="clear" w:color="auto" w:fill="auto"/>
          </w:tcPr>
          <w:p w14:paraId="6A4D91A7" w14:textId="3C12A088" w:rsidR="00094FDA" w:rsidRDefault="00094FDA" w:rsidP="00094FDA">
            <w:pPr>
              <w:pStyle w:val="TABLE-cell"/>
            </w:pPr>
            <w:r>
              <w:t>HasProperty</w:t>
            </w:r>
          </w:p>
        </w:tc>
        <w:tc>
          <w:tcPr>
            <w:tcW w:w="1560" w:type="dxa"/>
            <w:shd w:val="clear" w:color="auto" w:fill="auto"/>
          </w:tcPr>
          <w:p w14:paraId="3CD9AD0D" w14:textId="31313FF9" w:rsidR="00094FDA" w:rsidRDefault="00094FDA" w:rsidP="00094FDA">
            <w:pPr>
              <w:pStyle w:val="TABLE-cell"/>
            </w:pPr>
            <w:r>
              <w:t>Variable</w:t>
            </w:r>
          </w:p>
        </w:tc>
        <w:tc>
          <w:tcPr>
            <w:tcW w:w="1560" w:type="dxa"/>
            <w:shd w:val="clear" w:color="auto" w:fill="auto"/>
          </w:tcPr>
          <w:p w14:paraId="05D0AF75" w14:textId="6728D768" w:rsidR="00094FDA" w:rsidRDefault="00094FDA" w:rsidP="00094FDA">
            <w:pPr>
              <w:pStyle w:val="TABLE-cell"/>
            </w:pPr>
            <w:r>
              <w:t>YAxisDefinition</w:t>
            </w:r>
          </w:p>
        </w:tc>
        <w:tc>
          <w:tcPr>
            <w:tcW w:w="1560" w:type="dxa"/>
            <w:shd w:val="clear" w:color="auto" w:fill="auto"/>
          </w:tcPr>
          <w:p w14:paraId="31E7C5EA" w14:textId="3C993D9B" w:rsidR="00094FDA" w:rsidRDefault="00094FDA" w:rsidP="00094FDA">
            <w:pPr>
              <w:pStyle w:val="TABLE-cell"/>
            </w:pPr>
            <w:r>
              <w:t>AxisInformation</w:t>
            </w:r>
          </w:p>
        </w:tc>
        <w:tc>
          <w:tcPr>
            <w:tcW w:w="1560" w:type="dxa"/>
            <w:shd w:val="clear" w:color="auto" w:fill="auto"/>
          </w:tcPr>
          <w:p w14:paraId="23A07482" w14:textId="0A7CF81F" w:rsidR="00094FDA" w:rsidRDefault="00094FDA" w:rsidP="00094FDA">
            <w:pPr>
              <w:pStyle w:val="TABLE-cell"/>
            </w:pPr>
            <w:r>
              <w:t>PropertyType</w:t>
            </w:r>
          </w:p>
        </w:tc>
        <w:tc>
          <w:tcPr>
            <w:tcW w:w="1560" w:type="dxa"/>
            <w:shd w:val="clear" w:color="auto" w:fill="auto"/>
          </w:tcPr>
          <w:p w14:paraId="5DA2522D" w14:textId="08C2EB19" w:rsidR="00094FDA" w:rsidRDefault="00094FDA" w:rsidP="00094FDA">
            <w:pPr>
              <w:pStyle w:val="TABLE-cell"/>
            </w:pPr>
            <w:r>
              <w:t>Mandatory</w:t>
            </w:r>
          </w:p>
        </w:tc>
      </w:tr>
    </w:tbl>
    <w:p w14:paraId="3485F2B1" w14:textId="38C1CDAA" w:rsidR="00094FDA" w:rsidRDefault="00094FDA" w:rsidP="00094FDA">
      <w:pPr>
        <w:pStyle w:val="NoSpacing"/>
      </w:pPr>
    </w:p>
    <w:p w14:paraId="1F0AC0ED" w14:textId="3662CD26" w:rsidR="00094FDA" w:rsidRDefault="00094FDA" w:rsidP="00094FDA">
      <w:pPr>
        <w:pStyle w:val="PARAGRAPH"/>
      </w:pPr>
      <w:r>
        <w:t>Engineering units and range for the Value are defined by corresponding Properties inherited from the ArrayItemType.</w:t>
      </w:r>
    </w:p>
    <w:p w14:paraId="184536AC" w14:textId="1F376B77" w:rsidR="00094FDA" w:rsidRDefault="00094FDA" w:rsidP="00094FDA">
      <w:pPr>
        <w:pStyle w:val="PARAGRAPH"/>
      </w:pPr>
      <w:r>
        <w:t>The DataType of this VariableType is restricted to SByte, Int16, Int32, Int64, Float, Double, ComplexNumberType and DoubleComplexNumberType.</w:t>
      </w:r>
    </w:p>
    <w:p w14:paraId="4661977A" w14:textId="09EDFD93" w:rsidR="00094FDA" w:rsidRDefault="00094FDA" w:rsidP="00094FDA">
      <w:pPr>
        <w:pStyle w:val="PARAGRAPH"/>
      </w:pPr>
      <w:r>
        <w:t>The ArrayDimensions Attribute for Variables of this type or subtypes shall use the first entry in the array ([0]) to define the number of columns and the second entry ([1]) to define the number of rows, assuming the size of the matrix is not dynamic.</w:t>
      </w:r>
    </w:p>
    <w:p w14:paraId="70974E90" w14:textId="61B7ED90" w:rsidR="00094FDA" w:rsidRDefault="00094FDA" w:rsidP="00094FDA">
      <w:pPr>
        <w:pStyle w:val="PARAGRAPH"/>
      </w:pPr>
      <w:r>
        <w:t>XAxisDefinition Property holds the information about the engineering units and range for the X-Axis.</w:t>
      </w:r>
    </w:p>
    <w:p w14:paraId="3E2705B2" w14:textId="2E2970B9" w:rsidR="00094FDA" w:rsidRDefault="00094FDA" w:rsidP="00094FDA">
      <w:pPr>
        <w:pStyle w:val="PARAGRAPH"/>
      </w:pPr>
      <w:r>
        <w:t>YAxisDefinition Property holds the information about the engineering units and range for the Y-Axis.</w:t>
      </w:r>
    </w:p>
    <w:p w14:paraId="50D003FC" w14:textId="4144F7EC" w:rsidR="00094FDA" w:rsidRDefault="00094FDA" w:rsidP="00094FDA">
      <w:pPr>
        <w:pStyle w:val="PARAGRAPH"/>
      </w:pPr>
      <w:r>
        <w:t>The StatusCode.SemanticsChanged bit shall be set if any of the InstrumentRange, EURange, EngineeringUnits, Title, XAxisDefinition or YAxisDefinition Properties are changed.</w:t>
      </w:r>
    </w:p>
    <w:p w14:paraId="415DC751" w14:textId="77777777" w:rsidR="00094FDA" w:rsidRDefault="00094FDA" w:rsidP="00094FDA">
      <w:pPr>
        <w:pStyle w:val="Heading4"/>
      </w:pPr>
      <w:r>
        <w:t>CubeItemType</w:t>
      </w:r>
    </w:p>
    <w:p w14:paraId="2E3FC1A8" w14:textId="25E51B08" w:rsidR="00094FDA" w:rsidRDefault="00094FDA" w:rsidP="00094FDA">
      <w:pPr>
        <w:pStyle w:val="PARAGRAPH"/>
      </w:pPr>
      <w:r>
        <w:t>CubeItemType represents a cube of values like a spatial particle distribution, where the particle position is given by X which is the column, Y the row and Z the depth. In the example of a spatial partical distribution, the value is the particle size. CubeItemType is formally defined in [Table 12].</w:t>
      </w:r>
    </w:p>
    <w:p w14:paraId="075B5FE1" w14:textId="4FCFC9D9" w:rsidR="00094FDA" w:rsidRDefault="00094FDA" w:rsidP="00094FDA">
      <w:pPr>
        <w:pStyle w:val="TABLE-title"/>
      </w:pPr>
      <w:r>
        <w:t xml:space="preserve">Table </w:t>
      </w:r>
      <w:r>
        <w:fldChar w:fldCharType="begin"/>
      </w:r>
      <w:r>
        <w:instrText xml:space="preserve"> SEQ Table \* ARABIC </w:instrText>
      </w:r>
      <w:r>
        <w:fldChar w:fldCharType="separate"/>
      </w:r>
      <w:r>
        <w:rPr>
          <w:noProof/>
        </w:rPr>
        <w:t>12</w:t>
      </w:r>
      <w:r>
        <w:fldChar w:fldCharType="end"/>
      </w:r>
      <w:r>
        <w:t xml:space="preserve"> – CubeItemType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759EC11C" w14:textId="77777777" w:rsidTr="007B6B00">
        <w:tblPrEx>
          <w:tblCellMar>
            <w:top w:w="0" w:type="dxa"/>
            <w:bottom w:w="0" w:type="dxa"/>
          </w:tblCellMar>
        </w:tblPrEx>
        <w:tc>
          <w:tcPr>
            <w:tcW w:w="1560" w:type="dxa"/>
            <w:tcBorders>
              <w:bottom w:val="double" w:sz="4" w:space="0" w:color="auto"/>
            </w:tcBorders>
            <w:shd w:val="clear" w:color="auto" w:fill="auto"/>
          </w:tcPr>
          <w:p w14:paraId="7818E411" w14:textId="47524466"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50F22C6A" w14:textId="3A16DE2A" w:rsidR="00094FDA" w:rsidRDefault="00094FDA" w:rsidP="00094FDA">
            <w:pPr>
              <w:pStyle w:val="TABLE-col-heading"/>
            </w:pPr>
            <w:r>
              <w:t>Value</w:t>
            </w:r>
          </w:p>
        </w:tc>
      </w:tr>
      <w:tr w:rsidR="00094FDA" w14:paraId="7EE90E9D" w14:textId="77777777" w:rsidTr="005D2AD5">
        <w:tblPrEx>
          <w:tblCellMar>
            <w:top w:w="0" w:type="dxa"/>
            <w:bottom w:w="0" w:type="dxa"/>
          </w:tblCellMar>
        </w:tblPrEx>
        <w:tc>
          <w:tcPr>
            <w:tcW w:w="1560" w:type="dxa"/>
            <w:tcBorders>
              <w:top w:val="double" w:sz="4" w:space="0" w:color="auto"/>
            </w:tcBorders>
            <w:shd w:val="clear" w:color="auto" w:fill="auto"/>
          </w:tcPr>
          <w:p w14:paraId="666350DF" w14:textId="29B31100" w:rsidR="00094FDA" w:rsidRDefault="00094FDA" w:rsidP="00094FDA">
            <w:pPr>
              <w:pStyle w:val="TABLE-cell"/>
            </w:pPr>
            <w:r>
              <w:t>BrowseName</w:t>
            </w:r>
          </w:p>
        </w:tc>
        <w:tc>
          <w:tcPr>
            <w:tcW w:w="7800" w:type="dxa"/>
            <w:gridSpan w:val="5"/>
            <w:tcBorders>
              <w:top w:val="double" w:sz="4" w:space="0" w:color="auto"/>
            </w:tcBorders>
            <w:shd w:val="clear" w:color="auto" w:fill="auto"/>
          </w:tcPr>
          <w:p w14:paraId="17750261" w14:textId="55A004F7" w:rsidR="00094FDA" w:rsidRDefault="00094FDA" w:rsidP="00094FDA">
            <w:pPr>
              <w:pStyle w:val="TABLE-cell"/>
            </w:pPr>
            <w:r>
              <w:t>CubeItemType</w:t>
            </w:r>
          </w:p>
        </w:tc>
      </w:tr>
      <w:tr w:rsidR="00094FDA" w14:paraId="229DB7CD" w14:textId="77777777" w:rsidTr="005F04C6">
        <w:tblPrEx>
          <w:tblCellMar>
            <w:top w:w="0" w:type="dxa"/>
            <w:bottom w:w="0" w:type="dxa"/>
          </w:tblCellMar>
        </w:tblPrEx>
        <w:tc>
          <w:tcPr>
            <w:tcW w:w="1560" w:type="dxa"/>
            <w:shd w:val="clear" w:color="auto" w:fill="auto"/>
          </w:tcPr>
          <w:p w14:paraId="4DE292E6" w14:textId="1FF3209F" w:rsidR="00094FDA" w:rsidRDefault="00094FDA" w:rsidP="00094FDA">
            <w:pPr>
              <w:pStyle w:val="TABLE-cell"/>
            </w:pPr>
            <w:r>
              <w:t>IsAbstract</w:t>
            </w:r>
          </w:p>
        </w:tc>
        <w:tc>
          <w:tcPr>
            <w:tcW w:w="7800" w:type="dxa"/>
            <w:gridSpan w:val="5"/>
            <w:shd w:val="clear" w:color="auto" w:fill="auto"/>
          </w:tcPr>
          <w:p w14:paraId="3F9718C3" w14:textId="4D3733FA" w:rsidR="00094FDA" w:rsidRDefault="00094FDA" w:rsidP="00094FDA">
            <w:pPr>
              <w:pStyle w:val="TABLE-cell"/>
            </w:pPr>
            <w:r>
              <w:t>False</w:t>
            </w:r>
          </w:p>
        </w:tc>
      </w:tr>
      <w:tr w:rsidR="00094FDA" w14:paraId="33FF4722" w14:textId="77777777" w:rsidTr="009E4779">
        <w:tblPrEx>
          <w:tblCellMar>
            <w:top w:w="0" w:type="dxa"/>
            <w:bottom w:w="0" w:type="dxa"/>
          </w:tblCellMar>
        </w:tblPrEx>
        <w:tc>
          <w:tcPr>
            <w:tcW w:w="1560" w:type="dxa"/>
            <w:shd w:val="clear" w:color="auto" w:fill="auto"/>
          </w:tcPr>
          <w:p w14:paraId="17A0E77A" w14:textId="73016480" w:rsidR="00094FDA" w:rsidRDefault="00094FDA" w:rsidP="00094FDA">
            <w:pPr>
              <w:pStyle w:val="TABLE-cell"/>
            </w:pPr>
            <w:r>
              <w:t>ValueRank</w:t>
            </w:r>
          </w:p>
        </w:tc>
        <w:tc>
          <w:tcPr>
            <w:tcW w:w="7800" w:type="dxa"/>
            <w:gridSpan w:val="5"/>
            <w:shd w:val="clear" w:color="auto" w:fill="auto"/>
          </w:tcPr>
          <w:p w14:paraId="0DE20C51" w14:textId="17797631" w:rsidR="00094FDA" w:rsidRDefault="00094FDA" w:rsidP="00094FDA">
            <w:pPr>
              <w:pStyle w:val="TABLE-cell"/>
            </w:pPr>
            <w:r>
              <w:t>3 (3 = three dimensional array)</w:t>
            </w:r>
          </w:p>
        </w:tc>
      </w:tr>
      <w:tr w:rsidR="00094FDA" w14:paraId="69E36E7B" w14:textId="77777777" w:rsidTr="00B629D1">
        <w:tblPrEx>
          <w:tblCellMar>
            <w:top w:w="0" w:type="dxa"/>
            <w:bottom w:w="0" w:type="dxa"/>
          </w:tblCellMar>
        </w:tblPrEx>
        <w:tc>
          <w:tcPr>
            <w:tcW w:w="1560" w:type="dxa"/>
            <w:shd w:val="clear" w:color="auto" w:fill="auto"/>
          </w:tcPr>
          <w:p w14:paraId="6358B6AC" w14:textId="6E58B347" w:rsidR="00094FDA" w:rsidRDefault="00094FDA" w:rsidP="00094FDA">
            <w:pPr>
              <w:pStyle w:val="TABLE-cell"/>
            </w:pPr>
            <w:r>
              <w:t>DataType</w:t>
            </w:r>
          </w:p>
        </w:tc>
        <w:tc>
          <w:tcPr>
            <w:tcW w:w="7800" w:type="dxa"/>
            <w:gridSpan w:val="5"/>
            <w:shd w:val="clear" w:color="auto" w:fill="auto"/>
          </w:tcPr>
          <w:p w14:paraId="6F033A60" w14:textId="5BE2999C" w:rsidR="00094FDA" w:rsidRDefault="00094FDA" w:rsidP="00094FDA">
            <w:pPr>
              <w:pStyle w:val="TABLE-cell"/>
            </w:pPr>
            <w:r>
              <w:t>BaseDataType</w:t>
            </w:r>
          </w:p>
        </w:tc>
      </w:tr>
      <w:tr w:rsidR="00094FDA" w14:paraId="266B42F8" w14:textId="77777777" w:rsidTr="00094FDA">
        <w:tblPrEx>
          <w:tblCellMar>
            <w:top w:w="0" w:type="dxa"/>
            <w:bottom w:w="0" w:type="dxa"/>
          </w:tblCellMar>
        </w:tblPrEx>
        <w:tc>
          <w:tcPr>
            <w:tcW w:w="1560" w:type="dxa"/>
            <w:shd w:val="clear" w:color="auto" w:fill="auto"/>
          </w:tcPr>
          <w:p w14:paraId="55125D64" w14:textId="03AC14C6" w:rsidR="00094FDA" w:rsidRDefault="00094FDA" w:rsidP="00094FDA">
            <w:pPr>
              <w:pStyle w:val="TABLE-cell"/>
            </w:pPr>
            <w:r>
              <w:t>References</w:t>
            </w:r>
          </w:p>
        </w:tc>
        <w:tc>
          <w:tcPr>
            <w:tcW w:w="1560" w:type="dxa"/>
            <w:shd w:val="clear" w:color="auto" w:fill="auto"/>
          </w:tcPr>
          <w:p w14:paraId="3C95B712" w14:textId="1AB19305" w:rsidR="00094FDA" w:rsidRDefault="00094FDA" w:rsidP="00094FDA">
            <w:pPr>
              <w:pStyle w:val="TABLE-cell"/>
            </w:pPr>
            <w:r>
              <w:t>NodeClass</w:t>
            </w:r>
          </w:p>
        </w:tc>
        <w:tc>
          <w:tcPr>
            <w:tcW w:w="1560" w:type="dxa"/>
            <w:shd w:val="clear" w:color="auto" w:fill="auto"/>
          </w:tcPr>
          <w:p w14:paraId="569CFD09" w14:textId="2A67BC44" w:rsidR="00094FDA" w:rsidRDefault="00094FDA" w:rsidP="00094FDA">
            <w:pPr>
              <w:pStyle w:val="TABLE-cell"/>
            </w:pPr>
            <w:r>
              <w:t>BrowseName</w:t>
            </w:r>
          </w:p>
        </w:tc>
        <w:tc>
          <w:tcPr>
            <w:tcW w:w="1560" w:type="dxa"/>
            <w:shd w:val="clear" w:color="auto" w:fill="auto"/>
          </w:tcPr>
          <w:p w14:paraId="5FA437C1" w14:textId="7E2D5E5C" w:rsidR="00094FDA" w:rsidRDefault="00094FDA" w:rsidP="00094FDA">
            <w:pPr>
              <w:pStyle w:val="TABLE-cell"/>
            </w:pPr>
            <w:r>
              <w:t>DataType</w:t>
            </w:r>
          </w:p>
        </w:tc>
        <w:tc>
          <w:tcPr>
            <w:tcW w:w="1560" w:type="dxa"/>
            <w:shd w:val="clear" w:color="auto" w:fill="auto"/>
          </w:tcPr>
          <w:p w14:paraId="39FBE020" w14:textId="219D8926" w:rsidR="00094FDA" w:rsidRDefault="00094FDA" w:rsidP="00094FDA">
            <w:pPr>
              <w:pStyle w:val="TABLE-cell"/>
            </w:pPr>
            <w:r>
              <w:t>TypeDefinition</w:t>
            </w:r>
          </w:p>
        </w:tc>
        <w:tc>
          <w:tcPr>
            <w:tcW w:w="1560" w:type="dxa"/>
            <w:shd w:val="clear" w:color="auto" w:fill="auto"/>
          </w:tcPr>
          <w:p w14:paraId="0ED1EC84" w14:textId="164EF5AF" w:rsidR="00094FDA" w:rsidRDefault="00094FDA" w:rsidP="00094FDA">
            <w:pPr>
              <w:pStyle w:val="TABLE-cell"/>
            </w:pPr>
            <w:r>
              <w:t>ModellingRule</w:t>
            </w:r>
          </w:p>
        </w:tc>
      </w:tr>
      <w:tr w:rsidR="00094FDA" w14:paraId="1D31D929" w14:textId="77777777" w:rsidTr="003569C5">
        <w:tblPrEx>
          <w:tblCellMar>
            <w:top w:w="0" w:type="dxa"/>
            <w:bottom w:w="0" w:type="dxa"/>
          </w:tblCellMar>
        </w:tblPrEx>
        <w:tc>
          <w:tcPr>
            <w:tcW w:w="9360" w:type="dxa"/>
            <w:gridSpan w:val="6"/>
            <w:shd w:val="clear" w:color="auto" w:fill="auto"/>
          </w:tcPr>
          <w:p w14:paraId="798923DD" w14:textId="50731987" w:rsidR="00094FDA" w:rsidRDefault="00094FDA" w:rsidP="00094FDA">
            <w:pPr>
              <w:pStyle w:val="TABLE-cell"/>
            </w:pPr>
            <w:r>
              <w:t>Subtype of the ArrayItemType defined in [General]</w:t>
            </w:r>
          </w:p>
        </w:tc>
      </w:tr>
      <w:tr w:rsidR="00094FDA" w14:paraId="416B3CC3" w14:textId="77777777" w:rsidTr="00094FDA">
        <w:tblPrEx>
          <w:tblCellMar>
            <w:top w:w="0" w:type="dxa"/>
            <w:bottom w:w="0" w:type="dxa"/>
          </w:tblCellMar>
        </w:tblPrEx>
        <w:tc>
          <w:tcPr>
            <w:tcW w:w="1560" w:type="dxa"/>
            <w:shd w:val="clear" w:color="auto" w:fill="auto"/>
          </w:tcPr>
          <w:p w14:paraId="1C64C7BF" w14:textId="6AA73232" w:rsidR="00094FDA" w:rsidRDefault="00094FDA" w:rsidP="00094FDA">
            <w:pPr>
              <w:pStyle w:val="TABLE-cell"/>
            </w:pPr>
          </w:p>
        </w:tc>
        <w:tc>
          <w:tcPr>
            <w:tcW w:w="1560" w:type="dxa"/>
            <w:shd w:val="clear" w:color="auto" w:fill="auto"/>
          </w:tcPr>
          <w:p w14:paraId="614FB9A9" w14:textId="7726332E" w:rsidR="00094FDA" w:rsidRDefault="00094FDA" w:rsidP="00094FDA">
            <w:pPr>
              <w:pStyle w:val="TABLE-cell"/>
            </w:pPr>
          </w:p>
        </w:tc>
        <w:tc>
          <w:tcPr>
            <w:tcW w:w="1560" w:type="dxa"/>
            <w:shd w:val="clear" w:color="auto" w:fill="auto"/>
          </w:tcPr>
          <w:p w14:paraId="4A9268FA" w14:textId="31A4D03E" w:rsidR="00094FDA" w:rsidRDefault="00094FDA" w:rsidP="00094FDA">
            <w:pPr>
              <w:pStyle w:val="TABLE-cell"/>
            </w:pPr>
          </w:p>
        </w:tc>
        <w:tc>
          <w:tcPr>
            <w:tcW w:w="1560" w:type="dxa"/>
            <w:shd w:val="clear" w:color="auto" w:fill="auto"/>
          </w:tcPr>
          <w:p w14:paraId="6DD21DD4" w14:textId="0EDD7A5B" w:rsidR="00094FDA" w:rsidRDefault="00094FDA" w:rsidP="00094FDA">
            <w:pPr>
              <w:pStyle w:val="TABLE-cell"/>
            </w:pPr>
          </w:p>
        </w:tc>
        <w:tc>
          <w:tcPr>
            <w:tcW w:w="1560" w:type="dxa"/>
            <w:shd w:val="clear" w:color="auto" w:fill="auto"/>
          </w:tcPr>
          <w:p w14:paraId="30CF3425" w14:textId="10FD467D" w:rsidR="00094FDA" w:rsidRDefault="00094FDA" w:rsidP="00094FDA">
            <w:pPr>
              <w:pStyle w:val="TABLE-cell"/>
            </w:pPr>
          </w:p>
        </w:tc>
        <w:tc>
          <w:tcPr>
            <w:tcW w:w="1560" w:type="dxa"/>
            <w:shd w:val="clear" w:color="auto" w:fill="auto"/>
          </w:tcPr>
          <w:p w14:paraId="18103919" w14:textId="2E7D565F" w:rsidR="00094FDA" w:rsidRDefault="00094FDA" w:rsidP="00094FDA">
            <w:pPr>
              <w:pStyle w:val="TABLE-cell"/>
            </w:pPr>
          </w:p>
        </w:tc>
      </w:tr>
      <w:tr w:rsidR="00094FDA" w14:paraId="71C3B65F" w14:textId="77777777" w:rsidTr="00094FDA">
        <w:tblPrEx>
          <w:tblCellMar>
            <w:top w:w="0" w:type="dxa"/>
            <w:bottom w:w="0" w:type="dxa"/>
          </w:tblCellMar>
        </w:tblPrEx>
        <w:tc>
          <w:tcPr>
            <w:tcW w:w="1560" w:type="dxa"/>
            <w:shd w:val="clear" w:color="auto" w:fill="auto"/>
          </w:tcPr>
          <w:p w14:paraId="4A06E606" w14:textId="0D02ACB5" w:rsidR="00094FDA" w:rsidRDefault="00094FDA" w:rsidP="00094FDA">
            <w:pPr>
              <w:pStyle w:val="TABLE-cell"/>
            </w:pPr>
            <w:r>
              <w:t>HasProperty</w:t>
            </w:r>
          </w:p>
        </w:tc>
        <w:tc>
          <w:tcPr>
            <w:tcW w:w="1560" w:type="dxa"/>
            <w:shd w:val="clear" w:color="auto" w:fill="auto"/>
          </w:tcPr>
          <w:p w14:paraId="05B33E36" w14:textId="640E91F6" w:rsidR="00094FDA" w:rsidRDefault="00094FDA" w:rsidP="00094FDA">
            <w:pPr>
              <w:pStyle w:val="TABLE-cell"/>
            </w:pPr>
            <w:r>
              <w:t>Variable</w:t>
            </w:r>
          </w:p>
        </w:tc>
        <w:tc>
          <w:tcPr>
            <w:tcW w:w="1560" w:type="dxa"/>
            <w:shd w:val="clear" w:color="auto" w:fill="auto"/>
          </w:tcPr>
          <w:p w14:paraId="486662C7" w14:textId="5D9CED7C" w:rsidR="00094FDA" w:rsidRDefault="00094FDA" w:rsidP="00094FDA">
            <w:pPr>
              <w:pStyle w:val="TABLE-cell"/>
            </w:pPr>
            <w:r>
              <w:t>XAxisDefinition</w:t>
            </w:r>
          </w:p>
        </w:tc>
        <w:tc>
          <w:tcPr>
            <w:tcW w:w="1560" w:type="dxa"/>
            <w:shd w:val="clear" w:color="auto" w:fill="auto"/>
          </w:tcPr>
          <w:p w14:paraId="1AE838DF" w14:textId="4EF47770" w:rsidR="00094FDA" w:rsidRDefault="00094FDA" w:rsidP="00094FDA">
            <w:pPr>
              <w:pStyle w:val="TABLE-cell"/>
            </w:pPr>
            <w:r>
              <w:t>AxisInformation</w:t>
            </w:r>
          </w:p>
        </w:tc>
        <w:tc>
          <w:tcPr>
            <w:tcW w:w="1560" w:type="dxa"/>
            <w:shd w:val="clear" w:color="auto" w:fill="auto"/>
          </w:tcPr>
          <w:p w14:paraId="59DA8EEA" w14:textId="1D58BA3E" w:rsidR="00094FDA" w:rsidRDefault="00094FDA" w:rsidP="00094FDA">
            <w:pPr>
              <w:pStyle w:val="TABLE-cell"/>
            </w:pPr>
            <w:r>
              <w:t>PropertyType</w:t>
            </w:r>
          </w:p>
        </w:tc>
        <w:tc>
          <w:tcPr>
            <w:tcW w:w="1560" w:type="dxa"/>
            <w:shd w:val="clear" w:color="auto" w:fill="auto"/>
          </w:tcPr>
          <w:p w14:paraId="30A980EC" w14:textId="0C071025" w:rsidR="00094FDA" w:rsidRDefault="00094FDA" w:rsidP="00094FDA">
            <w:pPr>
              <w:pStyle w:val="TABLE-cell"/>
            </w:pPr>
            <w:r>
              <w:t>Mandatory</w:t>
            </w:r>
          </w:p>
        </w:tc>
      </w:tr>
      <w:tr w:rsidR="00094FDA" w14:paraId="2C23FBCF" w14:textId="77777777" w:rsidTr="00094FDA">
        <w:tblPrEx>
          <w:tblCellMar>
            <w:top w:w="0" w:type="dxa"/>
            <w:bottom w:w="0" w:type="dxa"/>
          </w:tblCellMar>
        </w:tblPrEx>
        <w:tc>
          <w:tcPr>
            <w:tcW w:w="1560" w:type="dxa"/>
            <w:shd w:val="clear" w:color="auto" w:fill="auto"/>
          </w:tcPr>
          <w:p w14:paraId="7C385624" w14:textId="3703D817" w:rsidR="00094FDA" w:rsidRDefault="00094FDA" w:rsidP="00094FDA">
            <w:pPr>
              <w:pStyle w:val="TABLE-cell"/>
            </w:pPr>
            <w:r>
              <w:t>HasProperty</w:t>
            </w:r>
          </w:p>
        </w:tc>
        <w:tc>
          <w:tcPr>
            <w:tcW w:w="1560" w:type="dxa"/>
            <w:shd w:val="clear" w:color="auto" w:fill="auto"/>
          </w:tcPr>
          <w:p w14:paraId="184D9832" w14:textId="08DEE535" w:rsidR="00094FDA" w:rsidRDefault="00094FDA" w:rsidP="00094FDA">
            <w:pPr>
              <w:pStyle w:val="TABLE-cell"/>
            </w:pPr>
            <w:r>
              <w:t>Variable</w:t>
            </w:r>
          </w:p>
        </w:tc>
        <w:tc>
          <w:tcPr>
            <w:tcW w:w="1560" w:type="dxa"/>
            <w:shd w:val="clear" w:color="auto" w:fill="auto"/>
          </w:tcPr>
          <w:p w14:paraId="73D4660A" w14:textId="615E4C43" w:rsidR="00094FDA" w:rsidRDefault="00094FDA" w:rsidP="00094FDA">
            <w:pPr>
              <w:pStyle w:val="TABLE-cell"/>
            </w:pPr>
            <w:r>
              <w:t>YAxisDefinition</w:t>
            </w:r>
          </w:p>
        </w:tc>
        <w:tc>
          <w:tcPr>
            <w:tcW w:w="1560" w:type="dxa"/>
            <w:shd w:val="clear" w:color="auto" w:fill="auto"/>
          </w:tcPr>
          <w:p w14:paraId="365B9075" w14:textId="1F33E16F" w:rsidR="00094FDA" w:rsidRDefault="00094FDA" w:rsidP="00094FDA">
            <w:pPr>
              <w:pStyle w:val="TABLE-cell"/>
            </w:pPr>
            <w:r>
              <w:t>AxisInformation</w:t>
            </w:r>
          </w:p>
        </w:tc>
        <w:tc>
          <w:tcPr>
            <w:tcW w:w="1560" w:type="dxa"/>
            <w:shd w:val="clear" w:color="auto" w:fill="auto"/>
          </w:tcPr>
          <w:p w14:paraId="71C1B809" w14:textId="7EA86D58" w:rsidR="00094FDA" w:rsidRDefault="00094FDA" w:rsidP="00094FDA">
            <w:pPr>
              <w:pStyle w:val="TABLE-cell"/>
            </w:pPr>
            <w:r>
              <w:t>PropertyType</w:t>
            </w:r>
          </w:p>
        </w:tc>
        <w:tc>
          <w:tcPr>
            <w:tcW w:w="1560" w:type="dxa"/>
            <w:shd w:val="clear" w:color="auto" w:fill="auto"/>
          </w:tcPr>
          <w:p w14:paraId="2FBE21D0" w14:textId="730EBE82" w:rsidR="00094FDA" w:rsidRDefault="00094FDA" w:rsidP="00094FDA">
            <w:pPr>
              <w:pStyle w:val="TABLE-cell"/>
            </w:pPr>
            <w:r>
              <w:t>Mandatory</w:t>
            </w:r>
          </w:p>
        </w:tc>
      </w:tr>
      <w:tr w:rsidR="00094FDA" w14:paraId="06651B59" w14:textId="77777777" w:rsidTr="00094FDA">
        <w:tblPrEx>
          <w:tblCellMar>
            <w:top w:w="0" w:type="dxa"/>
            <w:bottom w:w="0" w:type="dxa"/>
          </w:tblCellMar>
        </w:tblPrEx>
        <w:tc>
          <w:tcPr>
            <w:tcW w:w="1560" w:type="dxa"/>
            <w:shd w:val="clear" w:color="auto" w:fill="auto"/>
          </w:tcPr>
          <w:p w14:paraId="7B800678" w14:textId="2A73CAA9" w:rsidR="00094FDA" w:rsidRDefault="00094FDA" w:rsidP="00094FDA">
            <w:pPr>
              <w:pStyle w:val="TABLE-cell"/>
            </w:pPr>
            <w:r>
              <w:t>HasProperty</w:t>
            </w:r>
          </w:p>
        </w:tc>
        <w:tc>
          <w:tcPr>
            <w:tcW w:w="1560" w:type="dxa"/>
            <w:shd w:val="clear" w:color="auto" w:fill="auto"/>
          </w:tcPr>
          <w:p w14:paraId="7985145D" w14:textId="299F631E" w:rsidR="00094FDA" w:rsidRDefault="00094FDA" w:rsidP="00094FDA">
            <w:pPr>
              <w:pStyle w:val="TABLE-cell"/>
            </w:pPr>
            <w:r>
              <w:t>Variable</w:t>
            </w:r>
          </w:p>
        </w:tc>
        <w:tc>
          <w:tcPr>
            <w:tcW w:w="1560" w:type="dxa"/>
            <w:shd w:val="clear" w:color="auto" w:fill="auto"/>
          </w:tcPr>
          <w:p w14:paraId="016B2DD9" w14:textId="380756C2" w:rsidR="00094FDA" w:rsidRDefault="00094FDA" w:rsidP="00094FDA">
            <w:pPr>
              <w:pStyle w:val="TABLE-cell"/>
            </w:pPr>
            <w:r>
              <w:t>ZAxisDefinition</w:t>
            </w:r>
          </w:p>
        </w:tc>
        <w:tc>
          <w:tcPr>
            <w:tcW w:w="1560" w:type="dxa"/>
            <w:shd w:val="clear" w:color="auto" w:fill="auto"/>
          </w:tcPr>
          <w:p w14:paraId="07CA8D44" w14:textId="45235105" w:rsidR="00094FDA" w:rsidRDefault="00094FDA" w:rsidP="00094FDA">
            <w:pPr>
              <w:pStyle w:val="TABLE-cell"/>
            </w:pPr>
            <w:r>
              <w:t>AxisInformation</w:t>
            </w:r>
          </w:p>
        </w:tc>
        <w:tc>
          <w:tcPr>
            <w:tcW w:w="1560" w:type="dxa"/>
            <w:shd w:val="clear" w:color="auto" w:fill="auto"/>
          </w:tcPr>
          <w:p w14:paraId="009A1C5C" w14:textId="3DFB10B6" w:rsidR="00094FDA" w:rsidRDefault="00094FDA" w:rsidP="00094FDA">
            <w:pPr>
              <w:pStyle w:val="TABLE-cell"/>
            </w:pPr>
            <w:r>
              <w:t>PropertyType</w:t>
            </w:r>
          </w:p>
        </w:tc>
        <w:tc>
          <w:tcPr>
            <w:tcW w:w="1560" w:type="dxa"/>
            <w:shd w:val="clear" w:color="auto" w:fill="auto"/>
          </w:tcPr>
          <w:p w14:paraId="333EAC4F" w14:textId="6425C677" w:rsidR="00094FDA" w:rsidRDefault="00094FDA" w:rsidP="00094FDA">
            <w:pPr>
              <w:pStyle w:val="TABLE-cell"/>
            </w:pPr>
            <w:r>
              <w:t>Mandatory</w:t>
            </w:r>
          </w:p>
        </w:tc>
      </w:tr>
    </w:tbl>
    <w:p w14:paraId="614ACA96" w14:textId="183BAB4F" w:rsidR="00094FDA" w:rsidRDefault="00094FDA" w:rsidP="00094FDA">
      <w:pPr>
        <w:pStyle w:val="NoSpacing"/>
      </w:pPr>
    </w:p>
    <w:p w14:paraId="2286E37B" w14:textId="24073EE5" w:rsidR="00094FDA" w:rsidRDefault="00094FDA" w:rsidP="00094FDA">
      <w:pPr>
        <w:pStyle w:val="PARAGRAPH"/>
      </w:pPr>
      <w:r>
        <w:t>Engineering units and range for the Value are defined by corresponding Properties inherited from the ArrayItemType.</w:t>
      </w:r>
    </w:p>
    <w:p w14:paraId="56444A55" w14:textId="1BFADC64" w:rsidR="00094FDA" w:rsidRDefault="00094FDA" w:rsidP="00094FDA">
      <w:pPr>
        <w:pStyle w:val="PARAGRAPH"/>
      </w:pPr>
      <w:r>
        <w:t>The DataType of this VariableType is restricted to SByte, Int16, Int32, Int64, Float, Double, ComplexNumberType and DoubleComplexNumberType.</w:t>
      </w:r>
    </w:p>
    <w:p w14:paraId="550DBC49" w14:textId="6F6F85DB" w:rsidR="00094FDA" w:rsidRDefault="00094FDA" w:rsidP="00094FDA">
      <w:pPr>
        <w:pStyle w:val="PARAGRAPH"/>
      </w:pPr>
      <w:r>
        <w:t>The ArrayDimensions Attribute for Variables of this type or subtypes should use the first entry in the array ([0]) to define the number of columns, the second entry ([1]) to define the number of rows, and the third entry ([2]) define the number of steps in the Z axis, assuming the size of the matrix is not dynamic.</w:t>
      </w:r>
    </w:p>
    <w:p w14:paraId="7C07EB75" w14:textId="0AE136A1" w:rsidR="00094FDA" w:rsidRDefault="00094FDA" w:rsidP="00094FDA">
      <w:pPr>
        <w:pStyle w:val="PARAGRAPH"/>
      </w:pPr>
      <w:r>
        <w:t>XAxisDefinition Property holds the information about the engineering units and range for the X-Axis.</w:t>
      </w:r>
    </w:p>
    <w:p w14:paraId="1CADAC36" w14:textId="1962C685" w:rsidR="00094FDA" w:rsidRDefault="00094FDA" w:rsidP="00094FDA">
      <w:pPr>
        <w:pStyle w:val="PARAGRAPH"/>
      </w:pPr>
      <w:r>
        <w:t>YAxisDefinition Property holds the information about the engineering units and range for the Y-Axis.</w:t>
      </w:r>
    </w:p>
    <w:p w14:paraId="425DC0CD" w14:textId="0442353F" w:rsidR="00094FDA" w:rsidRDefault="00094FDA" w:rsidP="00094FDA">
      <w:pPr>
        <w:pStyle w:val="PARAGRAPH"/>
      </w:pPr>
      <w:r>
        <w:t>ZAxisDefinition Property holds the information about the engineering units and range for the Z-Axis.</w:t>
      </w:r>
    </w:p>
    <w:p w14:paraId="4586690C" w14:textId="74B887A7" w:rsidR="00094FDA" w:rsidRDefault="00094FDA" w:rsidP="00094FDA">
      <w:pPr>
        <w:pStyle w:val="PARAGRAPH"/>
      </w:pPr>
      <w:r>
        <w:t>The StatusCode SemanticsChanged bit shall be set if any of the InstrumentRange, EURange, EngineeringUnits, Title, XAxisDefinition, YAxisDefinition or ZAxisDefinition Properties are changed (see [SemanticsChanged] for additional information).</w:t>
      </w:r>
    </w:p>
    <w:p w14:paraId="1CB13A30" w14:textId="77777777" w:rsidR="00094FDA" w:rsidRDefault="00094FDA" w:rsidP="00094FDA">
      <w:pPr>
        <w:pStyle w:val="Heading4"/>
      </w:pPr>
      <w:r>
        <w:t>NDimensionArrayItemType</w:t>
      </w:r>
    </w:p>
    <w:p w14:paraId="0DAF98DA" w14:textId="001C5CA0" w:rsidR="00094FDA" w:rsidRDefault="00094FDA" w:rsidP="00094FDA">
      <w:pPr>
        <w:pStyle w:val="PARAGRAPH"/>
      </w:pPr>
      <w:r>
        <w:t>This VariableType defines a generic multi-dimensional ArrayItem.</w:t>
      </w:r>
    </w:p>
    <w:p w14:paraId="00BB830F" w14:textId="699A6253" w:rsidR="00094FDA" w:rsidRDefault="00094FDA" w:rsidP="00094FDA">
      <w:pPr>
        <w:pStyle w:val="PARAGRAPH"/>
      </w:pPr>
      <w:r>
        <w:t>This approach minimizes the number of types however it may be proved more difficult to utilize for control system interactions.</w:t>
      </w:r>
    </w:p>
    <w:p w14:paraId="37285335" w14:textId="6E793885" w:rsidR="00094FDA" w:rsidRDefault="00094FDA" w:rsidP="00094FDA">
      <w:pPr>
        <w:pStyle w:val="PARAGRAPH"/>
      </w:pPr>
      <w:r>
        <w:t>NDimensionArrayItemType is formally defined in [Table 13].</w:t>
      </w:r>
    </w:p>
    <w:p w14:paraId="11A83A64" w14:textId="085C09A6" w:rsidR="00094FDA" w:rsidRDefault="00094FDA" w:rsidP="00094FDA">
      <w:pPr>
        <w:pStyle w:val="TABLE-title"/>
      </w:pPr>
      <w:r>
        <w:t xml:space="preserve">Table </w:t>
      </w:r>
      <w:r>
        <w:fldChar w:fldCharType="begin"/>
      </w:r>
      <w:r>
        <w:instrText xml:space="preserve"> SEQ Table \* ARABIC </w:instrText>
      </w:r>
      <w:r>
        <w:fldChar w:fldCharType="separate"/>
      </w:r>
      <w:r>
        <w:rPr>
          <w:noProof/>
        </w:rPr>
        <w:t>13</w:t>
      </w:r>
      <w:r>
        <w:fldChar w:fldCharType="end"/>
      </w:r>
      <w:r>
        <w:t xml:space="preserve"> – NDimensionArrayItemType definition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60"/>
        <w:gridCol w:w="1560"/>
        <w:gridCol w:w="1560"/>
        <w:gridCol w:w="1560"/>
        <w:gridCol w:w="1560"/>
      </w:tblGrid>
      <w:tr w:rsidR="00094FDA" w14:paraId="601D3CCD" w14:textId="77777777" w:rsidTr="00E217BA">
        <w:tblPrEx>
          <w:tblCellMar>
            <w:top w:w="0" w:type="dxa"/>
            <w:bottom w:w="0" w:type="dxa"/>
          </w:tblCellMar>
        </w:tblPrEx>
        <w:tc>
          <w:tcPr>
            <w:tcW w:w="1560" w:type="dxa"/>
            <w:tcBorders>
              <w:bottom w:val="double" w:sz="4" w:space="0" w:color="auto"/>
            </w:tcBorders>
            <w:shd w:val="clear" w:color="auto" w:fill="auto"/>
          </w:tcPr>
          <w:p w14:paraId="7A8F3A89" w14:textId="5AFCD8D8" w:rsidR="00094FDA" w:rsidRDefault="00094FDA" w:rsidP="00094FDA">
            <w:pPr>
              <w:pStyle w:val="TABLE-col-heading"/>
            </w:pPr>
            <w:r>
              <w:t>Attribute</w:t>
            </w:r>
          </w:p>
        </w:tc>
        <w:tc>
          <w:tcPr>
            <w:tcW w:w="7800" w:type="dxa"/>
            <w:gridSpan w:val="5"/>
            <w:tcBorders>
              <w:bottom w:val="double" w:sz="4" w:space="0" w:color="auto"/>
            </w:tcBorders>
            <w:shd w:val="clear" w:color="auto" w:fill="auto"/>
          </w:tcPr>
          <w:p w14:paraId="1E633CB9" w14:textId="3117CA89" w:rsidR="00094FDA" w:rsidRDefault="00094FDA" w:rsidP="00094FDA">
            <w:pPr>
              <w:pStyle w:val="TABLE-col-heading"/>
            </w:pPr>
            <w:r>
              <w:t>Value</w:t>
            </w:r>
          </w:p>
        </w:tc>
      </w:tr>
      <w:tr w:rsidR="00094FDA" w14:paraId="3FB1FB88" w14:textId="77777777" w:rsidTr="002865B0">
        <w:tblPrEx>
          <w:tblCellMar>
            <w:top w:w="0" w:type="dxa"/>
            <w:bottom w:w="0" w:type="dxa"/>
          </w:tblCellMar>
        </w:tblPrEx>
        <w:tc>
          <w:tcPr>
            <w:tcW w:w="1560" w:type="dxa"/>
            <w:tcBorders>
              <w:top w:val="double" w:sz="4" w:space="0" w:color="auto"/>
            </w:tcBorders>
            <w:shd w:val="clear" w:color="auto" w:fill="auto"/>
          </w:tcPr>
          <w:p w14:paraId="5CB27C22" w14:textId="08FFCC85" w:rsidR="00094FDA" w:rsidRDefault="00094FDA" w:rsidP="00094FDA">
            <w:pPr>
              <w:pStyle w:val="TABLE-cell"/>
            </w:pPr>
            <w:r>
              <w:t>BrowseName</w:t>
            </w:r>
          </w:p>
        </w:tc>
        <w:tc>
          <w:tcPr>
            <w:tcW w:w="7800" w:type="dxa"/>
            <w:gridSpan w:val="5"/>
            <w:tcBorders>
              <w:top w:val="double" w:sz="4" w:space="0" w:color="auto"/>
            </w:tcBorders>
            <w:shd w:val="clear" w:color="auto" w:fill="auto"/>
          </w:tcPr>
          <w:p w14:paraId="251C09D5" w14:textId="5855B433" w:rsidR="00094FDA" w:rsidRDefault="00094FDA" w:rsidP="00094FDA">
            <w:pPr>
              <w:pStyle w:val="TABLE-cell"/>
            </w:pPr>
            <w:r>
              <w:t>NdimensionArrayItemType</w:t>
            </w:r>
          </w:p>
        </w:tc>
      </w:tr>
      <w:tr w:rsidR="00094FDA" w14:paraId="20B1E713" w14:textId="77777777" w:rsidTr="00AD21AD">
        <w:tblPrEx>
          <w:tblCellMar>
            <w:top w:w="0" w:type="dxa"/>
            <w:bottom w:w="0" w:type="dxa"/>
          </w:tblCellMar>
        </w:tblPrEx>
        <w:tc>
          <w:tcPr>
            <w:tcW w:w="1560" w:type="dxa"/>
            <w:shd w:val="clear" w:color="auto" w:fill="auto"/>
          </w:tcPr>
          <w:p w14:paraId="2A0B715D" w14:textId="62376CDE" w:rsidR="00094FDA" w:rsidRDefault="00094FDA" w:rsidP="00094FDA">
            <w:pPr>
              <w:pStyle w:val="TABLE-cell"/>
            </w:pPr>
            <w:r>
              <w:t>IsAbstract</w:t>
            </w:r>
          </w:p>
        </w:tc>
        <w:tc>
          <w:tcPr>
            <w:tcW w:w="7800" w:type="dxa"/>
            <w:gridSpan w:val="5"/>
            <w:shd w:val="clear" w:color="auto" w:fill="auto"/>
          </w:tcPr>
          <w:p w14:paraId="3FB86971" w14:textId="03586595" w:rsidR="00094FDA" w:rsidRDefault="00094FDA" w:rsidP="00094FDA">
            <w:pPr>
              <w:pStyle w:val="TABLE-cell"/>
            </w:pPr>
            <w:r>
              <w:t>False</w:t>
            </w:r>
          </w:p>
        </w:tc>
      </w:tr>
      <w:tr w:rsidR="00094FDA" w14:paraId="385F951B" w14:textId="77777777" w:rsidTr="003656CA">
        <w:tblPrEx>
          <w:tblCellMar>
            <w:top w:w="0" w:type="dxa"/>
            <w:bottom w:w="0" w:type="dxa"/>
          </w:tblCellMar>
        </w:tblPrEx>
        <w:tc>
          <w:tcPr>
            <w:tcW w:w="1560" w:type="dxa"/>
            <w:shd w:val="clear" w:color="auto" w:fill="auto"/>
          </w:tcPr>
          <w:p w14:paraId="63FA8144" w14:textId="4981FD69" w:rsidR="00094FDA" w:rsidRDefault="00094FDA" w:rsidP="00094FDA">
            <w:pPr>
              <w:pStyle w:val="TABLE-cell"/>
            </w:pPr>
            <w:r>
              <w:t>ValueRank</w:t>
            </w:r>
          </w:p>
        </w:tc>
        <w:tc>
          <w:tcPr>
            <w:tcW w:w="7800" w:type="dxa"/>
            <w:gridSpan w:val="5"/>
            <w:shd w:val="clear" w:color="auto" w:fill="auto"/>
          </w:tcPr>
          <w:p w14:paraId="75903574" w14:textId="1AE3764B" w:rsidR="00094FDA" w:rsidRDefault="00094FDA" w:rsidP="00094FDA">
            <w:pPr>
              <w:pStyle w:val="TABLE-cell"/>
            </w:pPr>
            <w:r>
              <w:t>0 (0 = OneOrMoreDimensions)</w:t>
            </w:r>
          </w:p>
        </w:tc>
      </w:tr>
      <w:tr w:rsidR="00094FDA" w14:paraId="09EF74AC" w14:textId="77777777" w:rsidTr="001E05CB">
        <w:tblPrEx>
          <w:tblCellMar>
            <w:top w:w="0" w:type="dxa"/>
            <w:bottom w:w="0" w:type="dxa"/>
          </w:tblCellMar>
        </w:tblPrEx>
        <w:tc>
          <w:tcPr>
            <w:tcW w:w="1560" w:type="dxa"/>
            <w:shd w:val="clear" w:color="auto" w:fill="auto"/>
          </w:tcPr>
          <w:p w14:paraId="45E8114A" w14:textId="4051AE7A" w:rsidR="00094FDA" w:rsidRDefault="00094FDA" w:rsidP="00094FDA">
            <w:pPr>
              <w:pStyle w:val="TABLE-cell"/>
            </w:pPr>
            <w:r>
              <w:t>DataType</w:t>
            </w:r>
          </w:p>
        </w:tc>
        <w:tc>
          <w:tcPr>
            <w:tcW w:w="7800" w:type="dxa"/>
            <w:gridSpan w:val="5"/>
            <w:shd w:val="clear" w:color="auto" w:fill="auto"/>
          </w:tcPr>
          <w:p w14:paraId="3BDF8B4A" w14:textId="189F505F" w:rsidR="00094FDA" w:rsidRDefault="00094FDA" w:rsidP="00094FDA">
            <w:pPr>
              <w:pStyle w:val="TABLE-cell"/>
            </w:pPr>
            <w:r>
              <w:t>BaseDataType</w:t>
            </w:r>
          </w:p>
        </w:tc>
      </w:tr>
      <w:tr w:rsidR="00094FDA" w14:paraId="65990394" w14:textId="77777777" w:rsidTr="00094FDA">
        <w:tblPrEx>
          <w:tblCellMar>
            <w:top w:w="0" w:type="dxa"/>
            <w:bottom w:w="0" w:type="dxa"/>
          </w:tblCellMar>
        </w:tblPrEx>
        <w:tc>
          <w:tcPr>
            <w:tcW w:w="1560" w:type="dxa"/>
            <w:shd w:val="clear" w:color="auto" w:fill="auto"/>
          </w:tcPr>
          <w:p w14:paraId="425B9558" w14:textId="7CBFA4DB" w:rsidR="00094FDA" w:rsidRDefault="00094FDA" w:rsidP="00094FDA">
            <w:pPr>
              <w:pStyle w:val="TABLE-cell"/>
            </w:pPr>
            <w:r>
              <w:t>References</w:t>
            </w:r>
          </w:p>
        </w:tc>
        <w:tc>
          <w:tcPr>
            <w:tcW w:w="1560" w:type="dxa"/>
            <w:shd w:val="clear" w:color="auto" w:fill="auto"/>
          </w:tcPr>
          <w:p w14:paraId="4E7D26E9" w14:textId="136C0F7D" w:rsidR="00094FDA" w:rsidRDefault="00094FDA" w:rsidP="00094FDA">
            <w:pPr>
              <w:pStyle w:val="TABLE-cell"/>
            </w:pPr>
            <w:r>
              <w:t>NodeClass</w:t>
            </w:r>
          </w:p>
        </w:tc>
        <w:tc>
          <w:tcPr>
            <w:tcW w:w="1560" w:type="dxa"/>
            <w:shd w:val="clear" w:color="auto" w:fill="auto"/>
          </w:tcPr>
          <w:p w14:paraId="324A9F99" w14:textId="57D5B344" w:rsidR="00094FDA" w:rsidRDefault="00094FDA" w:rsidP="00094FDA">
            <w:pPr>
              <w:pStyle w:val="TABLE-cell"/>
            </w:pPr>
            <w:r>
              <w:t>BrowseName</w:t>
            </w:r>
          </w:p>
        </w:tc>
        <w:tc>
          <w:tcPr>
            <w:tcW w:w="1560" w:type="dxa"/>
            <w:shd w:val="clear" w:color="auto" w:fill="auto"/>
          </w:tcPr>
          <w:p w14:paraId="73D97A15" w14:textId="2779ACD5" w:rsidR="00094FDA" w:rsidRDefault="00094FDA" w:rsidP="00094FDA">
            <w:pPr>
              <w:pStyle w:val="TABLE-cell"/>
            </w:pPr>
            <w:r>
              <w:t>DataType</w:t>
            </w:r>
          </w:p>
        </w:tc>
        <w:tc>
          <w:tcPr>
            <w:tcW w:w="1560" w:type="dxa"/>
            <w:shd w:val="clear" w:color="auto" w:fill="auto"/>
          </w:tcPr>
          <w:p w14:paraId="792D7F19" w14:textId="44858540" w:rsidR="00094FDA" w:rsidRDefault="00094FDA" w:rsidP="00094FDA">
            <w:pPr>
              <w:pStyle w:val="TABLE-cell"/>
            </w:pPr>
            <w:r>
              <w:t>TypeDefinition</w:t>
            </w:r>
          </w:p>
        </w:tc>
        <w:tc>
          <w:tcPr>
            <w:tcW w:w="1560" w:type="dxa"/>
            <w:shd w:val="clear" w:color="auto" w:fill="auto"/>
          </w:tcPr>
          <w:p w14:paraId="6171CB81" w14:textId="62CA2C1B" w:rsidR="00094FDA" w:rsidRDefault="00094FDA" w:rsidP="00094FDA">
            <w:pPr>
              <w:pStyle w:val="TABLE-cell"/>
            </w:pPr>
            <w:r>
              <w:t>ModellingRule</w:t>
            </w:r>
          </w:p>
        </w:tc>
      </w:tr>
      <w:tr w:rsidR="00094FDA" w14:paraId="2CB776B8" w14:textId="77777777" w:rsidTr="00C8652D">
        <w:tblPrEx>
          <w:tblCellMar>
            <w:top w:w="0" w:type="dxa"/>
            <w:bottom w:w="0" w:type="dxa"/>
          </w:tblCellMar>
        </w:tblPrEx>
        <w:tc>
          <w:tcPr>
            <w:tcW w:w="9360" w:type="dxa"/>
            <w:gridSpan w:val="6"/>
            <w:shd w:val="clear" w:color="auto" w:fill="auto"/>
          </w:tcPr>
          <w:p w14:paraId="2B13ABED" w14:textId="37B15518" w:rsidR="00094FDA" w:rsidRDefault="00094FDA" w:rsidP="00094FDA">
            <w:pPr>
              <w:pStyle w:val="TABLE-cell"/>
            </w:pPr>
            <w:r>
              <w:t>Subtype of the ArrayItemType defined in [General]</w:t>
            </w:r>
          </w:p>
        </w:tc>
      </w:tr>
      <w:tr w:rsidR="00094FDA" w14:paraId="36766C7A" w14:textId="77777777" w:rsidTr="00094FDA">
        <w:tblPrEx>
          <w:tblCellMar>
            <w:top w:w="0" w:type="dxa"/>
            <w:bottom w:w="0" w:type="dxa"/>
          </w:tblCellMar>
        </w:tblPrEx>
        <w:tc>
          <w:tcPr>
            <w:tcW w:w="1560" w:type="dxa"/>
            <w:shd w:val="clear" w:color="auto" w:fill="auto"/>
          </w:tcPr>
          <w:p w14:paraId="15523F99" w14:textId="291A3D15" w:rsidR="00094FDA" w:rsidRDefault="00094FDA" w:rsidP="00094FDA">
            <w:pPr>
              <w:pStyle w:val="TABLE-cell"/>
            </w:pPr>
          </w:p>
        </w:tc>
        <w:tc>
          <w:tcPr>
            <w:tcW w:w="1560" w:type="dxa"/>
            <w:shd w:val="clear" w:color="auto" w:fill="auto"/>
          </w:tcPr>
          <w:p w14:paraId="0F5E8064" w14:textId="735DA3F3" w:rsidR="00094FDA" w:rsidRDefault="00094FDA" w:rsidP="00094FDA">
            <w:pPr>
              <w:pStyle w:val="TABLE-cell"/>
            </w:pPr>
          </w:p>
        </w:tc>
        <w:tc>
          <w:tcPr>
            <w:tcW w:w="1560" w:type="dxa"/>
            <w:shd w:val="clear" w:color="auto" w:fill="auto"/>
          </w:tcPr>
          <w:p w14:paraId="37702B75" w14:textId="23578CB1" w:rsidR="00094FDA" w:rsidRDefault="00094FDA" w:rsidP="00094FDA">
            <w:pPr>
              <w:pStyle w:val="TABLE-cell"/>
            </w:pPr>
          </w:p>
        </w:tc>
        <w:tc>
          <w:tcPr>
            <w:tcW w:w="1560" w:type="dxa"/>
            <w:shd w:val="clear" w:color="auto" w:fill="auto"/>
          </w:tcPr>
          <w:p w14:paraId="65400B02" w14:textId="25D5ECF8" w:rsidR="00094FDA" w:rsidRDefault="00094FDA" w:rsidP="00094FDA">
            <w:pPr>
              <w:pStyle w:val="TABLE-cell"/>
            </w:pPr>
          </w:p>
        </w:tc>
        <w:tc>
          <w:tcPr>
            <w:tcW w:w="1560" w:type="dxa"/>
            <w:shd w:val="clear" w:color="auto" w:fill="auto"/>
          </w:tcPr>
          <w:p w14:paraId="64F32DF5" w14:textId="1DFDA828" w:rsidR="00094FDA" w:rsidRDefault="00094FDA" w:rsidP="00094FDA">
            <w:pPr>
              <w:pStyle w:val="TABLE-cell"/>
            </w:pPr>
          </w:p>
        </w:tc>
        <w:tc>
          <w:tcPr>
            <w:tcW w:w="1560" w:type="dxa"/>
            <w:shd w:val="clear" w:color="auto" w:fill="auto"/>
          </w:tcPr>
          <w:p w14:paraId="6036EEDD" w14:textId="64ECBCED" w:rsidR="00094FDA" w:rsidRDefault="00094FDA" w:rsidP="00094FDA">
            <w:pPr>
              <w:pStyle w:val="TABLE-cell"/>
            </w:pPr>
          </w:p>
        </w:tc>
      </w:tr>
      <w:tr w:rsidR="00094FDA" w14:paraId="20EDF10A" w14:textId="77777777" w:rsidTr="00094FDA">
        <w:tblPrEx>
          <w:tblCellMar>
            <w:top w:w="0" w:type="dxa"/>
            <w:bottom w:w="0" w:type="dxa"/>
          </w:tblCellMar>
        </w:tblPrEx>
        <w:tc>
          <w:tcPr>
            <w:tcW w:w="1560" w:type="dxa"/>
            <w:shd w:val="clear" w:color="auto" w:fill="auto"/>
          </w:tcPr>
          <w:p w14:paraId="782C5624" w14:textId="27B15A19" w:rsidR="00094FDA" w:rsidRDefault="00094FDA" w:rsidP="00094FDA">
            <w:pPr>
              <w:pStyle w:val="TABLE-cell"/>
            </w:pPr>
            <w:r>
              <w:t>HasProperty</w:t>
            </w:r>
          </w:p>
        </w:tc>
        <w:tc>
          <w:tcPr>
            <w:tcW w:w="1560" w:type="dxa"/>
            <w:shd w:val="clear" w:color="auto" w:fill="auto"/>
          </w:tcPr>
          <w:p w14:paraId="57F18A67" w14:textId="26A42F78" w:rsidR="00094FDA" w:rsidRDefault="00094FDA" w:rsidP="00094FDA">
            <w:pPr>
              <w:pStyle w:val="TABLE-cell"/>
            </w:pPr>
            <w:r>
              <w:t>Variable</w:t>
            </w:r>
          </w:p>
        </w:tc>
        <w:tc>
          <w:tcPr>
            <w:tcW w:w="1560" w:type="dxa"/>
            <w:shd w:val="clear" w:color="auto" w:fill="auto"/>
          </w:tcPr>
          <w:p w14:paraId="68577DD6" w14:textId="23F5C541" w:rsidR="00094FDA" w:rsidRDefault="00094FDA" w:rsidP="00094FDA">
            <w:pPr>
              <w:pStyle w:val="TABLE-cell"/>
            </w:pPr>
            <w:r>
              <w:t>AxisDefinition</w:t>
            </w:r>
          </w:p>
        </w:tc>
        <w:tc>
          <w:tcPr>
            <w:tcW w:w="1560" w:type="dxa"/>
            <w:shd w:val="clear" w:color="auto" w:fill="auto"/>
          </w:tcPr>
          <w:p w14:paraId="7F837492" w14:textId="71DE8D15" w:rsidR="00094FDA" w:rsidRDefault="00094FDA" w:rsidP="00094FDA">
            <w:pPr>
              <w:pStyle w:val="TABLE-cell"/>
            </w:pPr>
            <w:r>
              <w:t>AxisInformation []</w:t>
            </w:r>
          </w:p>
        </w:tc>
        <w:tc>
          <w:tcPr>
            <w:tcW w:w="1560" w:type="dxa"/>
            <w:shd w:val="clear" w:color="auto" w:fill="auto"/>
          </w:tcPr>
          <w:p w14:paraId="711C1293" w14:textId="3DE2489D" w:rsidR="00094FDA" w:rsidRDefault="00094FDA" w:rsidP="00094FDA">
            <w:pPr>
              <w:pStyle w:val="TABLE-cell"/>
            </w:pPr>
            <w:r>
              <w:t>PropertyType</w:t>
            </w:r>
          </w:p>
        </w:tc>
        <w:tc>
          <w:tcPr>
            <w:tcW w:w="1560" w:type="dxa"/>
            <w:shd w:val="clear" w:color="auto" w:fill="auto"/>
          </w:tcPr>
          <w:p w14:paraId="5D019640" w14:textId="39361C0C" w:rsidR="00094FDA" w:rsidRDefault="00094FDA" w:rsidP="00094FDA">
            <w:pPr>
              <w:pStyle w:val="TABLE-cell"/>
            </w:pPr>
            <w:r>
              <w:t>Mandatory</w:t>
            </w:r>
          </w:p>
        </w:tc>
      </w:tr>
    </w:tbl>
    <w:p w14:paraId="3B7A2ADF" w14:textId="6BDEB905" w:rsidR="00094FDA" w:rsidRDefault="00094FDA" w:rsidP="00094FDA">
      <w:pPr>
        <w:pStyle w:val="NoSpacing"/>
      </w:pPr>
    </w:p>
    <w:p w14:paraId="55A4AA35" w14:textId="2F0CD210" w:rsidR="00094FDA" w:rsidRDefault="00094FDA" w:rsidP="00094FDA">
      <w:pPr>
        <w:pStyle w:val="PARAGRAPH"/>
      </w:pPr>
      <w:r>
        <w:t>The DataType of this VariableType is restricted to SByte, Int16, Int32, Int64, Float, Double, ComplexNumberType and DoubleComplexNumberType.</w:t>
      </w:r>
    </w:p>
    <w:p w14:paraId="037EE2BE" w14:textId="1D2AE44A" w:rsidR="00094FDA" w:rsidRDefault="00094FDA" w:rsidP="00094FDA">
      <w:pPr>
        <w:pStyle w:val="PARAGRAPH"/>
      </w:pPr>
      <w:r>
        <w:t>AxisDefinition Property holds the information about the Engineering Units and Range for all axis.</w:t>
      </w:r>
    </w:p>
    <w:p w14:paraId="46D88119" w14:textId="34185B3D" w:rsidR="00094FDA" w:rsidRDefault="00094FDA" w:rsidP="00094FDA">
      <w:pPr>
        <w:pStyle w:val="PARAGRAPH"/>
      </w:pPr>
      <w:r>
        <w:t>The StatusCode SemanticsChanged bit shall be set if any of the InstrumentRange, EURange, EngineeringUnits, Title or AxisDefinition Properties are changed (see [SemanticsChanged] for additional information).</w:t>
      </w:r>
    </w:p>
    <w:p w14:paraId="32080BE3" w14:textId="77777777" w:rsidR="00094FDA" w:rsidRDefault="00094FDA" w:rsidP="00094FDA">
      <w:pPr>
        <w:pStyle w:val="Heading2"/>
      </w:pPr>
      <w:r>
        <w:t>Address Space model</w:t>
      </w:r>
    </w:p>
    <w:p w14:paraId="5E4C01F4" w14:textId="39EA6C51" w:rsidR="00094FDA" w:rsidRDefault="00094FDA" w:rsidP="00094FDA">
      <w:pPr>
        <w:pStyle w:val="PARAGRAPH"/>
      </w:pPr>
      <w:r>
        <w:t>DataItems are always defined as data components of other Nodes in the AddressSpace. They are never defined by themselves. A simple example of a container for DataItems would be a “Folder Object” but it can be an Object of any other type.</w:t>
      </w:r>
    </w:p>
    <w:p w14:paraId="4C468FAD" w14:textId="71857042" w:rsidR="00094FDA" w:rsidRDefault="00094FDA" w:rsidP="00094FDA">
      <w:pPr>
        <w:pStyle w:val="PARAGRAPH"/>
      </w:pPr>
      <w:r>
        <w:t>[Figure 4] illustrates the basic AddressSpace model of a DataItem, in this case an AnalogItem.</w:t>
      </w:r>
    </w:p>
    <w:p w14:paraId="65949F08" w14:textId="3B4BB187" w:rsidR="00094FDA" w:rsidRDefault="00094FDA" w:rsidP="00094FDA">
      <w:pPr>
        <w:pStyle w:val="FIGURE-title"/>
      </w:pPr>
      <w:r>
        <w:object w:dxaOrig="11144" w:dyaOrig="8069" w14:anchorId="09FE628E">
          <v:shape id="_x0000_i1035" type="#_x0000_t75" style="width:437.25pt;height:318pt" o:ole="" o:bordertopcolor="black" o:borderleftcolor="black" o:borderbottomcolor="black" o:borderrightcolor="black">
            <v:imagedata r:id="rId10" o:title=""/>
            <w10:bordertop type="single" width="6"/>
            <w10:borderleft type="single" width="6"/>
            <w10:borderbottom type="single" width="6"/>
            <w10:borderright type="single" width="6"/>
          </v:shape>
          <o:OLEObject Type="Embed" ProgID="Visio.Drawing.11" ShapeID="_x0000_i1035" DrawAspect="Content" ObjectID="_1602995161" r:id="rId11"/>
        </w:object>
      </w:r>
    </w:p>
    <w:p w14:paraId="61E659B7" w14:textId="153B0E48" w:rsidR="00094FDA" w:rsidRDefault="00094FDA" w:rsidP="00094FDA">
      <w:pPr>
        <w:pStyle w:val="FIGURE-title"/>
      </w:pPr>
      <w:r>
        <w:t xml:space="preserve">Figure </w:t>
      </w:r>
      <w:r>
        <w:fldChar w:fldCharType="begin"/>
      </w:r>
      <w:r>
        <w:instrText xml:space="preserve"> SEQ Figure \* ARABIC </w:instrText>
      </w:r>
      <w:r>
        <w:fldChar w:fldCharType="separate"/>
      </w:r>
      <w:r>
        <w:rPr>
          <w:noProof/>
        </w:rPr>
        <w:t>4</w:t>
      </w:r>
      <w:r>
        <w:fldChar w:fldCharType="end"/>
      </w:r>
      <w:r>
        <w:t xml:space="preserve"> – Representation of DataItems in the AddressSpace</w:t>
      </w:r>
    </w:p>
    <w:p w14:paraId="68E9A2F1" w14:textId="1EDD4D29" w:rsidR="00094FDA" w:rsidRDefault="00094FDA" w:rsidP="00094FDA">
      <w:pPr>
        <w:pStyle w:val="PARAGRAPH"/>
      </w:pPr>
      <w:r>
        <w:t>Each DataItem is represented by a DataVariable with a specific set of Attributes. The TypeDefinition reference indicates the type of the DataItem (in this case the AnalogItemType). Additional characteristics of DataItems are defined using Properties. The VariableTypes in [SemanticsChanged] specify which properties may exist. These Properties have been found to be useful for a wide range of Data Access clients. Servers that want to disclose similar information should use the OPC-defined Property rather than one that is vendor-specific.</w:t>
      </w:r>
    </w:p>
    <w:p w14:paraId="3BF3627B" w14:textId="750D06CB" w:rsidR="00094FDA" w:rsidRDefault="00094FDA" w:rsidP="00094FDA">
      <w:pPr>
        <w:pStyle w:val="PARAGRAPH"/>
      </w:pPr>
      <w:r>
        <w:t>The above figure shows only a subset of Attributes and Properties. Other Attributes that are defined for Variables in [Part 3] (e.g., Description) may also be available.</w:t>
      </w:r>
    </w:p>
    <w:p w14:paraId="7AE827F8" w14:textId="77777777" w:rsidR="00094FDA" w:rsidRDefault="00094FDA" w:rsidP="00094FDA">
      <w:pPr>
        <w:pStyle w:val="Heading2"/>
      </w:pPr>
      <w:r>
        <w:t>Attributes of DataItems</w:t>
      </w:r>
    </w:p>
    <w:p w14:paraId="6CF55279" w14:textId="537D6B13" w:rsidR="00094FDA" w:rsidRDefault="00094FDA" w:rsidP="00094FDA">
      <w:pPr>
        <w:pStyle w:val="PARAGRAPH"/>
      </w:pPr>
      <w:r>
        <w:t>This subclause lists the Attributes of Variables that have particular importance for Data Access. They are specified in detail in [Part 3]. The following Attributes are particularly important for Data Access:</w:t>
      </w:r>
    </w:p>
    <w:p w14:paraId="38C1C47C" w14:textId="3852C927" w:rsidR="00094FDA" w:rsidRDefault="00094FDA" w:rsidP="00094FDA">
      <w:pPr>
        <w:pStyle w:val="PARAGRAPH"/>
        <w:numPr>
          <w:ilvl w:val="0"/>
          <w:numId w:val="21"/>
        </w:numPr>
      </w:pPr>
      <w:r>
        <w:t>Value</w:t>
      </w:r>
    </w:p>
    <w:p w14:paraId="2EC664EB" w14:textId="66E6DC9F" w:rsidR="00094FDA" w:rsidRDefault="00094FDA" w:rsidP="00094FDA">
      <w:pPr>
        <w:pStyle w:val="PARAGRAPH"/>
        <w:numPr>
          <w:ilvl w:val="0"/>
          <w:numId w:val="21"/>
        </w:numPr>
      </w:pPr>
      <w:r>
        <w:t>DataType</w:t>
      </w:r>
    </w:p>
    <w:p w14:paraId="32387C64" w14:textId="3A49CF45" w:rsidR="00094FDA" w:rsidRDefault="00094FDA" w:rsidP="00094FDA">
      <w:pPr>
        <w:pStyle w:val="PARAGRAPH"/>
        <w:numPr>
          <w:ilvl w:val="0"/>
          <w:numId w:val="21"/>
        </w:numPr>
      </w:pPr>
      <w:r>
        <w:t>AccessLevel</w:t>
      </w:r>
    </w:p>
    <w:p w14:paraId="001F5084" w14:textId="3086B8FA" w:rsidR="00094FDA" w:rsidRDefault="00094FDA" w:rsidP="00094FDA">
      <w:pPr>
        <w:pStyle w:val="PARAGRAPH"/>
        <w:numPr>
          <w:ilvl w:val="0"/>
          <w:numId w:val="21"/>
        </w:numPr>
      </w:pPr>
      <w:r>
        <w:t>MinimumSamplingInterval</w:t>
      </w:r>
    </w:p>
    <w:p w14:paraId="6C4EB098" w14:textId="1BE92985" w:rsidR="00094FDA" w:rsidRDefault="00094FDA" w:rsidP="00094FDA">
      <w:pPr>
        <w:pStyle w:val="PARAGRAPH"/>
      </w:pPr>
      <w:r>
        <w:t>Value is the most recent value of the Variable that the Server has. Its data type is defined by the DataType Attribute. The AccessLevel Attribute defines the Server’s basic ability to access current data and MinimumSamplingInterval defines how current the data is.</w:t>
      </w:r>
    </w:p>
    <w:p w14:paraId="5950C5CF" w14:textId="2E591448" w:rsidR="00094FDA" w:rsidRDefault="00094FDA" w:rsidP="00094FDA">
      <w:pPr>
        <w:pStyle w:val="PARAGRAPH"/>
      </w:pPr>
      <w:r>
        <w:t>When a client requests the Value Attribute for reading or monitoring, the Server will always return a StatusCode (the quality and the Server’s ability to access/provide the value) and, optionally, a ServerTimestamp and/or a SourceTimestamp – based on the Client’s request. See [Part 4] for details on StatusCode and the meaning of the two timestamps. Specific status codes for Data Access are defined in [Data Access status codes].</w:t>
      </w:r>
    </w:p>
    <w:p w14:paraId="1901F8A5" w14:textId="77777777" w:rsidR="00094FDA" w:rsidRDefault="00094FDA" w:rsidP="00094FDA">
      <w:pPr>
        <w:pStyle w:val="Heading2"/>
      </w:pPr>
      <w:r>
        <w:t>DataTypes</w:t>
      </w:r>
    </w:p>
    <w:p w14:paraId="3480383D" w14:textId="77777777" w:rsidR="00094FDA" w:rsidRDefault="00094FDA" w:rsidP="00094FDA">
      <w:pPr>
        <w:pStyle w:val="Heading3"/>
      </w:pPr>
      <w:r>
        <w:t>Overview</w:t>
      </w:r>
    </w:p>
    <w:p w14:paraId="5FC7CF69" w14:textId="5FD98A01" w:rsidR="00094FDA" w:rsidRDefault="00094FDA" w:rsidP="00094FDA">
      <w:pPr>
        <w:pStyle w:val="PARAGRAPH"/>
      </w:pPr>
      <w:r>
        <w:t>Following is a description of the DataTypes defined in this specification.</w:t>
      </w:r>
    </w:p>
    <w:p w14:paraId="7B4EEE8D" w14:textId="1D584B5E" w:rsidR="00094FDA" w:rsidRDefault="00094FDA" w:rsidP="00094FDA">
      <w:pPr>
        <w:pStyle w:val="PARAGRAPH"/>
      </w:pPr>
      <w:r>
        <w:t>DataTypes like String, Boolean, Double or LocalizedText are defined in [Part 3]. Their representation is specified in [Part 5].</w:t>
      </w:r>
    </w:p>
    <w:p w14:paraId="392E6151" w14:textId="77777777" w:rsidR="00094FDA" w:rsidRDefault="00094FDA" w:rsidP="00094FDA">
      <w:pPr>
        <w:pStyle w:val="Heading3"/>
      </w:pPr>
      <w:r>
        <w:t>Range</w:t>
      </w:r>
    </w:p>
    <w:p w14:paraId="2A8C56B4" w14:textId="47DB21A4" w:rsidR="00094FDA" w:rsidRDefault="00094FDA" w:rsidP="00094FDA">
      <w:pPr>
        <w:pStyle w:val="PARAGRAPH"/>
      </w:pPr>
      <w:r>
        <w:t>This structure defines the Range for a value. Its elements are defined in [Table 14].</w:t>
      </w:r>
    </w:p>
    <w:p w14:paraId="4542C752" w14:textId="0EB871DF" w:rsidR="00094FDA" w:rsidRDefault="00094FDA" w:rsidP="00094FDA">
      <w:pPr>
        <w:pStyle w:val="TABLE-title"/>
      </w:pPr>
      <w:r>
        <w:t xml:space="preserve">Table </w:t>
      </w:r>
      <w:r>
        <w:fldChar w:fldCharType="begin"/>
      </w:r>
      <w:r>
        <w:instrText xml:space="preserve"> SEQ Table \* ARABIC </w:instrText>
      </w:r>
      <w:r>
        <w:fldChar w:fldCharType="separate"/>
      </w:r>
      <w:r>
        <w:rPr>
          <w:noProof/>
        </w:rPr>
        <w:t>14</w:t>
      </w:r>
      <w:r>
        <w:fldChar w:fldCharType="end"/>
      </w:r>
      <w:r>
        <w:t xml:space="preserve"> – Range DataType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0"/>
        <w:gridCol w:w="3120"/>
        <w:gridCol w:w="3120"/>
      </w:tblGrid>
      <w:tr w:rsidR="00094FDA" w14:paraId="43269576" w14:textId="77777777" w:rsidTr="00094FDA">
        <w:tblPrEx>
          <w:tblCellMar>
            <w:top w:w="0" w:type="dxa"/>
            <w:bottom w:w="0" w:type="dxa"/>
          </w:tblCellMar>
        </w:tblPrEx>
        <w:tc>
          <w:tcPr>
            <w:tcW w:w="3120" w:type="dxa"/>
            <w:tcBorders>
              <w:bottom w:val="double" w:sz="4" w:space="0" w:color="auto"/>
            </w:tcBorders>
            <w:shd w:val="clear" w:color="auto" w:fill="auto"/>
          </w:tcPr>
          <w:p w14:paraId="2063EE7C" w14:textId="78412310" w:rsidR="00094FDA" w:rsidRDefault="00094FDA" w:rsidP="00094FDA">
            <w:pPr>
              <w:pStyle w:val="TABLE-col-heading"/>
            </w:pPr>
            <w:r>
              <w:t>Name</w:t>
            </w:r>
          </w:p>
        </w:tc>
        <w:tc>
          <w:tcPr>
            <w:tcW w:w="3120" w:type="dxa"/>
            <w:tcBorders>
              <w:bottom w:val="double" w:sz="4" w:space="0" w:color="auto"/>
            </w:tcBorders>
            <w:shd w:val="clear" w:color="auto" w:fill="auto"/>
          </w:tcPr>
          <w:p w14:paraId="34C0E137" w14:textId="5823DB65" w:rsidR="00094FDA" w:rsidRDefault="00094FDA" w:rsidP="00094FDA">
            <w:pPr>
              <w:pStyle w:val="TABLE-col-heading"/>
            </w:pPr>
            <w:r>
              <w:t>Type</w:t>
            </w:r>
          </w:p>
        </w:tc>
        <w:tc>
          <w:tcPr>
            <w:tcW w:w="3120" w:type="dxa"/>
            <w:tcBorders>
              <w:bottom w:val="double" w:sz="4" w:space="0" w:color="auto"/>
            </w:tcBorders>
            <w:shd w:val="clear" w:color="auto" w:fill="auto"/>
          </w:tcPr>
          <w:p w14:paraId="668CD079" w14:textId="2FF0D667" w:rsidR="00094FDA" w:rsidRDefault="00094FDA" w:rsidP="00094FDA">
            <w:pPr>
              <w:pStyle w:val="TABLE-col-heading"/>
            </w:pPr>
            <w:r>
              <w:t>Description</w:t>
            </w:r>
          </w:p>
        </w:tc>
      </w:tr>
      <w:tr w:rsidR="00094FDA" w14:paraId="4B980AD8" w14:textId="77777777" w:rsidTr="00094FDA">
        <w:tblPrEx>
          <w:tblCellMar>
            <w:top w:w="0" w:type="dxa"/>
            <w:bottom w:w="0" w:type="dxa"/>
          </w:tblCellMar>
        </w:tblPrEx>
        <w:tc>
          <w:tcPr>
            <w:tcW w:w="3120" w:type="dxa"/>
            <w:tcBorders>
              <w:top w:val="double" w:sz="4" w:space="0" w:color="auto"/>
            </w:tcBorders>
            <w:shd w:val="clear" w:color="auto" w:fill="auto"/>
          </w:tcPr>
          <w:p w14:paraId="3A40B219" w14:textId="54AD0FE7" w:rsidR="00094FDA" w:rsidRDefault="00094FDA" w:rsidP="00094FDA">
            <w:pPr>
              <w:pStyle w:val="TABLE-cell"/>
            </w:pPr>
            <w:r>
              <w:t>Range</w:t>
            </w:r>
          </w:p>
        </w:tc>
        <w:tc>
          <w:tcPr>
            <w:tcW w:w="3120" w:type="dxa"/>
            <w:tcBorders>
              <w:top w:val="double" w:sz="4" w:space="0" w:color="auto"/>
            </w:tcBorders>
            <w:shd w:val="clear" w:color="auto" w:fill="auto"/>
          </w:tcPr>
          <w:p w14:paraId="5EFD47F1" w14:textId="780BA5E3" w:rsidR="00094FDA" w:rsidRDefault="00094FDA" w:rsidP="00094FDA">
            <w:pPr>
              <w:pStyle w:val="TABLE-cell"/>
            </w:pPr>
            <w:r>
              <w:t>structure</w:t>
            </w:r>
          </w:p>
        </w:tc>
        <w:tc>
          <w:tcPr>
            <w:tcW w:w="3120" w:type="dxa"/>
            <w:tcBorders>
              <w:top w:val="double" w:sz="4" w:space="0" w:color="auto"/>
            </w:tcBorders>
            <w:shd w:val="clear" w:color="auto" w:fill="auto"/>
          </w:tcPr>
          <w:p w14:paraId="35BDC0BE" w14:textId="35315DB1" w:rsidR="00094FDA" w:rsidRDefault="00094FDA" w:rsidP="00094FDA">
            <w:pPr>
              <w:pStyle w:val="TABLE-cell"/>
            </w:pPr>
          </w:p>
        </w:tc>
      </w:tr>
      <w:tr w:rsidR="00094FDA" w14:paraId="43F89BA4" w14:textId="77777777" w:rsidTr="00094FDA">
        <w:tblPrEx>
          <w:tblCellMar>
            <w:top w:w="0" w:type="dxa"/>
            <w:bottom w:w="0" w:type="dxa"/>
          </w:tblCellMar>
        </w:tblPrEx>
        <w:tc>
          <w:tcPr>
            <w:tcW w:w="3120" w:type="dxa"/>
            <w:shd w:val="clear" w:color="auto" w:fill="auto"/>
          </w:tcPr>
          <w:p w14:paraId="22E4E7CC" w14:textId="5674BC88" w:rsidR="00094FDA" w:rsidRDefault="00094FDA" w:rsidP="00094FDA">
            <w:pPr>
              <w:pStyle w:val="TABLE-cell"/>
            </w:pPr>
            <w:r>
              <w:t>low</w:t>
            </w:r>
          </w:p>
        </w:tc>
        <w:tc>
          <w:tcPr>
            <w:tcW w:w="3120" w:type="dxa"/>
            <w:shd w:val="clear" w:color="auto" w:fill="auto"/>
          </w:tcPr>
          <w:p w14:paraId="429D4318" w14:textId="3D7D3E19" w:rsidR="00094FDA" w:rsidRDefault="00094FDA" w:rsidP="00094FDA">
            <w:pPr>
              <w:pStyle w:val="TABLE-cell"/>
            </w:pPr>
            <w:r>
              <w:t>Double</w:t>
            </w:r>
          </w:p>
        </w:tc>
        <w:tc>
          <w:tcPr>
            <w:tcW w:w="3120" w:type="dxa"/>
            <w:shd w:val="clear" w:color="auto" w:fill="auto"/>
          </w:tcPr>
          <w:p w14:paraId="2623BC39" w14:textId="6462123E" w:rsidR="00094FDA" w:rsidRDefault="00094FDA" w:rsidP="00094FDA">
            <w:pPr>
              <w:pStyle w:val="TABLE-cell"/>
            </w:pPr>
            <w:r>
              <w:t>Lowest value in the range.</w:t>
            </w:r>
          </w:p>
        </w:tc>
      </w:tr>
      <w:tr w:rsidR="00094FDA" w14:paraId="6B9A0D0B" w14:textId="77777777" w:rsidTr="00094FDA">
        <w:tblPrEx>
          <w:tblCellMar>
            <w:top w:w="0" w:type="dxa"/>
            <w:bottom w:w="0" w:type="dxa"/>
          </w:tblCellMar>
        </w:tblPrEx>
        <w:tc>
          <w:tcPr>
            <w:tcW w:w="3120" w:type="dxa"/>
            <w:shd w:val="clear" w:color="auto" w:fill="auto"/>
          </w:tcPr>
          <w:p w14:paraId="3377C09D" w14:textId="31B803F3" w:rsidR="00094FDA" w:rsidRDefault="00094FDA" w:rsidP="00094FDA">
            <w:pPr>
              <w:pStyle w:val="TABLE-cell"/>
            </w:pPr>
            <w:r>
              <w:t>high</w:t>
            </w:r>
          </w:p>
        </w:tc>
        <w:tc>
          <w:tcPr>
            <w:tcW w:w="3120" w:type="dxa"/>
            <w:shd w:val="clear" w:color="auto" w:fill="auto"/>
          </w:tcPr>
          <w:p w14:paraId="14251F4E" w14:textId="6A30FD0E" w:rsidR="00094FDA" w:rsidRDefault="00094FDA" w:rsidP="00094FDA">
            <w:pPr>
              <w:pStyle w:val="TABLE-cell"/>
            </w:pPr>
            <w:r>
              <w:t>Double</w:t>
            </w:r>
          </w:p>
        </w:tc>
        <w:tc>
          <w:tcPr>
            <w:tcW w:w="3120" w:type="dxa"/>
            <w:shd w:val="clear" w:color="auto" w:fill="auto"/>
          </w:tcPr>
          <w:p w14:paraId="6F2EA5C3" w14:textId="7892C4B2" w:rsidR="00094FDA" w:rsidRDefault="00094FDA" w:rsidP="00094FDA">
            <w:pPr>
              <w:pStyle w:val="TABLE-cell"/>
            </w:pPr>
            <w:r>
              <w:t>Highest value in the range.</w:t>
            </w:r>
          </w:p>
        </w:tc>
      </w:tr>
    </w:tbl>
    <w:p w14:paraId="3CA6761B" w14:textId="3190C7FE" w:rsidR="00094FDA" w:rsidRDefault="00094FDA" w:rsidP="00094FDA">
      <w:pPr>
        <w:pStyle w:val="NoSpacing"/>
      </w:pPr>
    </w:p>
    <w:p w14:paraId="63F77682" w14:textId="7C853CF5" w:rsidR="00094FDA" w:rsidRDefault="00094FDA" w:rsidP="00094FDA">
      <w:pPr>
        <w:pStyle w:val="PARAGRAPH"/>
      </w:pPr>
      <w:r>
        <w:t>If a limit is not known a NaN shall be used.</w:t>
      </w:r>
    </w:p>
    <w:p w14:paraId="19ACE7D4" w14:textId="15E38199" w:rsidR="00094FDA" w:rsidRDefault="00094FDA" w:rsidP="00094FDA">
      <w:pPr>
        <w:pStyle w:val="PARAGRAPH"/>
      </w:pPr>
      <w:r>
        <w:t>Its representation in the AddressSpace is defined in [Table 15]</w:t>
      </w:r>
    </w:p>
    <w:p w14:paraId="33B52928" w14:textId="410F7DD1" w:rsidR="00094FDA" w:rsidRDefault="00094FDA" w:rsidP="00094FDA">
      <w:pPr>
        <w:pStyle w:val="TABLE-title"/>
      </w:pPr>
      <w:r>
        <w:t xml:space="preserve">Table </w:t>
      </w:r>
      <w:r>
        <w:fldChar w:fldCharType="begin"/>
      </w:r>
      <w:r>
        <w:instrText xml:space="preserve"> SEQ Table \* ARABIC </w:instrText>
      </w:r>
      <w:r>
        <w:fldChar w:fldCharType="separate"/>
      </w:r>
      <w:r>
        <w:rPr>
          <w:noProof/>
        </w:rPr>
        <w:t>15</w:t>
      </w:r>
      <w:r>
        <w:fldChar w:fldCharType="end"/>
      </w:r>
      <w:r>
        <w:t xml:space="preserve"> – Range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736BDFF3" w14:textId="77777777" w:rsidTr="00094FDA">
        <w:tblPrEx>
          <w:tblCellMar>
            <w:top w:w="0" w:type="dxa"/>
            <w:bottom w:w="0" w:type="dxa"/>
          </w:tblCellMar>
        </w:tblPrEx>
        <w:tc>
          <w:tcPr>
            <w:tcW w:w="4680" w:type="dxa"/>
            <w:tcBorders>
              <w:bottom w:val="double" w:sz="4" w:space="0" w:color="auto"/>
            </w:tcBorders>
            <w:shd w:val="clear" w:color="auto" w:fill="auto"/>
          </w:tcPr>
          <w:p w14:paraId="40CFEC8C" w14:textId="7C235A0C" w:rsidR="00094FDA" w:rsidRDefault="00094FDA" w:rsidP="00094FDA">
            <w:pPr>
              <w:pStyle w:val="TABLE-col-heading"/>
            </w:pPr>
            <w:r>
              <w:t>Attributes</w:t>
            </w:r>
          </w:p>
        </w:tc>
        <w:tc>
          <w:tcPr>
            <w:tcW w:w="4680" w:type="dxa"/>
            <w:tcBorders>
              <w:bottom w:val="double" w:sz="4" w:space="0" w:color="auto"/>
            </w:tcBorders>
            <w:shd w:val="clear" w:color="auto" w:fill="auto"/>
          </w:tcPr>
          <w:p w14:paraId="03B28A2F" w14:textId="56ED43DB" w:rsidR="00094FDA" w:rsidRDefault="00094FDA" w:rsidP="00094FDA">
            <w:pPr>
              <w:pStyle w:val="TABLE-col-heading"/>
            </w:pPr>
            <w:r>
              <w:t>Value</w:t>
            </w:r>
          </w:p>
        </w:tc>
      </w:tr>
      <w:tr w:rsidR="00094FDA" w14:paraId="74910478" w14:textId="77777777" w:rsidTr="00094FDA">
        <w:tblPrEx>
          <w:tblCellMar>
            <w:top w:w="0" w:type="dxa"/>
            <w:bottom w:w="0" w:type="dxa"/>
          </w:tblCellMar>
        </w:tblPrEx>
        <w:tc>
          <w:tcPr>
            <w:tcW w:w="4680" w:type="dxa"/>
            <w:tcBorders>
              <w:top w:val="double" w:sz="4" w:space="0" w:color="auto"/>
            </w:tcBorders>
            <w:shd w:val="clear" w:color="auto" w:fill="auto"/>
          </w:tcPr>
          <w:p w14:paraId="0C7B53EF" w14:textId="68A3A646" w:rsidR="00094FDA" w:rsidRDefault="00094FDA" w:rsidP="00094FDA">
            <w:pPr>
              <w:pStyle w:val="TABLE-cell"/>
            </w:pPr>
            <w:r>
              <w:t>BrowseName</w:t>
            </w:r>
          </w:p>
        </w:tc>
        <w:tc>
          <w:tcPr>
            <w:tcW w:w="4680" w:type="dxa"/>
            <w:tcBorders>
              <w:top w:val="double" w:sz="4" w:space="0" w:color="auto"/>
            </w:tcBorders>
            <w:shd w:val="clear" w:color="auto" w:fill="auto"/>
          </w:tcPr>
          <w:p w14:paraId="724FA59A" w14:textId="3EAF2C6B" w:rsidR="00094FDA" w:rsidRDefault="00094FDA" w:rsidP="00094FDA">
            <w:pPr>
              <w:pStyle w:val="TABLE-cell"/>
            </w:pPr>
            <w:r>
              <w:t>Range</w:t>
            </w:r>
          </w:p>
        </w:tc>
      </w:tr>
    </w:tbl>
    <w:p w14:paraId="53EF956F" w14:textId="6147DBC9" w:rsidR="00094FDA" w:rsidRDefault="00094FDA" w:rsidP="00094FDA">
      <w:pPr>
        <w:pStyle w:val="NoSpacing"/>
      </w:pPr>
    </w:p>
    <w:p w14:paraId="42929A25" w14:textId="77777777" w:rsidR="00094FDA" w:rsidRDefault="00094FDA" w:rsidP="00094FDA">
      <w:pPr>
        <w:pStyle w:val="Heading3"/>
      </w:pPr>
      <w:r>
        <w:t>EUInformation</w:t>
      </w:r>
    </w:p>
    <w:p w14:paraId="142C4456" w14:textId="1F450DC8" w:rsidR="00094FDA" w:rsidRDefault="00094FDA" w:rsidP="00094FDA">
      <w:pPr>
        <w:pStyle w:val="PARAGRAPH"/>
      </w:pPr>
      <w:r>
        <w:t>This structure contains information about the EngineeringUnits. Its elements are defined in [Table 16].</w:t>
      </w:r>
    </w:p>
    <w:p w14:paraId="6A79D98F" w14:textId="168A4B81" w:rsidR="00094FDA" w:rsidRDefault="00094FDA" w:rsidP="00094FDA">
      <w:pPr>
        <w:pStyle w:val="TABLE-title"/>
      </w:pPr>
      <w:r>
        <w:t xml:space="preserve">Table </w:t>
      </w:r>
      <w:r>
        <w:fldChar w:fldCharType="begin"/>
      </w:r>
      <w:r>
        <w:instrText xml:space="preserve"> SEQ Table \* ARABIC </w:instrText>
      </w:r>
      <w:r>
        <w:fldChar w:fldCharType="separate"/>
      </w:r>
      <w:r>
        <w:rPr>
          <w:noProof/>
        </w:rPr>
        <w:t>16</w:t>
      </w:r>
      <w:r>
        <w:fldChar w:fldCharType="end"/>
      </w:r>
      <w:r>
        <w:t xml:space="preserve"> – EUInformation DataType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0"/>
        <w:gridCol w:w="3120"/>
        <w:gridCol w:w="3120"/>
      </w:tblGrid>
      <w:tr w:rsidR="00094FDA" w14:paraId="3CB11E7A" w14:textId="77777777" w:rsidTr="00094FDA">
        <w:tblPrEx>
          <w:tblCellMar>
            <w:top w:w="0" w:type="dxa"/>
            <w:bottom w:w="0" w:type="dxa"/>
          </w:tblCellMar>
        </w:tblPrEx>
        <w:tc>
          <w:tcPr>
            <w:tcW w:w="3120" w:type="dxa"/>
            <w:tcBorders>
              <w:bottom w:val="double" w:sz="4" w:space="0" w:color="auto"/>
            </w:tcBorders>
            <w:shd w:val="clear" w:color="auto" w:fill="auto"/>
          </w:tcPr>
          <w:p w14:paraId="0D241AA5" w14:textId="318E9636" w:rsidR="00094FDA" w:rsidRDefault="00094FDA" w:rsidP="00094FDA">
            <w:pPr>
              <w:pStyle w:val="TABLE-col-heading"/>
            </w:pPr>
            <w:r>
              <w:t>Name</w:t>
            </w:r>
          </w:p>
        </w:tc>
        <w:tc>
          <w:tcPr>
            <w:tcW w:w="3120" w:type="dxa"/>
            <w:tcBorders>
              <w:bottom w:val="double" w:sz="4" w:space="0" w:color="auto"/>
            </w:tcBorders>
            <w:shd w:val="clear" w:color="auto" w:fill="auto"/>
          </w:tcPr>
          <w:p w14:paraId="3D1ED77A" w14:textId="23A21F27" w:rsidR="00094FDA" w:rsidRDefault="00094FDA" w:rsidP="00094FDA">
            <w:pPr>
              <w:pStyle w:val="TABLE-col-heading"/>
            </w:pPr>
            <w:r>
              <w:t>Type</w:t>
            </w:r>
          </w:p>
        </w:tc>
        <w:tc>
          <w:tcPr>
            <w:tcW w:w="3120" w:type="dxa"/>
            <w:tcBorders>
              <w:bottom w:val="double" w:sz="4" w:space="0" w:color="auto"/>
            </w:tcBorders>
            <w:shd w:val="clear" w:color="auto" w:fill="auto"/>
          </w:tcPr>
          <w:p w14:paraId="633D2B40" w14:textId="02FB44B4" w:rsidR="00094FDA" w:rsidRDefault="00094FDA" w:rsidP="00094FDA">
            <w:pPr>
              <w:pStyle w:val="TABLE-col-heading"/>
            </w:pPr>
            <w:r>
              <w:t>Description</w:t>
            </w:r>
          </w:p>
        </w:tc>
      </w:tr>
      <w:tr w:rsidR="00094FDA" w14:paraId="19601932" w14:textId="77777777" w:rsidTr="00094FDA">
        <w:tblPrEx>
          <w:tblCellMar>
            <w:top w:w="0" w:type="dxa"/>
            <w:bottom w:w="0" w:type="dxa"/>
          </w:tblCellMar>
        </w:tblPrEx>
        <w:tc>
          <w:tcPr>
            <w:tcW w:w="3120" w:type="dxa"/>
            <w:tcBorders>
              <w:top w:val="double" w:sz="4" w:space="0" w:color="auto"/>
            </w:tcBorders>
            <w:shd w:val="clear" w:color="auto" w:fill="auto"/>
          </w:tcPr>
          <w:p w14:paraId="71EAFB32" w14:textId="45AD947A" w:rsidR="00094FDA" w:rsidRDefault="00094FDA" w:rsidP="00094FDA">
            <w:pPr>
              <w:pStyle w:val="TABLE-cell"/>
            </w:pPr>
            <w:r>
              <w:t>EUInformation</w:t>
            </w:r>
          </w:p>
        </w:tc>
        <w:tc>
          <w:tcPr>
            <w:tcW w:w="3120" w:type="dxa"/>
            <w:tcBorders>
              <w:top w:val="double" w:sz="4" w:space="0" w:color="auto"/>
            </w:tcBorders>
            <w:shd w:val="clear" w:color="auto" w:fill="auto"/>
          </w:tcPr>
          <w:p w14:paraId="5EB394F0" w14:textId="5AF8D034" w:rsidR="00094FDA" w:rsidRDefault="00094FDA" w:rsidP="00094FDA">
            <w:pPr>
              <w:pStyle w:val="TABLE-cell"/>
            </w:pPr>
            <w:r>
              <w:t>structure</w:t>
            </w:r>
          </w:p>
        </w:tc>
        <w:tc>
          <w:tcPr>
            <w:tcW w:w="3120" w:type="dxa"/>
            <w:tcBorders>
              <w:top w:val="double" w:sz="4" w:space="0" w:color="auto"/>
            </w:tcBorders>
            <w:shd w:val="clear" w:color="auto" w:fill="auto"/>
          </w:tcPr>
          <w:p w14:paraId="2A65AB0F" w14:textId="288F5375" w:rsidR="00094FDA" w:rsidRDefault="00094FDA" w:rsidP="00094FDA">
            <w:pPr>
              <w:pStyle w:val="TABLE-cell"/>
            </w:pPr>
          </w:p>
        </w:tc>
      </w:tr>
      <w:tr w:rsidR="00094FDA" w14:paraId="6E0AE70D" w14:textId="77777777" w:rsidTr="00094FDA">
        <w:tblPrEx>
          <w:tblCellMar>
            <w:top w:w="0" w:type="dxa"/>
            <w:bottom w:w="0" w:type="dxa"/>
          </w:tblCellMar>
        </w:tblPrEx>
        <w:tc>
          <w:tcPr>
            <w:tcW w:w="3120" w:type="dxa"/>
            <w:shd w:val="clear" w:color="auto" w:fill="auto"/>
          </w:tcPr>
          <w:p w14:paraId="16B3563A" w14:textId="304B3E9A" w:rsidR="00094FDA" w:rsidRDefault="00094FDA" w:rsidP="00094FDA">
            <w:pPr>
              <w:pStyle w:val="TABLE-cell"/>
            </w:pPr>
            <w:r>
              <w:t>namespaceUri</w:t>
            </w:r>
          </w:p>
        </w:tc>
        <w:tc>
          <w:tcPr>
            <w:tcW w:w="3120" w:type="dxa"/>
            <w:shd w:val="clear" w:color="auto" w:fill="auto"/>
          </w:tcPr>
          <w:p w14:paraId="78FFB859" w14:textId="02FE1D33" w:rsidR="00094FDA" w:rsidRDefault="00094FDA" w:rsidP="00094FDA">
            <w:pPr>
              <w:pStyle w:val="TABLE-cell"/>
            </w:pPr>
            <w:r>
              <w:t>String</w:t>
            </w:r>
          </w:p>
        </w:tc>
        <w:tc>
          <w:tcPr>
            <w:tcW w:w="3120" w:type="dxa"/>
            <w:shd w:val="clear" w:color="auto" w:fill="auto"/>
          </w:tcPr>
          <w:p w14:paraId="055020E7" w14:textId="0F3DABBB" w:rsidR="00094FDA" w:rsidRDefault="00094FDA" w:rsidP="00094FDA">
            <w:pPr>
              <w:pStyle w:val="TABLE-cell"/>
            </w:pPr>
            <w:r>
              <w:t>Identifies the organization (company, standards organization) that defines the EUInformation.</w:t>
            </w:r>
          </w:p>
        </w:tc>
      </w:tr>
      <w:tr w:rsidR="00094FDA" w14:paraId="22CEEC63" w14:textId="77777777" w:rsidTr="00094FDA">
        <w:tblPrEx>
          <w:tblCellMar>
            <w:top w:w="0" w:type="dxa"/>
            <w:bottom w:w="0" w:type="dxa"/>
          </w:tblCellMar>
        </w:tblPrEx>
        <w:tc>
          <w:tcPr>
            <w:tcW w:w="3120" w:type="dxa"/>
            <w:shd w:val="clear" w:color="auto" w:fill="auto"/>
          </w:tcPr>
          <w:p w14:paraId="334ED336" w14:textId="430B623D" w:rsidR="00094FDA" w:rsidRDefault="00094FDA" w:rsidP="00094FDA">
            <w:pPr>
              <w:pStyle w:val="TABLE-cell"/>
            </w:pPr>
            <w:r>
              <w:t>unitId</w:t>
            </w:r>
          </w:p>
        </w:tc>
        <w:tc>
          <w:tcPr>
            <w:tcW w:w="3120" w:type="dxa"/>
            <w:shd w:val="clear" w:color="auto" w:fill="auto"/>
          </w:tcPr>
          <w:p w14:paraId="72099143" w14:textId="60D3F4FA" w:rsidR="00094FDA" w:rsidRDefault="00094FDA" w:rsidP="00094FDA">
            <w:pPr>
              <w:pStyle w:val="TABLE-cell"/>
            </w:pPr>
            <w:r>
              <w:t>Int32</w:t>
            </w:r>
          </w:p>
        </w:tc>
        <w:tc>
          <w:tcPr>
            <w:tcW w:w="3120" w:type="dxa"/>
            <w:shd w:val="clear" w:color="auto" w:fill="auto"/>
          </w:tcPr>
          <w:p w14:paraId="048301BE" w14:textId="77777777" w:rsidR="00094FDA" w:rsidRDefault="00094FDA" w:rsidP="00094FDA">
            <w:pPr>
              <w:pStyle w:val="TABLE-cell"/>
            </w:pPr>
            <w:r>
              <w:t>Identifier for programmatic evaluation.</w:t>
            </w:r>
          </w:p>
          <w:p w14:paraId="74169E97" w14:textId="30E67E09" w:rsidR="00094FDA" w:rsidRDefault="00094FDA" w:rsidP="00094FDA">
            <w:pPr>
              <w:pStyle w:val="TABLE-cell"/>
            </w:pPr>
            <w:r>
              <w:t>−1 is used if a unitId is not available.</w:t>
            </w:r>
          </w:p>
        </w:tc>
      </w:tr>
      <w:tr w:rsidR="00094FDA" w14:paraId="7436AB86" w14:textId="77777777" w:rsidTr="00094FDA">
        <w:tblPrEx>
          <w:tblCellMar>
            <w:top w:w="0" w:type="dxa"/>
            <w:bottom w:w="0" w:type="dxa"/>
          </w:tblCellMar>
        </w:tblPrEx>
        <w:tc>
          <w:tcPr>
            <w:tcW w:w="3120" w:type="dxa"/>
            <w:shd w:val="clear" w:color="auto" w:fill="auto"/>
          </w:tcPr>
          <w:p w14:paraId="774F4A3C" w14:textId="5F00392D" w:rsidR="00094FDA" w:rsidRDefault="00094FDA" w:rsidP="00094FDA">
            <w:pPr>
              <w:pStyle w:val="TABLE-cell"/>
            </w:pPr>
            <w:r>
              <w:t>displayName</w:t>
            </w:r>
          </w:p>
        </w:tc>
        <w:tc>
          <w:tcPr>
            <w:tcW w:w="3120" w:type="dxa"/>
            <w:shd w:val="clear" w:color="auto" w:fill="auto"/>
          </w:tcPr>
          <w:p w14:paraId="37DFC972" w14:textId="272E409F" w:rsidR="00094FDA" w:rsidRDefault="00094FDA" w:rsidP="00094FDA">
            <w:pPr>
              <w:pStyle w:val="TABLE-cell"/>
            </w:pPr>
            <w:r>
              <w:t>LocalizedText</w:t>
            </w:r>
          </w:p>
        </w:tc>
        <w:tc>
          <w:tcPr>
            <w:tcW w:w="3120" w:type="dxa"/>
            <w:shd w:val="clear" w:color="auto" w:fill="auto"/>
          </w:tcPr>
          <w:p w14:paraId="1F3FF8C0" w14:textId="0F425AD0" w:rsidR="00094FDA" w:rsidRDefault="00094FDA" w:rsidP="00094FDA">
            <w:pPr>
              <w:pStyle w:val="TABLE-cell"/>
            </w:pPr>
            <w:r>
              <w:t>The displayName of the engineering unit is typically the abbreviation of the engineering unit, for example ”h” for hour or ”m/s” for meter per second.</w:t>
            </w:r>
          </w:p>
        </w:tc>
      </w:tr>
      <w:tr w:rsidR="00094FDA" w14:paraId="2E5FC954" w14:textId="77777777" w:rsidTr="00094FDA">
        <w:tblPrEx>
          <w:tblCellMar>
            <w:top w:w="0" w:type="dxa"/>
            <w:bottom w:w="0" w:type="dxa"/>
          </w:tblCellMar>
        </w:tblPrEx>
        <w:tc>
          <w:tcPr>
            <w:tcW w:w="3120" w:type="dxa"/>
            <w:shd w:val="clear" w:color="auto" w:fill="auto"/>
          </w:tcPr>
          <w:p w14:paraId="705F2259" w14:textId="545F62CF" w:rsidR="00094FDA" w:rsidRDefault="00094FDA" w:rsidP="00094FDA">
            <w:pPr>
              <w:pStyle w:val="TABLE-cell"/>
            </w:pPr>
            <w:r>
              <w:t>description</w:t>
            </w:r>
          </w:p>
        </w:tc>
        <w:tc>
          <w:tcPr>
            <w:tcW w:w="3120" w:type="dxa"/>
            <w:shd w:val="clear" w:color="auto" w:fill="auto"/>
          </w:tcPr>
          <w:p w14:paraId="0CB5951D" w14:textId="493319D1" w:rsidR="00094FDA" w:rsidRDefault="00094FDA" w:rsidP="00094FDA">
            <w:pPr>
              <w:pStyle w:val="TABLE-cell"/>
            </w:pPr>
            <w:r>
              <w:t>LocalizedText</w:t>
            </w:r>
          </w:p>
        </w:tc>
        <w:tc>
          <w:tcPr>
            <w:tcW w:w="3120" w:type="dxa"/>
            <w:shd w:val="clear" w:color="auto" w:fill="auto"/>
          </w:tcPr>
          <w:p w14:paraId="2D2638DA" w14:textId="625F2E8C" w:rsidR="00094FDA" w:rsidRDefault="00094FDA" w:rsidP="00094FDA">
            <w:pPr>
              <w:pStyle w:val="TABLE-cell"/>
            </w:pPr>
            <w:r>
              <w:t>Contains the full name of the engineering unit such as ”hour” or ”meter per second”.</w:t>
            </w:r>
          </w:p>
        </w:tc>
      </w:tr>
    </w:tbl>
    <w:p w14:paraId="372E728C" w14:textId="78898CCB" w:rsidR="00094FDA" w:rsidRDefault="00094FDA" w:rsidP="00094FDA">
      <w:pPr>
        <w:pStyle w:val="NoSpacing"/>
      </w:pPr>
    </w:p>
    <w:p w14:paraId="37204E84" w14:textId="7A093ABF" w:rsidR="00094FDA" w:rsidRDefault="00094FDA" w:rsidP="00094FDA">
      <w:pPr>
        <w:pStyle w:val="PARAGRAPH"/>
      </w:pPr>
      <w:r>
        <w:t>Its representation in the AddressSpace is defined in [Table 17]</w:t>
      </w:r>
    </w:p>
    <w:p w14:paraId="28ABDFF3" w14:textId="540D28A2" w:rsidR="00094FDA" w:rsidRDefault="00094FDA" w:rsidP="00094FDA">
      <w:pPr>
        <w:pStyle w:val="TABLE-title"/>
      </w:pPr>
      <w:r>
        <w:t xml:space="preserve">Table </w:t>
      </w:r>
      <w:r>
        <w:fldChar w:fldCharType="begin"/>
      </w:r>
      <w:r>
        <w:instrText xml:space="preserve"> SEQ Table \* ARABIC </w:instrText>
      </w:r>
      <w:r>
        <w:fldChar w:fldCharType="separate"/>
      </w:r>
      <w:r>
        <w:rPr>
          <w:noProof/>
        </w:rPr>
        <w:t>17</w:t>
      </w:r>
      <w:r>
        <w:fldChar w:fldCharType="end"/>
      </w:r>
      <w:r>
        <w:t xml:space="preserve"> – EUInformation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10144BB1" w14:textId="77777777" w:rsidTr="00094FDA">
        <w:tblPrEx>
          <w:tblCellMar>
            <w:top w:w="0" w:type="dxa"/>
            <w:bottom w:w="0" w:type="dxa"/>
          </w:tblCellMar>
        </w:tblPrEx>
        <w:tc>
          <w:tcPr>
            <w:tcW w:w="4680" w:type="dxa"/>
            <w:tcBorders>
              <w:bottom w:val="double" w:sz="4" w:space="0" w:color="auto"/>
            </w:tcBorders>
            <w:shd w:val="clear" w:color="auto" w:fill="auto"/>
          </w:tcPr>
          <w:p w14:paraId="586F8936" w14:textId="4225FB92" w:rsidR="00094FDA" w:rsidRDefault="00094FDA" w:rsidP="00094FDA">
            <w:pPr>
              <w:pStyle w:val="TABLE-col-heading"/>
            </w:pPr>
            <w:r>
              <w:t>Attributes</w:t>
            </w:r>
          </w:p>
        </w:tc>
        <w:tc>
          <w:tcPr>
            <w:tcW w:w="4680" w:type="dxa"/>
            <w:tcBorders>
              <w:bottom w:val="double" w:sz="4" w:space="0" w:color="auto"/>
            </w:tcBorders>
            <w:shd w:val="clear" w:color="auto" w:fill="auto"/>
          </w:tcPr>
          <w:p w14:paraId="49EFD03B" w14:textId="5A6172C0" w:rsidR="00094FDA" w:rsidRDefault="00094FDA" w:rsidP="00094FDA">
            <w:pPr>
              <w:pStyle w:val="TABLE-col-heading"/>
            </w:pPr>
            <w:r>
              <w:t>Value</w:t>
            </w:r>
          </w:p>
        </w:tc>
      </w:tr>
      <w:tr w:rsidR="00094FDA" w14:paraId="58B2BE27" w14:textId="77777777" w:rsidTr="00094FDA">
        <w:tblPrEx>
          <w:tblCellMar>
            <w:top w:w="0" w:type="dxa"/>
            <w:bottom w:w="0" w:type="dxa"/>
          </w:tblCellMar>
        </w:tblPrEx>
        <w:tc>
          <w:tcPr>
            <w:tcW w:w="4680" w:type="dxa"/>
            <w:tcBorders>
              <w:top w:val="double" w:sz="4" w:space="0" w:color="auto"/>
            </w:tcBorders>
            <w:shd w:val="clear" w:color="auto" w:fill="auto"/>
          </w:tcPr>
          <w:p w14:paraId="75A87A1F" w14:textId="31088DD2" w:rsidR="00094FDA" w:rsidRDefault="00094FDA" w:rsidP="00094FDA">
            <w:pPr>
              <w:pStyle w:val="TABLE-cell"/>
            </w:pPr>
            <w:r>
              <w:t>BrowseName</w:t>
            </w:r>
          </w:p>
        </w:tc>
        <w:tc>
          <w:tcPr>
            <w:tcW w:w="4680" w:type="dxa"/>
            <w:tcBorders>
              <w:top w:val="double" w:sz="4" w:space="0" w:color="auto"/>
            </w:tcBorders>
            <w:shd w:val="clear" w:color="auto" w:fill="auto"/>
          </w:tcPr>
          <w:p w14:paraId="5B61F9A3" w14:textId="0FD411ED" w:rsidR="00094FDA" w:rsidRDefault="00094FDA" w:rsidP="00094FDA">
            <w:pPr>
              <w:pStyle w:val="TABLE-cell"/>
            </w:pPr>
            <w:r>
              <w:t>EUInformation</w:t>
            </w:r>
          </w:p>
        </w:tc>
      </w:tr>
    </w:tbl>
    <w:p w14:paraId="4F1FA9A5" w14:textId="55C057AF" w:rsidR="00094FDA" w:rsidRDefault="00094FDA" w:rsidP="00094FDA">
      <w:pPr>
        <w:pStyle w:val="NoSpacing"/>
      </w:pPr>
    </w:p>
    <w:p w14:paraId="63652798" w14:textId="1696A7A6" w:rsidR="00094FDA" w:rsidRDefault="00094FDA" w:rsidP="00094FDA">
      <w:pPr>
        <w:pStyle w:val="ReferenceText"/>
      </w:pPr>
      <w:r>
        <w:t>To facilitate interoperability, OPC UA specifies how to apply the widely accepted “</w:t>
      </w:r>
      <w:bookmarkStart w:id="7" w:name="OLE_LINK1"/>
      <w:bookmarkStart w:id="8" w:name="OLE_LINK2"/>
      <w:r>
        <w:t>Codes for Units of Measurement</w:t>
      </w:r>
      <w:bookmarkEnd w:id="7"/>
      <w:bookmarkEnd w:id="8"/>
      <w:r>
        <w:t>” published by the “United Nations Centre for Trade Facilitation and Electronic Business” (see [UN/CEFACT: UNECE Recommendation N° 20]). It uses and is based on the International System of Units (SI Units) but in addition provides a fixed code that can be used for automated evaluation. This recommendation has been accepted by many industries on a global basis.</w:t>
      </w:r>
    </w:p>
    <w:p w14:paraId="40CF7307" w14:textId="560066B0" w:rsidR="00094FDA" w:rsidRDefault="00094FDA" w:rsidP="00094FDA">
      <w:pPr>
        <w:pStyle w:val="ReferenceLink"/>
      </w:pPr>
      <w:r>
        <w:t>The UNECE recommendation can be found here:</w:t>
      </w:r>
    </w:p>
    <w:p w14:paraId="5E5C5A10" w14:textId="1F4336BA" w:rsidR="00094FDA" w:rsidRDefault="00094FDA" w:rsidP="00094FDA">
      <w:pPr>
        <w:pStyle w:val="PARAGRAPH"/>
      </w:pPr>
      <w:r>
        <w:t>http://www.unece.org/tradewelcome/un-centre-for-trade-facilitation-and-e-business-uncefact/outputs/cefactrecommendationsrec-index/list-of-trade-facilitation-recommendations-n-16-to-20.html</w:t>
      </w:r>
    </w:p>
    <w:p w14:paraId="1159D9D0" w14:textId="59966CC5" w:rsidR="00094FDA" w:rsidRDefault="00094FDA" w:rsidP="00094FDA">
      <w:pPr>
        <w:pStyle w:val="PARAGRAPH"/>
      </w:pPr>
      <w:r>
        <w:t>The latest UNECE version (Rev 12. Filename = rec20_Rev12e_2016.xls, published in 2016) is available here:</w:t>
      </w:r>
    </w:p>
    <w:p w14:paraId="0B23D75E" w14:textId="0EC21B33" w:rsidR="00094FDA" w:rsidRDefault="00094FDA" w:rsidP="00094FDA">
      <w:pPr>
        <w:pStyle w:val="PARAGRAPH"/>
      </w:pPr>
      <w:r>
        <w:t>http://www.unece.org/fileadmin/DAM/cefact/recommendations/rec20/rec20_Rev12e_2016.xls</w:t>
      </w:r>
    </w:p>
    <w:p w14:paraId="479A3DA2" w14:textId="033B3BFC" w:rsidR="00094FDA" w:rsidRDefault="00094FDA" w:rsidP="00094FDA">
      <w:pPr>
        <w:pStyle w:val="PARAGRAPH"/>
      </w:pPr>
    </w:p>
    <w:p w14:paraId="653DB5F4" w14:textId="6A02526C" w:rsidR="00094FDA" w:rsidRDefault="00094FDA" w:rsidP="00094FDA">
      <w:pPr>
        <w:pStyle w:val="PARAGRAPH"/>
      </w:pPr>
      <w:r>
        <w:t>The mapping of the UNECE codes to OPC UA (EUInformation.unitId) is available here:</w:t>
      </w:r>
    </w:p>
    <w:p w14:paraId="72446C03" w14:textId="1E297C59" w:rsidR="00094FDA" w:rsidRDefault="00094FDA" w:rsidP="00094FDA">
      <w:pPr>
        <w:pStyle w:val="PARAGRAPH"/>
      </w:pPr>
      <w:r>
        <w:t>[http://www.opcfoundation.org/UA/EngineeringUnits/UNECE/UNECE_to_OPCUA.csv]</w:t>
      </w:r>
    </w:p>
    <w:p w14:paraId="2B84D6AB" w14:textId="51931D52" w:rsidR="00094FDA" w:rsidRDefault="00094FDA" w:rsidP="00094FDA">
      <w:pPr>
        <w:pStyle w:val="PARAGRAPH"/>
      </w:pPr>
      <w:r>
        <w:t>[Table 18] contains a small excerpt of the published Annex with Code Lists:</w:t>
      </w:r>
    </w:p>
    <w:p w14:paraId="68980B5F" w14:textId="4F187B9C" w:rsidR="00094FDA" w:rsidRDefault="00094FDA" w:rsidP="00094FDA">
      <w:pPr>
        <w:pStyle w:val="TABLE-title"/>
      </w:pPr>
      <w:r>
        <w:t xml:space="preserve">Table </w:t>
      </w:r>
      <w:r>
        <w:fldChar w:fldCharType="begin"/>
      </w:r>
      <w:r>
        <w:instrText xml:space="preserve"> SEQ Table \* ARABIC </w:instrText>
      </w:r>
      <w:r>
        <w:fldChar w:fldCharType="separate"/>
      </w:r>
      <w:r>
        <w:rPr>
          <w:noProof/>
        </w:rPr>
        <w:t>18</w:t>
      </w:r>
      <w:r>
        <w:fldChar w:fldCharType="end"/>
      </w:r>
      <w:r>
        <w:t xml:space="preserve"> – Examples from the UNECE Recommendation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2340"/>
        <w:gridCol w:w="2340"/>
        <w:gridCol w:w="2340"/>
      </w:tblGrid>
      <w:tr w:rsidR="00094FDA" w14:paraId="0F61734C" w14:textId="77777777" w:rsidTr="002E0591">
        <w:tblPrEx>
          <w:tblCellMar>
            <w:top w:w="0" w:type="dxa"/>
            <w:bottom w:w="0" w:type="dxa"/>
          </w:tblCellMar>
        </w:tblPrEx>
        <w:tc>
          <w:tcPr>
            <w:tcW w:w="9360" w:type="dxa"/>
            <w:gridSpan w:val="4"/>
            <w:tcBorders>
              <w:bottom w:val="double" w:sz="4" w:space="0" w:color="auto"/>
            </w:tcBorders>
            <w:shd w:val="clear" w:color="auto" w:fill="auto"/>
          </w:tcPr>
          <w:p w14:paraId="177C1C96" w14:textId="4F03AF83" w:rsidR="00094FDA" w:rsidRDefault="00094FDA" w:rsidP="00094FDA">
            <w:pPr>
              <w:pStyle w:val="TABLE-col-heading"/>
            </w:pPr>
            <w:r>
              <w:t>Excerpt from Recommendation N°. 20, Annex 1</w:t>
            </w:r>
          </w:p>
        </w:tc>
      </w:tr>
      <w:tr w:rsidR="00094FDA" w14:paraId="4E22B5FA" w14:textId="77777777" w:rsidTr="00094FDA">
        <w:tblPrEx>
          <w:tblCellMar>
            <w:top w:w="0" w:type="dxa"/>
            <w:bottom w:w="0" w:type="dxa"/>
          </w:tblCellMar>
        </w:tblPrEx>
        <w:tc>
          <w:tcPr>
            <w:tcW w:w="2340" w:type="dxa"/>
            <w:tcBorders>
              <w:top w:val="double" w:sz="4" w:space="0" w:color="auto"/>
            </w:tcBorders>
            <w:shd w:val="clear" w:color="auto" w:fill="auto"/>
          </w:tcPr>
          <w:p w14:paraId="2890E50E" w14:textId="3995CCEC" w:rsidR="00094FDA" w:rsidRDefault="00094FDA" w:rsidP="00094FDA">
            <w:pPr>
              <w:pStyle w:val="TABLE-cell"/>
            </w:pPr>
            <w:r>
              <w:t>Common Code</w:t>
            </w:r>
          </w:p>
        </w:tc>
        <w:tc>
          <w:tcPr>
            <w:tcW w:w="2340" w:type="dxa"/>
            <w:tcBorders>
              <w:top w:val="double" w:sz="4" w:space="0" w:color="auto"/>
            </w:tcBorders>
            <w:shd w:val="clear" w:color="auto" w:fill="auto"/>
          </w:tcPr>
          <w:p w14:paraId="59B017A3" w14:textId="24FEAC1A" w:rsidR="00094FDA" w:rsidRDefault="00094FDA" w:rsidP="00094FDA">
            <w:pPr>
              <w:pStyle w:val="TABLE-cell"/>
            </w:pPr>
            <w:r>
              <w:t>Name</w:t>
            </w:r>
          </w:p>
        </w:tc>
        <w:tc>
          <w:tcPr>
            <w:tcW w:w="2340" w:type="dxa"/>
            <w:tcBorders>
              <w:top w:val="double" w:sz="4" w:space="0" w:color="auto"/>
            </w:tcBorders>
            <w:shd w:val="clear" w:color="auto" w:fill="auto"/>
          </w:tcPr>
          <w:p w14:paraId="5387A1FA" w14:textId="5158929D" w:rsidR="00094FDA" w:rsidRDefault="00094FDA" w:rsidP="00094FDA">
            <w:pPr>
              <w:pStyle w:val="TABLE-cell"/>
            </w:pPr>
            <w:r>
              <w:t>Conversion Factor</w:t>
            </w:r>
          </w:p>
        </w:tc>
        <w:tc>
          <w:tcPr>
            <w:tcW w:w="2340" w:type="dxa"/>
            <w:tcBorders>
              <w:top w:val="double" w:sz="4" w:space="0" w:color="auto"/>
            </w:tcBorders>
            <w:shd w:val="clear" w:color="auto" w:fill="auto"/>
          </w:tcPr>
          <w:p w14:paraId="155DE4E4" w14:textId="0EF3F9CC" w:rsidR="00094FDA" w:rsidRDefault="00094FDA" w:rsidP="00094FDA">
            <w:pPr>
              <w:pStyle w:val="TABLE-cell"/>
            </w:pPr>
            <w:r>
              <w:t>Symbol</w:t>
            </w:r>
          </w:p>
        </w:tc>
      </w:tr>
      <w:tr w:rsidR="00094FDA" w14:paraId="0905FD81" w14:textId="77777777" w:rsidTr="00094FDA">
        <w:tblPrEx>
          <w:tblCellMar>
            <w:top w:w="0" w:type="dxa"/>
            <w:bottom w:w="0" w:type="dxa"/>
          </w:tblCellMar>
        </w:tblPrEx>
        <w:tc>
          <w:tcPr>
            <w:tcW w:w="2340" w:type="dxa"/>
            <w:shd w:val="clear" w:color="auto" w:fill="auto"/>
          </w:tcPr>
          <w:p w14:paraId="24AC05AC" w14:textId="045BFAC0" w:rsidR="00094FDA" w:rsidRDefault="00094FDA" w:rsidP="00094FDA">
            <w:pPr>
              <w:pStyle w:val="TABLE-cell"/>
            </w:pPr>
            <w:r>
              <w:t>C81</w:t>
            </w:r>
          </w:p>
        </w:tc>
        <w:tc>
          <w:tcPr>
            <w:tcW w:w="2340" w:type="dxa"/>
            <w:shd w:val="clear" w:color="auto" w:fill="auto"/>
          </w:tcPr>
          <w:p w14:paraId="766266C1" w14:textId="786D5E31" w:rsidR="00094FDA" w:rsidRDefault="00094FDA" w:rsidP="00094FDA">
            <w:pPr>
              <w:pStyle w:val="TABLE-cell"/>
            </w:pPr>
            <w:r>
              <w:t>radian</w:t>
            </w:r>
          </w:p>
        </w:tc>
        <w:tc>
          <w:tcPr>
            <w:tcW w:w="2340" w:type="dxa"/>
            <w:shd w:val="clear" w:color="auto" w:fill="auto"/>
          </w:tcPr>
          <w:p w14:paraId="380D010F" w14:textId="5C0A13B6" w:rsidR="00094FDA" w:rsidRDefault="00094FDA" w:rsidP="00094FDA">
            <w:pPr>
              <w:pStyle w:val="TABLE-cell"/>
            </w:pPr>
          </w:p>
        </w:tc>
        <w:tc>
          <w:tcPr>
            <w:tcW w:w="2340" w:type="dxa"/>
            <w:shd w:val="clear" w:color="auto" w:fill="auto"/>
          </w:tcPr>
          <w:p w14:paraId="65EE7B88" w14:textId="62981733" w:rsidR="00094FDA" w:rsidRDefault="00094FDA" w:rsidP="00094FDA">
            <w:pPr>
              <w:pStyle w:val="TABLE-cell"/>
            </w:pPr>
            <w:r>
              <w:t>rad</w:t>
            </w:r>
          </w:p>
        </w:tc>
      </w:tr>
      <w:tr w:rsidR="00094FDA" w14:paraId="745A203A" w14:textId="77777777" w:rsidTr="00094FDA">
        <w:tblPrEx>
          <w:tblCellMar>
            <w:top w:w="0" w:type="dxa"/>
            <w:bottom w:w="0" w:type="dxa"/>
          </w:tblCellMar>
        </w:tblPrEx>
        <w:tc>
          <w:tcPr>
            <w:tcW w:w="2340" w:type="dxa"/>
            <w:shd w:val="clear" w:color="auto" w:fill="auto"/>
          </w:tcPr>
          <w:p w14:paraId="45DB0352" w14:textId="7C265343" w:rsidR="00094FDA" w:rsidRDefault="00094FDA" w:rsidP="00094FDA">
            <w:pPr>
              <w:pStyle w:val="TABLE-cell"/>
            </w:pPr>
            <w:r>
              <w:t>C25</w:t>
            </w:r>
          </w:p>
        </w:tc>
        <w:tc>
          <w:tcPr>
            <w:tcW w:w="2340" w:type="dxa"/>
            <w:shd w:val="clear" w:color="auto" w:fill="auto"/>
          </w:tcPr>
          <w:p w14:paraId="7E1B493C" w14:textId="10C7AE55" w:rsidR="00094FDA" w:rsidRDefault="00094FDA" w:rsidP="00094FDA">
            <w:pPr>
              <w:pStyle w:val="TABLE-cell"/>
            </w:pPr>
            <w:r>
              <w:t>milliradian</w:t>
            </w:r>
          </w:p>
        </w:tc>
        <w:tc>
          <w:tcPr>
            <w:tcW w:w="2340" w:type="dxa"/>
            <w:shd w:val="clear" w:color="auto" w:fill="auto"/>
          </w:tcPr>
          <w:p w14:paraId="77D58AF0" w14:textId="24B71CEA" w:rsidR="00094FDA" w:rsidRDefault="00094FDA" w:rsidP="00094FDA">
            <w:pPr>
              <w:pStyle w:val="TABLE-cell"/>
            </w:pPr>
            <w:r>
              <w:t>10–3 rad</w:t>
            </w:r>
          </w:p>
        </w:tc>
        <w:tc>
          <w:tcPr>
            <w:tcW w:w="2340" w:type="dxa"/>
            <w:shd w:val="clear" w:color="auto" w:fill="auto"/>
          </w:tcPr>
          <w:p w14:paraId="56401B0A" w14:textId="7AE5AC80" w:rsidR="00094FDA" w:rsidRDefault="00094FDA" w:rsidP="00094FDA">
            <w:pPr>
              <w:pStyle w:val="TABLE-cell"/>
            </w:pPr>
            <w:r>
              <w:t>mrad</w:t>
            </w:r>
          </w:p>
        </w:tc>
      </w:tr>
      <w:tr w:rsidR="00094FDA" w14:paraId="69DF490E" w14:textId="77777777" w:rsidTr="00094FDA">
        <w:tblPrEx>
          <w:tblCellMar>
            <w:top w:w="0" w:type="dxa"/>
            <w:bottom w:w="0" w:type="dxa"/>
          </w:tblCellMar>
        </w:tblPrEx>
        <w:tc>
          <w:tcPr>
            <w:tcW w:w="2340" w:type="dxa"/>
            <w:shd w:val="clear" w:color="auto" w:fill="auto"/>
          </w:tcPr>
          <w:p w14:paraId="409349DB" w14:textId="78174CD0" w:rsidR="00094FDA" w:rsidRDefault="00094FDA" w:rsidP="00094FDA">
            <w:pPr>
              <w:pStyle w:val="TABLE-cell"/>
            </w:pPr>
            <w:r>
              <w:t>MMT</w:t>
            </w:r>
          </w:p>
        </w:tc>
        <w:tc>
          <w:tcPr>
            <w:tcW w:w="2340" w:type="dxa"/>
            <w:shd w:val="clear" w:color="auto" w:fill="auto"/>
          </w:tcPr>
          <w:p w14:paraId="6D8528E7" w14:textId="37553AAD" w:rsidR="00094FDA" w:rsidRDefault="00094FDA" w:rsidP="00094FDA">
            <w:pPr>
              <w:pStyle w:val="TABLE-cell"/>
            </w:pPr>
            <w:r>
              <w:t>millimetre</w:t>
            </w:r>
          </w:p>
        </w:tc>
        <w:tc>
          <w:tcPr>
            <w:tcW w:w="2340" w:type="dxa"/>
            <w:shd w:val="clear" w:color="auto" w:fill="auto"/>
          </w:tcPr>
          <w:p w14:paraId="287F17A9" w14:textId="5C46D627" w:rsidR="00094FDA" w:rsidRDefault="00094FDA" w:rsidP="00094FDA">
            <w:pPr>
              <w:pStyle w:val="TABLE-cell"/>
            </w:pPr>
            <w:r>
              <w:t>10–3 m</w:t>
            </w:r>
          </w:p>
        </w:tc>
        <w:tc>
          <w:tcPr>
            <w:tcW w:w="2340" w:type="dxa"/>
            <w:shd w:val="clear" w:color="auto" w:fill="auto"/>
          </w:tcPr>
          <w:p w14:paraId="2EBB7E0B" w14:textId="2338935F" w:rsidR="00094FDA" w:rsidRDefault="00094FDA" w:rsidP="00094FDA">
            <w:pPr>
              <w:pStyle w:val="TABLE-cell"/>
            </w:pPr>
            <w:r>
              <w:t>mm</w:t>
            </w:r>
          </w:p>
        </w:tc>
      </w:tr>
      <w:tr w:rsidR="00094FDA" w14:paraId="4EFA013F" w14:textId="77777777" w:rsidTr="00094FDA">
        <w:tblPrEx>
          <w:tblCellMar>
            <w:top w:w="0" w:type="dxa"/>
            <w:bottom w:w="0" w:type="dxa"/>
          </w:tblCellMar>
        </w:tblPrEx>
        <w:tc>
          <w:tcPr>
            <w:tcW w:w="2340" w:type="dxa"/>
            <w:shd w:val="clear" w:color="auto" w:fill="auto"/>
          </w:tcPr>
          <w:p w14:paraId="36028EDB" w14:textId="1C21BABA" w:rsidR="00094FDA" w:rsidRDefault="00094FDA" w:rsidP="00094FDA">
            <w:pPr>
              <w:pStyle w:val="TABLE-cell"/>
            </w:pPr>
            <w:r>
              <w:t>HMT</w:t>
            </w:r>
          </w:p>
        </w:tc>
        <w:tc>
          <w:tcPr>
            <w:tcW w:w="2340" w:type="dxa"/>
            <w:shd w:val="clear" w:color="auto" w:fill="auto"/>
          </w:tcPr>
          <w:p w14:paraId="1B2F2933" w14:textId="4142D0D8" w:rsidR="00094FDA" w:rsidRDefault="00094FDA" w:rsidP="00094FDA">
            <w:pPr>
              <w:pStyle w:val="TABLE-cell"/>
            </w:pPr>
            <w:r>
              <w:t>hectometre</w:t>
            </w:r>
          </w:p>
        </w:tc>
        <w:tc>
          <w:tcPr>
            <w:tcW w:w="2340" w:type="dxa"/>
            <w:shd w:val="clear" w:color="auto" w:fill="auto"/>
          </w:tcPr>
          <w:p w14:paraId="7B4C417F" w14:textId="6EEFF1FE" w:rsidR="00094FDA" w:rsidRDefault="00094FDA" w:rsidP="00094FDA">
            <w:pPr>
              <w:pStyle w:val="TABLE-cell"/>
            </w:pPr>
            <w:r>
              <w:t>102 m</w:t>
            </w:r>
          </w:p>
        </w:tc>
        <w:tc>
          <w:tcPr>
            <w:tcW w:w="2340" w:type="dxa"/>
            <w:shd w:val="clear" w:color="auto" w:fill="auto"/>
          </w:tcPr>
          <w:p w14:paraId="37799947" w14:textId="1EE46880" w:rsidR="00094FDA" w:rsidRDefault="00094FDA" w:rsidP="00094FDA">
            <w:pPr>
              <w:pStyle w:val="TABLE-cell"/>
            </w:pPr>
            <w:r>
              <w:t>hm</w:t>
            </w:r>
          </w:p>
        </w:tc>
      </w:tr>
      <w:tr w:rsidR="00094FDA" w14:paraId="4FFD8AB0" w14:textId="77777777" w:rsidTr="00094FDA">
        <w:tblPrEx>
          <w:tblCellMar>
            <w:top w:w="0" w:type="dxa"/>
            <w:bottom w:w="0" w:type="dxa"/>
          </w:tblCellMar>
        </w:tblPrEx>
        <w:tc>
          <w:tcPr>
            <w:tcW w:w="2340" w:type="dxa"/>
            <w:shd w:val="clear" w:color="auto" w:fill="auto"/>
          </w:tcPr>
          <w:p w14:paraId="680EC086" w14:textId="64ED327F" w:rsidR="00094FDA" w:rsidRDefault="00094FDA" w:rsidP="00094FDA">
            <w:pPr>
              <w:pStyle w:val="TABLE-cell"/>
            </w:pPr>
            <w:r>
              <w:t>KTM</w:t>
            </w:r>
          </w:p>
        </w:tc>
        <w:tc>
          <w:tcPr>
            <w:tcW w:w="2340" w:type="dxa"/>
            <w:shd w:val="clear" w:color="auto" w:fill="auto"/>
          </w:tcPr>
          <w:p w14:paraId="18FCD170" w14:textId="5BA3C3DF" w:rsidR="00094FDA" w:rsidRDefault="00094FDA" w:rsidP="00094FDA">
            <w:pPr>
              <w:pStyle w:val="TABLE-cell"/>
            </w:pPr>
            <w:r>
              <w:t>kilometre</w:t>
            </w:r>
          </w:p>
        </w:tc>
        <w:tc>
          <w:tcPr>
            <w:tcW w:w="2340" w:type="dxa"/>
            <w:shd w:val="clear" w:color="auto" w:fill="auto"/>
          </w:tcPr>
          <w:p w14:paraId="35FB79B9" w14:textId="30884CE7" w:rsidR="00094FDA" w:rsidRDefault="00094FDA" w:rsidP="00094FDA">
            <w:pPr>
              <w:pStyle w:val="TABLE-cell"/>
            </w:pPr>
            <w:r>
              <w:t>103 m</w:t>
            </w:r>
          </w:p>
        </w:tc>
        <w:tc>
          <w:tcPr>
            <w:tcW w:w="2340" w:type="dxa"/>
            <w:shd w:val="clear" w:color="auto" w:fill="auto"/>
          </w:tcPr>
          <w:p w14:paraId="0B79855A" w14:textId="7551953C" w:rsidR="00094FDA" w:rsidRDefault="00094FDA" w:rsidP="00094FDA">
            <w:pPr>
              <w:pStyle w:val="TABLE-cell"/>
            </w:pPr>
            <w:r>
              <w:t>km</w:t>
            </w:r>
          </w:p>
        </w:tc>
      </w:tr>
      <w:tr w:rsidR="00094FDA" w14:paraId="788C0BDB" w14:textId="77777777" w:rsidTr="00094FDA">
        <w:tblPrEx>
          <w:tblCellMar>
            <w:top w:w="0" w:type="dxa"/>
            <w:bottom w:w="0" w:type="dxa"/>
          </w:tblCellMar>
        </w:tblPrEx>
        <w:tc>
          <w:tcPr>
            <w:tcW w:w="2340" w:type="dxa"/>
            <w:shd w:val="clear" w:color="auto" w:fill="auto"/>
          </w:tcPr>
          <w:p w14:paraId="4CBE563B" w14:textId="37A5E97B" w:rsidR="00094FDA" w:rsidRDefault="00094FDA" w:rsidP="00094FDA">
            <w:pPr>
              <w:pStyle w:val="TABLE-cell"/>
            </w:pPr>
            <w:r>
              <w:t>KMQ</w:t>
            </w:r>
          </w:p>
        </w:tc>
        <w:tc>
          <w:tcPr>
            <w:tcW w:w="2340" w:type="dxa"/>
            <w:shd w:val="clear" w:color="auto" w:fill="auto"/>
          </w:tcPr>
          <w:p w14:paraId="3CFEFC89" w14:textId="1F320275" w:rsidR="00094FDA" w:rsidRDefault="00094FDA" w:rsidP="00094FDA">
            <w:pPr>
              <w:pStyle w:val="TABLE-cell"/>
            </w:pPr>
            <w:r>
              <w:t>kilogram per cubic metre</w:t>
            </w:r>
          </w:p>
        </w:tc>
        <w:tc>
          <w:tcPr>
            <w:tcW w:w="2340" w:type="dxa"/>
            <w:shd w:val="clear" w:color="auto" w:fill="auto"/>
          </w:tcPr>
          <w:p w14:paraId="1D2AEB37" w14:textId="5CF4CA17" w:rsidR="00094FDA" w:rsidRDefault="00094FDA" w:rsidP="00094FDA">
            <w:pPr>
              <w:pStyle w:val="TABLE-cell"/>
            </w:pPr>
            <w:r>
              <w:t>kg/m3</w:t>
            </w:r>
          </w:p>
        </w:tc>
        <w:tc>
          <w:tcPr>
            <w:tcW w:w="2340" w:type="dxa"/>
            <w:shd w:val="clear" w:color="auto" w:fill="auto"/>
          </w:tcPr>
          <w:p w14:paraId="128E4F7C" w14:textId="4A2E9CB6" w:rsidR="00094FDA" w:rsidRDefault="00094FDA" w:rsidP="00094FDA">
            <w:pPr>
              <w:pStyle w:val="TABLE-cell"/>
            </w:pPr>
            <w:r>
              <w:t>kg/m3</w:t>
            </w:r>
          </w:p>
        </w:tc>
      </w:tr>
      <w:tr w:rsidR="00094FDA" w14:paraId="65D331BD" w14:textId="77777777" w:rsidTr="00094FDA">
        <w:tblPrEx>
          <w:tblCellMar>
            <w:top w:w="0" w:type="dxa"/>
            <w:bottom w:w="0" w:type="dxa"/>
          </w:tblCellMar>
        </w:tblPrEx>
        <w:tc>
          <w:tcPr>
            <w:tcW w:w="2340" w:type="dxa"/>
            <w:shd w:val="clear" w:color="auto" w:fill="auto"/>
          </w:tcPr>
          <w:p w14:paraId="2FAFB929" w14:textId="2A653543" w:rsidR="00094FDA" w:rsidRDefault="00094FDA" w:rsidP="00094FDA">
            <w:pPr>
              <w:pStyle w:val="TABLE-cell"/>
            </w:pPr>
            <w:r>
              <w:t>FAH</w:t>
            </w:r>
          </w:p>
        </w:tc>
        <w:tc>
          <w:tcPr>
            <w:tcW w:w="2340" w:type="dxa"/>
            <w:shd w:val="clear" w:color="auto" w:fill="auto"/>
          </w:tcPr>
          <w:p w14:paraId="035F2341" w14:textId="61B50B55" w:rsidR="00094FDA" w:rsidRDefault="00094FDA" w:rsidP="00094FDA">
            <w:pPr>
              <w:pStyle w:val="TABLE-cell"/>
            </w:pPr>
            <w:r>
              <w:t>degree Fahrenheit</w:t>
            </w:r>
          </w:p>
        </w:tc>
        <w:tc>
          <w:tcPr>
            <w:tcW w:w="2340" w:type="dxa"/>
            <w:shd w:val="clear" w:color="auto" w:fill="auto"/>
          </w:tcPr>
          <w:p w14:paraId="73D8216B" w14:textId="59E1CD21" w:rsidR="00094FDA" w:rsidRDefault="00094FDA" w:rsidP="00094FDA">
            <w:pPr>
              <w:pStyle w:val="TABLE-cell"/>
            </w:pPr>
            <w:r>
              <w:t>5/9 ( K</w:t>
            </w:r>
          </w:p>
        </w:tc>
        <w:tc>
          <w:tcPr>
            <w:tcW w:w="2340" w:type="dxa"/>
            <w:shd w:val="clear" w:color="auto" w:fill="auto"/>
          </w:tcPr>
          <w:p w14:paraId="4586F78A" w14:textId="4F4E4057" w:rsidR="00094FDA" w:rsidRDefault="00094FDA" w:rsidP="00094FDA">
            <w:pPr>
              <w:pStyle w:val="TABLE-cell"/>
            </w:pPr>
            <w:r>
              <w:t>°F</w:t>
            </w:r>
          </w:p>
        </w:tc>
      </w:tr>
      <w:tr w:rsidR="00094FDA" w14:paraId="67C435EF" w14:textId="77777777" w:rsidTr="00094FDA">
        <w:tblPrEx>
          <w:tblCellMar>
            <w:top w:w="0" w:type="dxa"/>
            <w:bottom w:w="0" w:type="dxa"/>
          </w:tblCellMar>
        </w:tblPrEx>
        <w:tc>
          <w:tcPr>
            <w:tcW w:w="2340" w:type="dxa"/>
            <w:shd w:val="clear" w:color="auto" w:fill="auto"/>
          </w:tcPr>
          <w:p w14:paraId="7227F9DF" w14:textId="5D525A56" w:rsidR="00094FDA" w:rsidRDefault="00094FDA" w:rsidP="00094FDA">
            <w:pPr>
              <w:pStyle w:val="TABLE-cell"/>
            </w:pPr>
            <w:r>
              <w:t>J23</w:t>
            </w:r>
          </w:p>
        </w:tc>
        <w:tc>
          <w:tcPr>
            <w:tcW w:w="2340" w:type="dxa"/>
            <w:shd w:val="clear" w:color="auto" w:fill="auto"/>
          </w:tcPr>
          <w:p w14:paraId="02A9D487" w14:textId="7CFFBC5B" w:rsidR="00094FDA" w:rsidRDefault="00094FDA" w:rsidP="00094FDA">
            <w:pPr>
              <w:pStyle w:val="TABLE-cell"/>
            </w:pPr>
            <w:r>
              <w:t>degree Fahrenheit per hour</w:t>
            </w:r>
          </w:p>
        </w:tc>
        <w:tc>
          <w:tcPr>
            <w:tcW w:w="2340" w:type="dxa"/>
            <w:shd w:val="clear" w:color="auto" w:fill="auto"/>
          </w:tcPr>
          <w:p w14:paraId="484B03E7" w14:textId="20081E05" w:rsidR="00094FDA" w:rsidRDefault="00094FDA" w:rsidP="00094FDA">
            <w:pPr>
              <w:pStyle w:val="TABLE-cell"/>
            </w:pPr>
            <w:r>
              <w:t>1,543 210 ( 10–4 K/s</w:t>
            </w:r>
          </w:p>
        </w:tc>
        <w:tc>
          <w:tcPr>
            <w:tcW w:w="2340" w:type="dxa"/>
            <w:shd w:val="clear" w:color="auto" w:fill="auto"/>
          </w:tcPr>
          <w:p w14:paraId="00E18BFE" w14:textId="7486E46F" w:rsidR="00094FDA" w:rsidRDefault="00094FDA" w:rsidP="00094FDA">
            <w:pPr>
              <w:pStyle w:val="TABLE-cell"/>
            </w:pPr>
            <w:r>
              <w:t>°F/h</w:t>
            </w:r>
          </w:p>
        </w:tc>
      </w:tr>
    </w:tbl>
    <w:p w14:paraId="13D8BB9E" w14:textId="75F66058" w:rsidR="00094FDA" w:rsidRDefault="00094FDA" w:rsidP="00094FDA">
      <w:pPr>
        <w:pStyle w:val="NoSpacing"/>
      </w:pPr>
    </w:p>
    <w:p w14:paraId="53E891FA" w14:textId="47F89EFC" w:rsidR="00094FDA" w:rsidRDefault="00094FDA" w:rsidP="00094FDA">
      <w:pPr>
        <w:pStyle w:val="PARAGRAPH"/>
        <w:numPr>
          <w:ilvl w:val="0"/>
          <w:numId w:val="22"/>
        </w:numPr>
      </w:pPr>
      <w:r>
        <w:t>The Common Code is represented as an alphanumeric variable length of 3 characters. It shall be used for the EUInformation.unitId. The following pseudo code specifies the algorithm to convert the Common Code into an Int32 as needed for EUInformation.unitId:</w:t>
      </w:r>
    </w:p>
    <w:p w14:paraId="12A06D2C" w14:textId="33C7FC7C" w:rsidR="00094FDA" w:rsidRDefault="00094FDA" w:rsidP="00094FDA">
      <w:pPr>
        <w:pStyle w:val="PARAGRAPH"/>
      </w:pPr>
      <w:r>
        <w:t>Int32 unitId = 0;</w:t>
      </w:r>
      <w:r>
        <w:tab/>
      </w:r>
      <w:r>
        <w:br/>
      </w:r>
      <w:r>
        <w:tab/>
        <w:t>Int32 c;</w:t>
      </w:r>
      <w:r>
        <w:tab/>
      </w:r>
      <w:r>
        <w:br/>
      </w:r>
      <w:r>
        <w:tab/>
        <w:t>for (i=0; i&lt;=3;i++)</w:t>
      </w:r>
      <w:r>
        <w:tab/>
      </w:r>
      <w:r>
        <w:br/>
      </w:r>
      <w:r>
        <w:tab/>
        <w:t>{</w:t>
      </w:r>
    </w:p>
    <w:p w14:paraId="2D9EC7AB" w14:textId="3035B45F" w:rsidR="00094FDA" w:rsidRDefault="00094FDA" w:rsidP="00094FDA">
      <w:pPr>
        <w:pStyle w:val="PARAGRAPH"/>
      </w:pPr>
      <w:r>
        <w:t>c = CommonCode[i];</w:t>
      </w:r>
      <w:r>
        <w:tab/>
      </w:r>
      <w:r>
        <w:br/>
      </w:r>
      <w:r>
        <w:tab/>
        <w:t>if (c == 0) break;</w:t>
      </w:r>
      <w:r>
        <w:tab/>
      </w:r>
      <w:r>
        <w:tab/>
        <w:t>// end of Common Code</w:t>
      </w:r>
      <w:r>
        <w:tab/>
      </w:r>
      <w:r>
        <w:br/>
      </w:r>
      <w:r>
        <w:tab/>
        <w:t>unitId = unitId &lt;&lt; 8;</w:t>
      </w:r>
      <w:r>
        <w:tab/>
      </w:r>
      <w:r>
        <w:br/>
      </w:r>
      <w:r>
        <w:tab/>
        <w:t>unitId = unitId | c;</w:t>
      </w:r>
      <w:r>
        <w:tab/>
      </w:r>
      <w:r>
        <w:br/>
        <w:t>}</w:t>
      </w:r>
    </w:p>
    <w:p w14:paraId="2F815A17" w14:textId="4B0D8F92" w:rsidR="00094FDA" w:rsidRDefault="00094FDA" w:rsidP="00094FDA">
      <w:pPr>
        <w:pStyle w:val="PARAGRAPH"/>
        <w:numPr>
          <w:ilvl w:val="0"/>
          <w:numId w:val="22"/>
        </w:numPr>
      </w:pPr>
      <w:r>
        <w:t>The Symbol field shall be copied to the EUInformation.displayName. The localeId field of EUInformation.displayName shall be empty.</w:t>
      </w:r>
    </w:p>
    <w:p w14:paraId="145B8917" w14:textId="1F8E1C65" w:rsidR="00094FDA" w:rsidRDefault="00094FDA" w:rsidP="00094FDA">
      <w:pPr>
        <w:pStyle w:val="PARAGRAPH"/>
        <w:numPr>
          <w:ilvl w:val="0"/>
          <w:numId w:val="22"/>
        </w:numPr>
      </w:pPr>
      <w:r>
        <w:t>The Name field shall be used for EUInformation.description. If the name is copied, then the localeId field of EUInformation.description shall be empty. If the name is localized then the localeId field shall specify the correct locale.</w:t>
      </w:r>
    </w:p>
    <w:p w14:paraId="7497307B" w14:textId="500291FB" w:rsidR="00094FDA" w:rsidRDefault="00094FDA" w:rsidP="00094FDA">
      <w:pPr>
        <w:pStyle w:val="ReferenceText"/>
      </w:pPr>
      <w:r>
        <w:t xml:space="preserve">The </w:t>
      </w:r>
      <w:bookmarkStart w:id="9" w:name="OLE_LINK3"/>
      <w:bookmarkStart w:id="10" w:name="OLE_LINK4"/>
      <w:r>
        <w:t xml:space="preserve">EUInformation.namespaceUri </w:t>
      </w:r>
      <w:bookmarkEnd w:id="9"/>
      <w:bookmarkEnd w:id="10"/>
      <w:r>
        <w:t>shall be http://[www.opcfoundation.org/UA/units/un/cefact].</w:t>
      </w:r>
    </w:p>
    <w:p w14:paraId="2935E9FA" w14:textId="16CF567A" w:rsidR="00094FDA" w:rsidRDefault="00094FDA" w:rsidP="00094FDA">
      <w:pPr>
        <w:pStyle w:val="ReferenceLink"/>
      </w:pPr>
      <w:r>
        <w:t>NOTE  It will be advantegous to use Recommendation N°. 20 as specified, because it can be programmatically interpreted by generic OPC UA Clients. However, the EUInformation structure has been defined such that other standards bodies can incorporate their engineering unit definitions into OPC UA. If Servers use such an approach then they shall identify this standards body by using a proper namespaceUri in EUInformation.namespaceUri.</w:t>
      </w:r>
    </w:p>
    <w:p w14:paraId="5F3213DE" w14:textId="77777777" w:rsidR="00094FDA" w:rsidRDefault="00094FDA" w:rsidP="00094FDA">
      <w:pPr>
        <w:pStyle w:val="Heading3"/>
      </w:pPr>
      <w:r>
        <w:t>ComplexNumberType</w:t>
      </w:r>
    </w:p>
    <w:p w14:paraId="39895D1B" w14:textId="53987ADE" w:rsidR="00094FDA" w:rsidRDefault="00094FDA" w:rsidP="00094FDA">
      <w:pPr>
        <w:pStyle w:val="PARAGRAPH"/>
      </w:pPr>
      <w:r>
        <w:t>This structure defines float IEEE 32 bits complex value. Its elements are defined in [Table 19].</w:t>
      </w:r>
    </w:p>
    <w:p w14:paraId="387E967C" w14:textId="1FE0372E" w:rsidR="00094FDA" w:rsidRDefault="00094FDA" w:rsidP="00094FDA">
      <w:pPr>
        <w:pStyle w:val="TABLE-title"/>
      </w:pPr>
      <w:r>
        <w:t xml:space="preserve">Table </w:t>
      </w:r>
      <w:r>
        <w:fldChar w:fldCharType="begin"/>
      </w:r>
      <w:r>
        <w:instrText xml:space="preserve"> SEQ Table \* ARABIC </w:instrText>
      </w:r>
      <w:r>
        <w:fldChar w:fldCharType="separate"/>
      </w:r>
      <w:r>
        <w:rPr>
          <w:noProof/>
        </w:rPr>
        <w:t>19</w:t>
      </w:r>
      <w:r>
        <w:fldChar w:fldCharType="end"/>
      </w:r>
      <w:r>
        <w:t xml:space="preserve"> – ComplexNumberType DataType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0"/>
        <w:gridCol w:w="3120"/>
        <w:gridCol w:w="3120"/>
      </w:tblGrid>
      <w:tr w:rsidR="00094FDA" w14:paraId="610DF432" w14:textId="77777777" w:rsidTr="00094FDA">
        <w:tblPrEx>
          <w:tblCellMar>
            <w:top w:w="0" w:type="dxa"/>
            <w:bottom w:w="0" w:type="dxa"/>
          </w:tblCellMar>
        </w:tblPrEx>
        <w:tc>
          <w:tcPr>
            <w:tcW w:w="3120" w:type="dxa"/>
            <w:tcBorders>
              <w:bottom w:val="double" w:sz="4" w:space="0" w:color="auto"/>
            </w:tcBorders>
            <w:shd w:val="clear" w:color="auto" w:fill="auto"/>
          </w:tcPr>
          <w:p w14:paraId="13C89AF2" w14:textId="12C7A401" w:rsidR="00094FDA" w:rsidRDefault="00094FDA" w:rsidP="00094FDA">
            <w:pPr>
              <w:pStyle w:val="TABLE-col-heading"/>
            </w:pPr>
            <w:r>
              <w:t>Name</w:t>
            </w:r>
          </w:p>
        </w:tc>
        <w:tc>
          <w:tcPr>
            <w:tcW w:w="3120" w:type="dxa"/>
            <w:tcBorders>
              <w:bottom w:val="double" w:sz="4" w:space="0" w:color="auto"/>
            </w:tcBorders>
            <w:shd w:val="clear" w:color="auto" w:fill="auto"/>
          </w:tcPr>
          <w:p w14:paraId="11ECE14D" w14:textId="54BF4FD7" w:rsidR="00094FDA" w:rsidRDefault="00094FDA" w:rsidP="00094FDA">
            <w:pPr>
              <w:pStyle w:val="TABLE-col-heading"/>
            </w:pPr>
            <w:r>
              <w:t>Type</w:t>
            </w:r>
          </w:p>
        </w:tc>
        <w:tc>
          <w:tcPr>
            <w:tcW w:w="3120" w:type="dxa"/>
            <w:tcBorders>
              <w:bottom w:val="double" w:sz="4" w:space="0" w:color="auto"/>
            </w:tcBorders>
            <w:shd w:val="clear" w:color="auto" w:fill="auto"/>
          </w:tcPr>
          <w:p w14:paraId="478C00F8" w14:textId="62AFB451" w:rsidR="00094FDA" w:rsidRDefault="00094FDA" w:rsidP="00094FDA">
            <w:pPr>
              <w:pStyle w:val="TABLE-col-heading"/>
            </w:pPr>
            <w:r>
              <w:t>Description</w:t>
            </w:r>
          </w:p>
        </w:tc>
      </w:tr>
      <w:tr w:rsidR="00094FDA" w14:paraId="6DCCE233" w14:textId="77777777" w:rsidTr="00094FDA">
        <w:tblPrEx>
          <w:tblCellMar>
            <w:top w:w="0" w:type="dxa"/>
            <w:bottom w:w="0" w:type="dxa"/>
          </w:tblCellMar>
        </w:tblPrEx>
        <w:tc>
          <w:tcPr>
            <w:tcW w:w="3120" w:type="dxa"/>
            <w:tcBorders>
              <w:top w:val="double" w:sz="4" w:space="0" w:color="auto"/>
            </w:tcBorders>
            <w:shd w:val="clear" w:color="auto" w:fill="auto"/>
          </w:tcPr>
          <w:p w14:paraId="6F5E14A7" w14:textId="35120325" w:rsidR="00094FDA" w:rsidRDefault="00094FDA" w:rsidP="00094FDA">
            <w:pPr>
              <w:pStyle w:val="TABLE-cell"/>
            </w:pPr>
            <w:r>
              <w:t>ComplexNumberType</w:t>
            </w:r>
          </w:p>
        </w:tc>
        <w:tc>
          <w:tcPr>
            <w:tcW w:w="3120" w:type="dxa"/>
            <w:tcBorders>
              <w:top w:val="double" w:sz="4" w:space="0" w:color="auto"/>
            </w:tcBorders>
            <w:shd w:val="clear" w:color="auto" w:fill="auto"/>
          </w:tcPr>
          <w:p w14:paraId="074B397E" w14:textId="5F1453DB" w:rsidR="00094FDA" w:rsidRDefault="00094FDA" w:rsidP="00094FDA">
            <w:pPr>
              <w:pStyle w:val="TABLE-cell"/>
            </w:pPr>
            <w:r>
              <w:t>structure</w:t>
            </w:r>
          </w:p>
        </w:tc>
        <w:tc>
          <w:tcPr>
            <w:tcW w:w="3120" w:type="dxa"/>
            <w:tcBorders>
              <w:top w:val="double" w:sz="4" w:space="0" w:color="auto"/>
            </w:tcBorders>
            <w:shd w:val="clear" w:color="auto" w:fill="auto"/>
          </w:tcPr>
          <w:p w14:paraId="6BE93CC2" w14:textId="4EDC4F66" w:rsidR="00094FDA" w:rsidRDefault="00094FDA" w:rsidP="00094FDA">
            <w:pPr>
              <w:pStyle w:val="TABLE-cell"/>
            </w:pPr>
          </w:p>
        </w:tc>
      </w:tr>
      <w:tr w:rsidR="00094FDA" w14:paraId="5B54B164" w14:textId="77777777" w:rsidTr="00094FDA">
        <w:tblPrEx>
          <w:tblCellMar>
            <w:top w:w="0" w:type="dxa"/>
            <w:bottom w:w="0" w:type="dxa"/>
          </w:tblCellMar>
        </w:tblPrEx>
        <w:tc>
          <w:tcPr>
            <w:tcW w:w="3120" w:type="dxa"/>
            <w:shd w:val="clear" w:color="auto" w:fill="auto"/>
          </w:tcPr>
          <w:p w14:paraId="680EA4F4" w14:textId="12F56CFA" w:rsidR="00094FDA" w:rsidRDefault="00094FDA" w:rsidP="00094FDA">
            <w:pPr>
              <w:pStyle w:val="TABLE-cell"/>
            </w:pPr>
            <w:r>
              <w:t>real</w:t>
            </w:r>
          </w:p>
        </w:tc>
        <w:tc>
          <w:tcPr>
            <w:tcW w:w="3120" w:type="dxa"/>
            <w:shd w:val="clear" w:color="auto" w:fill="auto"/>
          </w:tcPr>
          <w:p w14:paraId="14DB0A2C" w14:textId="17CFCE34" w:rsidR="00094FDA" w:rsidRDefault="00094FDA" w:rsidP="00094FDA">
            <w:pPr>
              <w:pStyle w:val="TABLE-cell"/>
            </w:pPr>
            <w:r>
              <w:t>Float</w:t>
            </w:r>
          </w:p>
        </w:tc>
        <w:tc>
          <w:tcPr>
            <w:tcW w:w="3120" w:type="dxa"/>
            <w:shd w:val="clear" w:color="auto" w:fill="auto"/>
          </w:tcPr>
          <w:p w14:paraId="3221F22F" w14:textId="4E428C01" w:rsidR="00094FDA" w:rsidRDefault="00094FDA" w:rsidP="00094FDA">
            <w:pPr>
              <w:pStyle w:val="TABLE-cell"/>
            </w:pPr>
            <w:r>
              <w:t>Value real part</w:t>
            </w:r>
          </w:p>
        </w:tc>
      </w:tr>
      <w:tr w:rsidR="00094FDA" w14:paraId="5E85EA5A" w14:textId="77777777" w:rsidTr="00094FDA">
        <w:tblPrEx>
          <w:tblCellMar>
            <w:top w:w="0" w:type="dxa"/>
            <w:bottom w:w="0" w:type="dxa"/>
          </w:tblCellMar>
        </w:tblPrEx>
        <w:tc>
          <w:tcPr>
            <w:tcW w:w="3120" w:type="dxa"/>
            <w:shd w:val="clear" w:color="auto" w:fill="auto"/>
          </w:tcPr>
          <w:p w14:paraId="5B262BA2" w14:textId="1630DFC7" w:rsidR="00094FDA" w:rsidRDefault="00094FDA" w:rsidP="00094FDA">
            <w:pPr>
              <w:pStyle w:val="TABLE-cell"/>
            </w:pPr>
            <w:r>
              <w:t>imaginary</w:t>
            </w:r>
          </w:p>
        </w:tc>
        <w:tc>
          <w:tcPr>
            <w:tcW w:w="3120" w:type="dxa"/>
            <w:shd w:val="clear" w:color="auto" w:fill="auto"/>
          </w:tcPr>
          <w:p w14:paraId="6264CBAD" w14:textId="2F285387" w:rsidR="00094FDA" w:rsidRDefault="00094FDA" w:rsidP="00094FDA">
            <w:pPr>
              <w:pStyle w:val="TABLE-cell"/>
            </w:pPr>
            <w:r>
              <w:t>Float</w:t>
            </w:r>
          </w:p>
        </w:tc>
        <w:tc>
          <w:tcPr>
            <w:tcW w:w="3120" w:type="dxa"/>
            <w:shd w:val="clear" w:color="auto" w:fill="auto"/>
          </w:tcPr>
          <w:p w14:paraId="4FE6A648" w14:textId="1643B3FC" w:rsidR="00094FDA" w:rsidRDefault="00094FDA" w:rsidP="00094FDA">
            <w:pPr>
              <w:pStyle w:val="TABLE-cell"/>
            </w:pPr>
            <w:r>
              <w:t>Value imaginary part</w:t>
            </w:r>
          </w:p>
        </w:tc>
      </w:tr>
    </w:tbl>
    <w:p w14:paraId="1BAE88D7" w14:textId="3E5C9540" w:rsidR="00094FDA" w:rsidRDefault="00094FDA" w:rsidP="00094FDA">
      <w:pPr>
        <w:pStyle w:val="NoSpacing"/>
      </w:pPr>
    </w:p>
    <w:p w14:paraId="1B107374" w14:textId="0A90D45B" w:rsidR="00094FDA" w:rsidRDefault="00094FDA" w:rsidP="00094FDA">
      <w:pPr>
        <w:pStyle w:val="TABLE-title"/>
      </w:pPr>
      <w:r>
        <w:t xml:space="preserve">Table </w:t>
      </w:r>
      <w:r>
        <w:fldChar w:fldCharType="begin"/>
      </w:r>
      <w:r>
        <w:instrText xml:space="preserve"> SEQ Table \* ARABIC </w:instrText>
      </w:r>
      <w:r>
        <w:fldChar w:fldCharType="separate"/>
      </w:r>
      <w:r>
        <w:rPr>
          <w:noProof/>
        </w:rPr>
        <w:t>20</w:t>
      </w:r>
      <w:r>
        <w:fldChar w:fldCharType="end"/>
      </w:r>
      <w:r>
        <w:t xml:space="preserve"> – ComplexNumberType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20BAF3EC" w14:textId="77777777" w:rsidTr="00094FDA">
        <w:tblPrEx>
          <w:tblCellMar>
            <w:top w:w="0" w:type="dxa"/>
            <w:bottom w:w="0" w:type="dxa"/>
          </w:tblCellMar>
        </w:tblPrEx>
        <w:tc>
          <w:tcPr>
            <w:tcW w:w="4680" w:type="dxa"/>
            <w:tcBorders>
              <w:bottom w:val="double" w:sz="4" w:space="0" w:color="auto"/>
            </w:tcBorders>
            <w:shd w:val="clear" w:color="auto" w:fill="auto"/>
          </w:tcPr>
          <w:p w14:paraId="11104798" w14:textId="25D879F9" w:rsidR="00094FDA" w:rsidRDefault="00094FDA" w:rsidP="00094FDA">
            <w:pPr>
              <w:pStyle w:val="TABLE-col-heading"/>
            </w:pPr>
            <w:r>
              <w:t>Attributes</w:t>
            </w:r>
          </w:p>
        </w:tc>
        <w:tc>
          <w:tcPr>
            <w:tcW w:w="4680" w:type="dxa"/>
            <w:tcBorders>
              <w:bottom w:val="double" w:sz="4" w:space="0" w:color="auto"/>
            </w:tcBorders>
            <w:shd w:val="clear" w:color="auto" w:fill="auto"/>
          </w:tcPr>
          <w:p w14:paraId="38975594" w14:textId="39250E78" w:rsidR="00094FDA" w:rsidRDefault="00094FDA" w:rsidP="00094FDA">
            <w:pPr>
              <w:pStyle w:val="TABLE-col-heading"/>
            </w:pPr>
            <w:r>
              <w:t>Value</w:t>
            </w:r>
          </w:p>
        </w:tc>
      </w:tr>
      <w:tr w:rsidR="00094FDA" w14:paraId="6D512D3E" w14:textId="77777777" w:rsidTr="00094FDA">
        <w:tblPrEx>
          <w:tblCellMar>
            <w:top w:w="0" w:type="dxa"/>
            <w:bottom w:w="0" w:type="dxa"/>
          </w:tblCellMar>
        </w:tblPrEx>
        <w:tc>
          <w:tcPr>
            <w:tcW w:w="4680" w:type="dxa"/>
            <w:tcBorders>
              <w:top w:val="double" w:sz="4" w:space="0" w:color="auto"/>
            </w:tcBorders>
            <w:shd w:val="clear" w:color="auto" w:fill="auto"/>
          </w:tcPr>
          <w:p w14:paraId="3F2C6074" w14:textId="27F2BE83" w:rsidR="00094FDA" w:rsidRDefault="00094FDA" w:rsidP="00094FDA">
            <w:pPr>
              <w:pStyle w:val="TABLE-cell"/>
            </w:pPr>
            <w:r>
              <w:t>BrowseName</w:t>
            </w:r>
          </w:p>
        </w:tc>
        <w:tc>
          <w:tcPr>
            <w:tcW w:w="4680" w:type="dxa"/>
            <w:tcBorders>
              <w:top w:val="double" w:sz="4" w:space="0" w:color="auto"/>
            </w:tcBorders>
            <w:shd w:val="clear" w:color="auto" w:fill="auto"/>
          </w:tcPr>
          <w:p w14:paraId="247D1311" w14:textId="1D6831E1" w:rsidR="00094FDA" w:rsidRDefault="00094FDA" w:rsidP="00094FDA">
            <w:pPr>
              <w:pStyle w:val="TABLE-cell"/>
            </w:pPr>
            <w:r>
              <w:t>ComplexNumberType</w:t>
            </w:r>
          </w:p>
        </w:tc>
      </w:tr>
    </w:tbl>
    <w:p w14:paraId="00D695C4" w14:textId="414E385D" w:rsidR="00094FDA" w:rsidRDefault="00094FDA" w:rsidP="00094FDA">
      <w:pPr>
        <w:pStyle w:val="NoSpacing"/>
      </w:pPr>
    </w:p>
    <w:p w14:paraId="6F8353A0" w14:textId="77777777" w:rsidR="00094FDA" w:rsidRDefault="00094FDA" w:rsidP="00094FDA">
      <w:pPr>
        <w:pStyle w:val="Heading3"/>
      </w:pPr>
      <w:r>
        <w:t>DoubleComplexNumberType</w:t>
      </w:r>
    </w:p>
    <w:p w14:paraId="5FF3F422" w14:textId="2CC7A0BC" w:rsidR="00094FDA" w:rsidRDefault="00094FDA" w:rsidP="00094FDA">
      <w:pPr>
        <w:pStyle w:val="PARAGRAPH"/>
      </w:pPr>
      <w:r>
        <w:t>This structure defines double IEEE 64 bits complex value. Its elements are defined in [Table 21].</w:t>
      </w:r>
    </w:p>
    <w:p w14:paraId="6C6595A7" w14:textId="0C093035" w:rsidR="00094FDA" w:rsidRDefault="00094FDA" w:rsidP="00094FDA">
      <w:pPr>
        <w:pStyle w:val="TABLE-title"/>
      </w:pPr>
      <w:r>
        <w:t xml:space="preserve">Table </w:t>
      </w:r>
      <w:r>
        <w:fldChar w:fldCharType="begin"/>
      </w:r>
      <w:r>
        <w:instrText xml:space="preserve"> SEQ Table \* ARABIC </w:instrText>
      </w:r>
      <w:r>
        <w:fldChar w:fldCharType="separate"/>
      </w:r>
      <w:r>
        <w:rPr>
          <w:noProof/>
        </w:rPr>
        <w:t>21</w:t>
      </w:r>
      <w:r>
        <w:fldChar w:fldCharType="end"/>
      </w:r>
      <w:r>
        <w:t xml:space="preserve"> – DoubleComplexNumberType DataType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0"/>
        <w:gridCol w:w="3120"/>
        <w:gridCol w:w="3120"/>
      </w:tblGrid>
      <w:tr w:rsidR="00094FDA" w14:paraId="77F7EA02" w14:textId="77777777" w:rsidTr="00094FDA">
        <w:tblPrEx>
          <w:tblCellMar>
            <w:top w:w="0" w:type="dxa"/>
            <w:bottom w:w="0" w:type="dxa"/>
          </w:tblCellMar>
        </w:tblPrEx>
        <w:tc>
          <w:tcPr>
            <w:tcW w:w="3120" w:type="dxa"/>
            <w:tcBorders>
              <w:bottom w:val="double" w:sz="4" w:space="0" w:color="auto"/>
            </w:tcBorders>
            <w:shd w:val="clear" w:color="auto" w:fill="auto"/>
          </w:tcPr>
          <w:p w14:paraId="517B61EC" w14:textId="1D304779" w:rsidR="00094FDA" w:rsidRDefault="00094FDA" w:rsidP="00094FDA">
            <w:pPr>
              <w:pStyle w:val="TABLE-col-heading"/>
            </w:pPr>
            <w:r>
              <w:t>Name</w:t>
            </w:r>
          </w:p>
        </w:tc>
        <w:tc>
          <w:tcPr>
            <w:tcW w:w="3120" w:type="dxa"/>
            <w:tcBorders>
              <w:bottom w:val="double" w:sz="4" w:space="0" w:color="auto"/>
            </w:tcBorders>
            <w:shd w:val="clear" w:color="auto" w:fill="auto"/>
          </w:tcPr>
          <w:p w14:paraId="05687900" w14:textId="11E84C80" w:rsidR="00094FDA" w:rsidRDefault="00094FDA" w:rsidP="00094FDA">
            <w:pPr>
              <w:pStyle w:val="TABLE-col-heading"/>
            </w:pPr>
            <w:r>
              <w:t>Type</w:t>
            </w:r>
          </w:p>
        </w:tc>
        <w:tc>
          <w:tcPr>
            <w:tcW w:w="3120" w:type="dxa"/>
            <w:tcBorders>
              <w:bottom w:val="double" w:sz="4" w:space="0" w:color="auto"/>
            </w:tcBorders>
            <w:shd w:val="clear" w:color="auto" w:fill="auto"/>
          </w:tcPr>
          <w:p w14:paraId="13F6A3D5" w14:textId="73484187" w:rsidR="00094FDA" w:rsidRDefault="00094FDA" w:rsidP="00094FDA">
            <w:pPr>
              <w:pStyle w:val="TABLE-col-heading"/>
            </w:pPr>
            <w:r>
              <w:t>Description</w:t>
            </w:r>
          </w:p>
        </w:tc>
      </w:tr>
      <w:tr w:rsidR="00094FDA" w14:paraId="5EE09B83" w14:textId="77777777" w:rsidTr="00094FDA">
        <w:tblPrEx>
          <w:tblCellMar>
            <w:top w:w="0" w:type="dxa"/>
            <w:bottom w:w="0" w:type="dxa"/>
          </w:tblCellMar>
        </w:tblPrEx>
        <w:tc>
          <w:tcPr>
            <w:tcW w:w="3120" w:type="dxa"/>
            <w:tcBorders>
              <w:top w:val="double" w:sz="4" w:space="0" w:color="auto"/>
            </w:tcBorders>
            <w:shd w:val="clear" w:color="auto" w:fill="auto"/>
          </w:tcPr>
          <w:p w14:paraId="7CD94170" w14:textId="233C78F1" w:rsidR="00094FDA" w:rsidRDefault="00094FDA" w:rsidP="00094FDA">
            <w:pPr>
              <w:pStyle w:val="TABLE-cell"/>
            </w:pPr>
            <w:r>
              <w:t>DoubleComplexNumberType</w:t>
            </w:r>
          </w:p>
        </w:tc>
        <w:tc>
          <w:tcPr>
            <w:tcW w:w="3120" w:type="dxa"/>
            <w:tcBorders>
              <w:top w:val="double" w:sz="4" w:space="0" w:color="auto"/>
            </w:tcBorders>
            <w:shd w:val="clear" w:color="auto" w:fill="auto"/>
          </w:tcPr>
          <w:p w14:paraId="35B0697D" w14:textId="159F3827" w:rsidR="00094FDA" w:rsidRDefault="00094FDA" w:rsidP="00094FDA">
            <w:pPr>
              <w:pStyle w:val="TABLE-cell"/>
            </w:pPr>
            <w:r>
              <w:t>structure</w:t>
            </w:r>
          </w:p>
        </w:tc>
        <w:tc>
          <w:tcPr>
            <w:tcW w:w="3120" w:type="dxa"/>
            <w:tcBorders>
              <w:top w:val="double" w:sz="4" w:space="0" w:color="auto"/>
            </w:tcBorders>
            <w:shd w:val="clear" w:color="auto" w:fill="auto"/>
          </w:tcPr>
          <w:p w14:paraId="4BCBA75E" w14:textId="24A0E2A1" w:rsidR="00094FDA" w:rsidRDefault="00094FDA" w:rsidP="00094FDA">
            <w:pPr>
              <w:pStyle w:val="TABLE-cell"/>
            </w:pPr>
          </w:p>
        </w:tc>
      </w:tr>
      <w:tr w:rsidR="00094FDA" w14:paraId="389485D5" w14:textId="77777777" w:rsidTr="00094FDA">
        <w:tblPrEx>
          <w:tblCellMar>
            <w:top w:w="0" w:type="dxa"/>
            <w:bottom w:w="0" w:type="dxa"/>
          </w:tblCellMar>
        </w:tblPrEx>
        <w:tc>
          <w:tcPr>
            <w:tcW w:w="3120" w:type="dxa"/>
            <w:shd w:val="clear" w:color="auto" w:fill="auto"/>
          </w:tcPr>
          <w:p w14:paraId="69BACCAD" w14:textId="3DD2EBCA" w:rsidR="00094FDA" w:rsidRDefault="00094FDA" w:rsidP="00094FDA">
            <w:pPr>
              <w:pStyle w:val="TABLE-cell"/>
            </w:pPr>
            <w:r>
              <w:t>real</w:t>
            </w:r>
          </w:p>
        </w:tc>
        <w:tc>
          <w:tcPr>
            <w:tcW w:w="3120" w:type="dxa"/>
            <w:shd w:val="clear" w:color="auto" w:fill="auto"/>
          </w:tcPr>
          <w:p w14:paraId="3E4AEBC1" w14:textId="743D075D" w:rsidR="00094FDA" w:rsidRDefault="00094FDA" w:rsidP="00094FDA">
            <w:pPr>
              <w:pStyle w:val="TABLE-cell"/>
            </w:pPr>
            <w:r>
              <w:t>Double</w:t>
            </w:r>
          </w:p>
        </w:tc>
        <w:tc>
          <w:tcPr>
            <w:tcW w:w="3120" w:type="dxa"/>
            <w:shd w:val="clear" w:color="auto" w:fill="auto"/>
          </w:tcPr>
          <w:p w14:paraId="5B431BF6" w14:textId="7CE1A0CB" w:rsidR="00094FDA" w:rsidRDefault="00094FDA" w:rsidP="00094FDA">
            <w:pPr>
              <w:pStyle w:val="TABLE-cell"/>
            </w:pPr>
            <w:r>
              <w:t>Value real part</w:t>
            </w:r>
          </w:p>
        </w:tc>
      </w:tr>
      <w:tr w:rsidR="00094FDA" w14:paraId="4B90FE32" w14:textId="77777777" w:rsidTr="00094FDA">
        <w:tblPrEx>
          <w:tblCellMar>
            <w:top w:w="0" w:type="dxa"/>
            <w:bottom w:w="0" w:type="dxa"/>
          </w:tblCellMar>
        </w:tblPrEx>
        <w:tc>
          <w:tcPr>
            <w:tcW w:w="3120" w:type="dxa"/>
            <w:shd w:val="clear" w:color="auto" w:fill="auto"/>
          </w:tcPr>
          <w:p w14:paraId="34DF1193" w14:textId="43EF44EF" w:rsidR="00094FDA" w:rsidRDefault="00094FDA" w:rsidP="00094FDA">
            <w:pPr>
              <w:pStyle w:val="TABLE-cell"/>
            </w:pPr>
            <w:r>
              <w:t>imaginary</w:t>
            </w:r>
          </w:p>
        </w:tc>
        <w:tc>
          <w:tcPr>
            <w:tcW w:w="3120" w:type="dxa"/>
            <w:shd w:val="clear" w:color="auto" w:fill="auto"/>
          </w:tcPr>
          <w:p w14:paraId="6CB1FC08" w14:textId="6F65174E" w:rsidR="00094FDA" w:rsidRDefault="00094FDA" w:rsidP="00094FDA">
            <w:pPr>
              <w:pStyle w:val="TABLE-cell"/>
            </w:pPr>
            <w:r>
              <w:t>Double</w:t>
            </w:r>
          </w:p>
        </w:tc>
        <w:tc>
          <w:tcPr>
            <w:tcW w:w="3120" w:type="dxa"/>
            <w:shd w:val="clear" w:color="auto" w:fill="auto"/>
          </w:tcPr>
          <w:p w14:paraId="031EB1A0" w14:textId="5A7D2DF4" w:rsidR="00094FDA" w:rsidRDefault="00094FDA" w:rsidP="00094FDA">
            <w:pPr>
              <w:pStyle w:val="TABLE-cell"/>
            </w:pPr>
            <w:r>
              <w:t>Value imaginary part</w:t>
            </w:r>
          </w:p>
        </w:tc>
      </w:tr>
    </w:tbl>
    <w:p w14:paraId="016E1163" w14:textId="0F58CDE6" w:rsidR="00094FDA" w:rsidRDefault="00094FDA" w:rsidP="00094FDA">
      <w:pPr>
        <w:pStyle w:val="NoSpacing"/>
      </w:pPr>
    </w:p>
    <w:p w14:paraId="2CA75368" w14:textId="7A9912B2" w:rsidR="00094FDA" w:rsidRDefault="00094FDA" w:rsidP="00094FDA">
      <w:pPr>
        <w:pStyle w:val="TABLE-title"/>
      </w:pPr>
      <w:r>
        <w:t xml:space="preserve">Table </w:t>
      </w:r>
      <w:r>
        <w:fldChar w:fldCharType="begin"/>
      </w:r>
      <w:r>
        <w:instrText xml:space="preserve"> SEQ Table \* ARABIC </w:instrText>
      </w:r>
      <w:r>
        <w:fldChar w:fldCharType="separate"/>
      </w:r>
      <w:r>
        <w:rPr>
          <w:noProof/>
        </w:rPr>
        <w:t>22</w:t>
      </w:r>
      <w:r>
        <w:fldChar w:fldCharType="end"/>
      </w:r>
      <w:r>
        <w:t xml:space="preserve"> – DoubleComplexNumberType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014C83E0" w14:textId="77777777" w:rsidTr="00094FDA">
        <w:tblPrEx>
          <w:tblCellMar>
            <w:top w:w="0" w:type="dxa"/>
            <w:bottom w:w="0" w:type="dxa"/>
          </w:tblCellMar>
        </w:tblPrEx>
        <w:tc>
          <w:tcPr>
            <w:tcW w:w="4680" w:type="dxa"/>
            <w:tcBorders>
              <w:bottom w:val="double" w:sz="4" w:space="0" w:color="auto"/>
            </w:tcBorders>
            <w:shd w:val="clear" w:color="auto" w:fill="auto"/>
          </w:tcPr>
          <w:p w14:paraId="624BF78A" w14:textId="375308A3" w:rsidR="00094FDA" w:rsidRDefault="00094FDA" w:rsidP="00094FDA">
            <w:pPr>
              <w:pStyle w:val="TABLE-col-heading"/>
            </w:pPr>
            <w:r>
              <w:t>Attributes</w:t>
            </w:r>
          </w:p>
        </w:tc>
        <w:tc>
          <w:tcPr>
            <w:tcW w:w="4680" w:type="dxa"/>
            <w:tcBorders>
              <w:bottom w:val="double" w:sz="4" w:space="0" w:color="auto"/>
            </w:tcBorders>
            <w:shd w:val="clear" w:color="auto" w:fill="auto"/>
          </w:tcPr>
          <w:p w14:paraId="17646392" w14:textId="361D33AC" w:rsidR="00094FDA" w:rsidRDefault="00094FDA" w:rsidP="00094FDA">
            <w:pPr>
              <w:pStyle w:val="TABLE-col-heading"/>
            </w:pPr>
            <w:r>
              <w:t>Value</w:t>
            </w:r>
          </w:p>
        </w:tc>
      </w:tr>
      <w:tr w:rsidR="00094FDA" w14:paraId="070F2C1D" w14:textId="77777777" w:rsidTr="00094FDA">
        <w:tblPrEx>
          <w:tblCellMar>
            <w:top w:w="0" w:type="dxa"/>
            <w:bottom w:w="0" w:type="dxa"/>
          </w:tblCellMar>
        </w:tblPrEx>
        <w:tc>
          <w:tcPr>
            <w:tcW w:w="4680" w:type="dxa"/>
            <w:tcBorders>
              <w:top w:val="double" w:sz="4" w:space="0" w:color="auto"/>
            </w:tcBorders>
            <w:shd w:val="clear" w:color="auto" w:fill="auto"/>
          </w:tcPr>
          <w:p w14:paraId="6F6BE5D0" w14:textId="363AEB98" w:rsidR="00094FDA" w:rsidRDefault="00094FDA" w:rsidP="00094FDA">
            <w:pPr>
              <w:pStyle w:val="TABLE-cell"/>
            </w:pPr>
            <w:r>
              <w:t>BrowseName</w:t>
            </w:r>
          </w:p>
        </w:tc>
        <w:tc>
          <w:tcPr>
            <w:tcW w:w="4680" w:type="dxa"/>
            <w:tcBorders>
              <w:top w:val="double" w:sz="4" w:space="0" w:color="auto"/>
            </w:tcBorders>
            <w:shd w:val="clear" w:color="auto" w:fill="auto"/>
          </w:tcPr>
          <w:p w14:paraId="195C5AAC" w14:textId="29A8111F" w:rsidR="00094FDA" w:rsidRDefault="00094FDA" w:rsidP="00094FDA">
            <w:pPr>
              <w:pStyle w:val="TABLE-cell"/>
            </w:pPr>
            <w:r>
              <w:t>DoubleComplexNumberType</w:t>
            </w:r>
          </w:p>
        </w:tc>
      </w:tr>
    </w:tbl>
    <w:p w14:paraId="5CDFA561" w14:textId="2FA5ABA7" w:rsidR="00094FDA" w:rsidRDefault="00094FDA" w:rsidP="00094FDA">
      <w:pPr>
        <w:pStyle w:val="NoSpacing"/>
      </w:pPr>
    </w:p>
    <w:p w14:paraId="08D847F0" w14:textId="77777777" w:rsidR="00094FDA" w:rsidRDefault="00094FDA" w:rsidP="00094FDA">
      <w:pPr>
        <w:pStyle w:val="Heading3"/>
      </w:pPr>
      <w:r>
        <w:t>AxisInformation</w:t>
      </w:r>
    </w:p>
    <w:p w14:paraId="4BC97240" w14:textId="0E4F1EAC" w:rsidR="00094FDA" w:rsidRDefault="00094FDA" w:rsidP="00094FDA">
      <w:pPr>
        <w:pStyle w:val="PARAGRAPH"/>
      </w:pPr>
      <w:r>
        <w:t>This structure defines the information for auxiliary axis for ArrayItemType Variables.</w:t>
      </w:r>
    </w:p>
    <w:p w14:paraId="5C31B644" w14:textId="3E428F97" w:rsidR="00094FDA" w:rsidRDefault="00094FDA" w:rsidP="00094FDA">
      <w:pPr>
        <w:pStyle w:val="PARAGRAPH"/>
      </w:pPr>
      <w:r>
        <w:t>There are three typical uses of this structure:</w:t>
      </w:r>
    </w:p>
    <w:p w14:paraId="574C7E02" w14:textId="6BD8635C" w:rsidR="00094FDA" w:rsidRDefault="00094FDA" w:rsidP="00094FDA">
      <w:pPr>
        <w:pStyle w:val="PARAGRAPH"/>
      </w:pPr>
      <w:r>
        <w:t>The step between points is constant and can be predicted using the range information and the number of points. In this case, axisSteps can be set to NULL.</w:t>
      </w:r>
    </w:p>
    <w:p w14:paraId="3D41437B" w14:textId="5D69EEC8" w:rsidR="00094FDA" w:rsidRDefault="00094FDA" w:rsidP="00094FDA">
      <w:pPr>
        <w:pStyle w:val="PARAGRAPH"/>
      </w:pPr>
      <w:r>
        <w:t>The step between points is not constant, but remains the same for a long period of time (from acquisition to acquisition for example). In this case, axisSteps contains the value of each step on the axis.</w:t>
      </w:r>
    </w:p>
    <w:p w14:paraId="55081F99" w14:textId="2B0ED5B7" w:rsidR="00094FDA" w:rsidRDefault="00094FDA" w:rsidP="00094FDA">
      <w:pPr>
        <w:pStyle w:val="PARAGRAPH"/>
      </w:pPr>
      <w:r>
        <w:t>The step between points is not constant and changes at every update. In this case, a type like XYArrayType shall be used and axisSteps is set to NULL.</w:t>
      </w:r>
    </w:p>
    <w:p w14:paraId="56A514A8" w14:textId="46FEB076" w:rsidR="00094FDA" w:rsidRDefault="00094FDA" w:rsidP="00094FDA">
      <w:pPr>
        <w:pStyle w:val="PARAGRAPH"/>
      </w:pPr>
      <w:r>
        <w:t>Its elements are defined in [Table 23].</w:t>
      </w:r>
    </w:p>
    <w:p w14:paraId="3D2B1D2A" w14:textId="0E45E705" w:rsidR="00094FDA" w:rsidRDefault="00094FDA" w:rsidP="00094FDA">
      <w:pPr>
        <w:pStyle w:val="TABLE-title"/>
      </w:pPr>
      <w:r>
        <w:t xml:space="preserve">Table </w:t>
      </w:r>
      <w:r>
        <w:fldChar w:fldCharType="begin"/>
      </w:r>
      <w:r>
        <w:instrText xml:space="preserve"> SEQ Table \* ARABIC </w:instrText>
      </w:r>
      <w:r>
        <w:fldChar w:fldCharType="separate"/>
      </w:r>
      <w:r>
        <w:rPr>
          <w:noProof/>
        </w:rPr>
        <w:t>23</w:t>
      </w:r>
      <w:r>
        <w:fldChar w:fldCharType="end"/>
      </w:r>
      <w:r>
        <w:t xml:space="preserve"> – AxisInformation DataType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0"/>
        <w:gridCol w:w="3120"/>
        <w:gridCol w:w="3120"/>
      </w:tblGrid>
      <w:tr w:rsidR="00094FDA" w14:paraId="6C773007" w14:textId="77777777" w:rsidTr="00094FDA">
        <w:tblPrEx>
          <w:tblCellMar>
            <w:top w:w="0" w:type="dxa"/>
            <w:bottom w:w="0" w:type="dxa"/>
          </w:tblCellMar>
        </w:tblPrEx>
        <w:tc>
          <w:tcPr>
            <w:tcW w:w="3120" w:type="dxa"/>
            <w:tcBorders>
              <w:bottom w:val="double" w:sz="4" w:space="0" w:color="auto"/>
            </w:tcBorders>
            <w:shd w:val="clear" w:color="auto" w:fill="auto"/>
          </w:tcPr>
          <w:p w14:paraId="06B8899B" w14:textId="00F8B493" w:rsidR="00094FDA" w:rsidRDefault="00094FDA" w:rsidP="00094FDA">
            <w:pPr>
              <w:pStyle w:val="TABLE-col-heading"/>
            </w:pPr>
            <w:r>
              <w:t>Name</w:t>
            </w:r>
          </w:p>
        </w:tc>
        <w:tc>
          <w:tcPr>
            <w:tcW w:w="3120" w:type="dxa"/>
            <w:tcBorders>
              <w:bottom w:val="double" w:sz="4" w:space="0" w:color="auto"/>
            </w:tcBorders>
            <w:shd w:val="clear" w:color="auto" w:fill="auto"/>
          </w:tcPr>
          <w:p w14:paraId="7083AFDC" w14:textId="48B724C0" w:rsidR="00094FDA" w:rsidRDefault="00094FDA" w:rsidP="00094FDA">
            <w:pPr>
              <w:pStyle w:val="TABLE-col-heading"/>
            </w:pPr>
            <w:r>
              <w:t>Type</w:t>
            </w:r>
          </w:p>
        </w:tc>
        <w:tc>
          <w:tcPr>
            <w:tcW w:w="3120" w:type="dxa"/>
            <w:tcBorders>
              <w:bottom w:val="double" w:sz="4" w:space="0" w:color="auto"/>
            </w:tcBorders>
            <w:shd w:val="clear" w:color="auto" w:fill="auto"/>
          </w:tcPr>
          <w:p w14:paraId="06FE7FBD" w14:textId="504CB8C0" w:rsidR="00094FDA" w:rsidRDefault="00094FDA" w:rsidP="00094FDA">
            <w:pPr>
              <w:pStyle w:val="TABLE-col-heading"/>
            </w:pPr>
            <w:r>
              <w:t>Description</w:t>
            </w:r>
          </w:p>
        </w:tc>
      </w:tr>
      <w:tr w:rsidR="00094FDA" w14:paraId="5B643326" w14:textId="77777777" w:rsidTr="00094FDA">
        <w:tblPrEx>
          <w:tblCellMar>
            <w:top w:w="0" w:type="dxa"/>
            <w:bottom w:w="0" w:type="dxa"/>
          </w:tblCellMar>
        </w:tblPrEx>
        <w:tc>
          <w:tcPr>
            <w:tcW w:w="3120" w:type="dxa"/>
            <w:tcBorders>
              <w:top w:val="double" w:sz="4" w:space="0" w:color="auto"/>
            </w:tcBorders>
            <w:shd w:val="clear" w:color="auto" w:fill="auto"/>
          </w:tcPr>
          <w:p w14:paraId="337A697D" w14:textId="6B725EF8" w:rsidR="00094FDA" w:rsidRDefault="00094FDA" w:rsidP="00094FDA">
            <w:pPr>
              <w:pStyle w:val="TABLE-cell"/>
            </w:pPr>
            <w:r>
              <w:t>AxisInformation</w:t>
            </w:r>
          </w:p>
        </w:tc>
        <w:tc>
          <w:tcPr>
            <w:tcW w:w="3120" w:type="dxa"/>
            <w:tcBorders>
              <w:top w:val="double" w:sz="4" w:space="0" w:color="auto"/>
            </w:tcBorders>
            <w:shd w:val="clear" w:color="auto" w:fill="auto"/>
          </w:tcPr>
          <w:p w14:paraId="7A2DBE71" w14:textId="579DA088" w:rsidR="00094FDA" w:rsidRDefault="00094FDA" w:rsidP="00094FDA">
            <w:pPr>
              <w:pStyle w:val="TABLE-cell"/>
            </w:pPr>
            <w:r>
              <w:t>structure</w:t>
            </w:r>
          </w:p>
        </w:tc>
        <w:tc>
          <w:tcPr>
            <w:tcW w:w="3120" w:type="dxa"/>
            <w:tcBorders>
              <w:top w:val="double" w:sz="4" w:space="0" w:color="auto"/>
            </w:tcBorders>
            <w:shd w:val="clear" w:color="auto" w:fill="auto"/>
          </w:tcPr>
          <w:p w14:paraId="47EFF3AE" w14:textId="4358812D" w:rsidR="00094FDA" w:rsidRDefault="00094FDA" w:rsidP="00094FDA">
            <w:pPr>
              <w:pStyle w:val="TABLE-cell"/>
            </w:pPr>
          </w:p>
        </w:tc>
      </w:tr>
      <w:tr w:rsidR="00094FDA" w14:paraId="7EA9EFE1" w14:textId="77777777" w:rsidTr="00094FDA">
        <w:tblPrEx>
          <w:tblCellMar>
            <w:top w:w="0" w:type="dxa"/>
            <w:bottom w:w="0" w:type="dxa"/>
          </w:tblCellMar>
        </w:tblPrEx>
        <w:tc>
          <w:tcPr>
            <w:tcW w:w="3120" w:type="dxa"/>
            <w:shd w:val="clear" w:color="auto" w:fill="auto"/>
          </w:tcPr>
          <w:p w14:paraId="2E0B29F3" w14:textId="54E5F6E2" w:rsidR="00094FDA" w:rsidRDefault="00094FDA" w:rsidP="00094FDA">
            <w:pPr>
              <w:pStyle w:val="TABLE-cell"/>
            </w:pPr>
            <w:r>
              <w:t>engineeringUnits</w:t>
            </w:r>
          </w:p>
        </w:tc>
        <w:tc>
          <w:tcPr>
            <w:tcW w:w="3120" w:type="dxa"/>
            <w:shd w:val="clear" w:color="auto" w:fill="auto"/>
          </w:tcPr>
          <w:p w14:paraId="7D550D64" w14:textId="645FC622" w:rsidR="00094FDA" w:rsidRDefault="00094FDA" w:rsidP="00094FDA">
            <w:pPr>
              <w:pStyle w:val="TABLE-cell"/>
            </w:pPr>
            <w:r>
              <w:t>EUInformation</w:t>
            </w:r>
          </w:p>
        </w:tc>
        <w:tc>
          <w:tcPr>
            <w:tcW w:w="3120" w:type="dxa"/>
            <w:shd w:val="clear" w:color="auto" w:fill="auto"/>
          </w:tcPr>
          <w:p w14:paraId="42EFA56C" w14:textId="5C66611F" w:rsidR="00094FDA" w:rsidRDefault="00094FDA" w:rsidP="00094FDA">
            <w:pPr>
              <w:pStyle w:val="TABLE-cell"/>
            </w:pPr>
            <w:r>
              <w:t>Holds the information about the engineering units for a given axis.</w:t>
            </w:r>
          </w:p>
        </w:tc>
      </w:tr>
      <w:tr w:rsidR="00094FDA" w14:paraId="57B186CE" w14:textId="77777777" w:rsidTr="00094FDA">
        <w:tblPrEx>
          <w:tblCellMar>
            <w:top w:w="0" w:type="dxa"/>
            <w:bottom w:w="0" w:type="dxa"/>
          </w:tblCellMar>
        </w:tblPrEx>
        <w:tc>
          <w:tcPr>
            <w:tcW w:w="3120" w:type="dxa"/>
            <w:shd w:val="clear" w:color="auto" w:fill="auto"/>
          </w:tcPr>
          <w:p w14:paraId="58648E29" w14:textId="2E5F42FD" w:rsidR="00094FDA" w:rsidRDefault="00094FDA" w:rsidP="00094FDA">
            <w:pPr>
              <w:pStyle w:val="TABLE-cell"/>
            </w:pPr>
            <w:r>
              <w:t>eURange</w:t>
            </w:r>
          </w:p>
        </w:tc>
        <w:tc>
          <w:tcPr>
            <w:tcW w:w="3120" w:type="dxa"/>
            <w:shd w:val="clear" w:color="auto" w:fill="auto"/>
          </w:tcPr>
          <w:p w14:paraId="24AEABD0" w14:textId="7E005837" w:rsidR="00094FDA" w:rsidRDefault="00094FDA" w:rsidP="00094FDA">
            <w:pPr>
              <w:pStyle w:val="TABLE-cell"/>
            </w:pPr>
            <w:r>
              <w:t>Range</w:t>
            </w:r>
          </w:p>
        </w:tc>
        <w:tc>
          <w:tcPr>
            <w:tcW w:w="3120" w:type="dxa"/>
            <w:shd w:val="clear" w:color="auto" w:fill="auto"/>
          </w:tcPr>
          <w:p w14:paraId="5C021A23" w14:textId="6ED24B1D" w:rsidR="00094FDA" w:rsidRDefault="00094FDA" w:rsidP="00094FDA">
            <w:pPr>
              <w:pStyle w:val="TABLE-cell"/>
            </w:pPr>
            <w:r>
              <w:t>Limits of the range of the axis</w:t>
            </w:r>
          </w:p>
        </w:tc>
      </w:tr>
      <w:tr w:rsidR="00094FDA" w14:paraId="445B7E2E" w14:textId="77777777" w:rsidTr="00094FDA">
        <w:tblPrEx>
          <w:tblCellMar>
            <w:top w:w="0" w:type="dxa"/>
            <w:bottom w:w="0" w:type="dxa"/>
          </w:tblCellMar>
        </w:tblPrEx>
        <w:tc>
          <w:tcPr>
            <w:tcW w:w="3120" w:type="dxa"/>
            <w:shd w:val="clear" w:color="auto" w:fill="auto"/>
          </w:tcPr>
          <w:p w14:paraId="508D81B9" w14:textId="01545412" w:rsidR="00094FDA" w:rsidRDefault="00094FDA" w:rsidP="00094FDA">
            <w:pPr>
              <w:pStyle w:val="TABLE-cell"/>
            </w:pPr>
            <w:r>
              <w:t>title</w:t>
            </w:r>
          </w:p>
        </w:tc>
        <w:tc>
          <w:tcPr>
            <w:tcW w:w="3120" w:type="dxa"/>
            <w:shd w:val="clear" w:color="auto" w:fill="auto"/>
          </w:tcPr>
          <w:p w14:paraId="5FB67DD5" w14:textId="2F76EA7C" w:rsidR="00094FDA" w:rsidRDefault="00094FDA" w:rsidP="00094FDA">
            <w:pPr>
              <w:pStyle w:val="TABLE-cell"/>
            </w:pPr>
            <w:r>
              <w:t>Localizedtext</w:t>
            </w:r>
          </w:p>
        </w:tc>
        <w:tc>
          <w:tcPr>
            <w:tcW w:w="3120" w:type="dxa"/>
            <w:shd w:val="clear" w:color="auto" w:fill="auto"/>
          </w:tcPr>
          <w:p w14:paraId="7706363B" w14:textId="432C0BCD" w:rsidR="00094FDA" w:rsidRDefault="00094FDA" w:rsidP="00094FDA">
            <w:pPr>
              <w:pStyle w:val="TABLE-cell"/>
            </w:pPr>
            <w:r>
              <w:t>User readable axis title, useful when the units are %, the Title may be “Particle size distribution”</w:t>
            </w:r>
          </w:p>
        </w:tc>
      </w:tr>
      <w:tr w:rsidR="00094FDA" w14:paraId="0020260B" w14:textId="77777777" w:rsidTr="00094FDA">
        <w:tblPrEx>
          <w:tblCellMar>
            <w:top w:w="0" w:type="dxa"/>
            <w:bottom w:w="0" w:type="dxa"/>
          </w:tblCellMar>
        </w:tblPrEx>
        <w:tc>
          <w:tcPr>
            <w:tcW w:w="3120" w:type="dxa"/>
            <w:shd w:val="clear" w:color="auto" w:fill="auto"/>
          </w:tcPr>
          <w:p w14:paraId="05047139" w14:textId="617AC487" w:rsidR="00094FDA" w:rsidRDefault="00094FDA" w:rsidP="00094FDA">
            <w:pPr>
              <w:pStyle w:val="TABLE-cell"/>
            </w:pPr>
            <w:r>
              <w:t>axisScaleType</w:t>
            </w:r>
          </w:p>
        </w:tc>
        <w:tc>
          <w:tcPr>
            <w:tcW w:w="3120" w:type="dxa"/>
            <w:shd w:val="clear" w:color="auto" w:fill="auto"/>
          </w:tcPr>
          <w:p w14:paraId="16784843" w14:textId="494560A0" w:rsidR="00094FDA" w:rsidRDefault="00094FDA" w:rsidP="00094FDA">
            <w:pPr>
              <w:pStyle w:val="TABLE-cell"/>
            </w:pPr>
            <w:r>
              <w:t>AxisScaleEnumeration</w:t>
            </w:r>
          </w:p>
        </w:tc>
        <w:tc>
          <w:tcPr>
            <w:tcW w:w="3120" w:type="dxa"/>
            <w:shd w:val="clear" w:color="auto" w:fill="auto"/>
          </w:tcPr>
          <w:p w14:paraId="1F7900CB" w14:textId="4CDB4C4F" w:rsidR="00094FDA" w:rsidRDefault="00094FDA" w:rsidP="00094FDA">
            <w:pPr>
              <w:pStyle w:val="TABLE-cell"/>
            </w:pPr>
            <w:r>
              <w:t>LINEAR, LOG, LN, defined by AxisSteps</w:t>
            </w:r>
          </w:p>
        </w:tc>
      </w:tr>
      <w:tr w:rsidR="00094FDA" w14:paraId="601230FB" w14:textId="77777777" w:rsidTr="00094FDA">
        <w:tblPrEx>
          <w:tblCellMar>
            <w:top w:w="0" w:type="dxa"/>
            <w:bottom w:w="0" w:type="dxa"/>
          </w:tblCellMar>
        </w:tblPrEx>
        <w:tc>
          <w:tcPr>
            <w:tcW w:w="3120" w:type="dxa"/>
            <w:shd w:val="clear" w:color="auto" w:fill="auto"/>
          </w:tcPr>
          <w:p w14:paraId="6C60339C" w14:textId="43F2DA41" w:rsidR="00094FDA" w:rsidRDefault="00094FDA" w:rsidP="00094FDA">
            <w:pPr>
              <w:pStyle w:val="TABLE-cell"/>
            </w:pPr>
            <w:r>
              <w:t>axisSteps</w:t>
            </w:r>
          </w:p>
        </w:tc>
        <w:tc>
          <w:tcPr>
            <w:tcW w:w="3120" w:type="dxa"/>
            <w:shd w:val="clear" w:color="auto" w:fill="auto"/>
          </w:tcPr>
          <w:p w14:paraId="41A8C9AE" w14:textId="155F6FB5" w:rsidR="00094FDA" w:rsidRDefault="00094FDA" w:rsidP="00094FDA">
            <w:pPr>
              <w:pStyle w:val="TABLE-cell"/>
            </w:pPr>
            <w:r>
              <w:t>Double[]</w:t>
            </w:r>
          </w:p>
        </w:tc>
        <w:tc>
          <w:tcPr>
            <w:tcW w:w="3120" w:type="dxa"/>
            <w:shd w:val="clear" w:color="auto" w:fill="auto"/>
          </w:tcPr>
          <w:p w14:paraId="034DF08E" w14:textId="6FC356F9" w:rsidR="00094FDA" w:rsidRDefault="00094FDA" w:rsidP="00094FDA">
            <w:pPr>
              <w:pStyle w:val="TABLE-cell"/>
            </w:pPr>
            <w:r>
              <w:t>Specific value of each axis steps, may be set to “Null” if not used</w:t>
            </w:r>
          </w:p>
        </w:tc>
      </w:tr>
    </w:tbl>
    <w:p w14:paraId="33C489B7" w14:textId="33EC8A17" w:rsidR="00094FDA" w:rsidRDefault="00094FDA" w:rsidP="00094FDA">
      <w:pPr>
        <w:pStyle w:val="NoSpacing"/>
      </w:pPr>
    </w:p>
    <w:p w14:paraId="3DE8C450" w14:textId="54E1E0E8" w:rsidR="00094FDA" w:rsidRDefault="00094FDA" w:rsidP="00094FDA">
      <w:pPr>
        <w:pStyle w:val="PARAGRAPH"/>
      </w:pPr>
      <w:r>
        <w:t>When the steps in the axis are constant, axisSteps may be set to “Null” and in this case, the Range limits are used to compute the steps. The number of steps in the axis comes from the parent ArrayItem.ArrayDimensions.</w:t>
      </w:r>
    </w:p>
    <w:p w14:paraId="162E069F" w14:textId="77777777" w:rsidR="00094FDA" w:rsidRDefault="00094FDA" w:rsidP="00094FDA">
      <w:pPr>
        <w:pStyle w:val="Heading3"/>
      </w:pPr>
      <w:r>
        <w:t>AxisScaleEnumeration</w:t>
      </w:r>
    </w:p>
    <w:p w14:paraId="45C42AFE" w14:textId="4A09740A" w:rsidR="00094FDA" w:rsidRDefault="00094FDA" w:rsidP="00094FDA">
      <w:pPr>
        <w:pStyle w:val="PARAGRAPH"/>
      </w:pPr>
      <w:r>
        <w:t>This enumeration identifies on which type of axis the data shall be displayed. Its values are defined in [Table 24].</w:t>
      </w:r>
    </w:p>
    <w:p w14:paraId="17F254EC" w14:textId="21D43C15" w:rsidR="00094FDA" w:rsidRDefault="00094FDA" w:rsidP="00094FDA">
      <w:pPr>
        <w:pStyle w:val="TABLE-title"/>
      </w:pPr>
      <w:r>
        <w:t xml:space="preserve">Table </w:t>
      </w:r>
      <w:r>
        <w:fldChar w:fldCharType="begin"/>
      </w:r>
      <w:r>
        <w:instrText xml:space="preserve"> SEQ Table \* ARABIC </w:instrText>
      </w:r>
      <w:r>
        <w:fldChar w:fldCharType="separate"/>
      </w:r>
      <w:r>
        <w:rPr>
          <w:noProof/>
        </w:rPr>
        <w:t>24</w:t>
      </w:r>
      <w:r>
        <w:fldChar w:fldCharType="end"/>
      </w:r>
      <w:r>
        <w:t xml:space="preserve"> – AxisScaleEnumeration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10F203C4" w14:textId="77777777" w:rsidTr="00094FDA">
        <w:tblPrEx>
          <w:tblCellMar>
            <w:top w:w="0" w:type="dxa"/>
            <w:bottom w:w="0" w:type="dxa"/>
          </w:tblCellMar>
        </w:tblPrEx>
        <w:tc>
          <w:tcPr>
            <w:tcW w:w="4680" w:type="dxa"/>
            <w:tcBorders>
              <w:bottom w:val="double" w:sz="4" w:space="0" w:color="auto"/>
            </w:tcBorders>
            <w:shd w:val="clear" w:color="auto" w:fill="auto"/>
          </w:tcPr>
          <w:p w14:paraId="7129A1DF" w14:textId="22B407C7" w:rsidR="00094FDA" w:rsidRDefault="00094FDA" w:rsidP="00094FDA">
            <w:pPr>
              <w:pStyle w:val="TABLE-col-heading"/>
            </w:pPr>
            <w:r>
              <w:t>Value</w:t>
            </w:r>
          </w:p>
        </w:tc>
        <w:tc>
          <w:tcPr>
            <w:tcW w:w="4680" w:type="dxa"/>
            <w:tcBorders>
              <w:bottom w:val="double" w:sz="4" w:space="0" w:color="auto"/>
            </w:tcBorders>
            <w:shd w:val="clear" w:color="auto" w:fill="auto"/>
          </w:tcPr>
          <w:p w14:paraId="6533D7FD" w14:textId="3031A9F0" w:rsidR="00094FDA" w:rsidRDefault="00094FDA" w:rsidP="00094FDA">
            <w:pPr>
              <w:pStyle w:val="TABLE-col-heading"/>
            </w:pPr>
            <w:r>
              <w:t>Description</w:t>
            </w:r>
          </w:p>
        </w:tc>
      </w:tr>
      <w:tr w:rsidR="00094FDA" w14:paraId="166F5985" w14:textId="77777777" w:rsidTr="00094FDA">
        <w:tblPrEx>
          <w:tblCellMar>
            <w:top w:w="0" w:type="dxa"/>
            <w:bottom w:w="0" w:type="dxa"/>
          </w:tblCellMar>
        </w:tblPrEx>
        <w:tc>
          <w:tcPr>
            <w:tcW w:w="4680" w:type="dxa"/>
            <w:tcBorders>
              <w:top w:val="double" w:sz="4" w:space="0" w:color="auto"/>
            </w:tcBorders>
            <w:shd w:val="clear" w:color="auto" w:fill="auto"/>
          </w:tcPr>
          <w:p w14:paraId="2F873D89" w14:textId="5DC6B307" w:rsidR="00094FDA" w:rsidRDefault="00094FDA" w:rsidP="00094FDA">
            <w:pPr>
              <w:pStyle w:val="TABLE-cell"/>
            </w:pPr>
            <w:r>
              <w:t>LINEAR_0</w:t>
            </w:r>
          </w:p>
        </w:tc>
        <w:tc>
          <w:tcPr>
            <w:tcW w:w="4680" w:type="dxa"/>
            <w:tcBorders>
              <w:top w:val="double" w:sz="4" w:space="0" w:color="auto"/>
            </w:tcBorders>
            <w:shd w:val="clear" w:color="auto" w:fill="auto"/>
          </w:tcPr>
          <w:p w14:paraId="7250879C" w14:textId="5FDFF57D" w:rsidR="00094FDA" w:rsidRDefault="00094FDA" w:rsidP="00094FDA">
            <w:pPr>
              <w:pStyle w:val="TABLE-cell"/>
            </w:pPr>
            <w:r>
              <w:t>Linear scale</w:t>
            </w:r>
          </w:p>
        </w:tc>
      </w:tr>
      <w:tr w:rsidR="00094FDA" w14:paraId="70C56913" w14:textId="77777777" w:rsidTr="00094FDA">
        <w:tblPrEx>
          <w:tblCellMar>
            <w:top w:w="0" w:type="dxa"/>
            <w:bottom w:w="0" w:type="dxa"/>
          </w:tblCellMar>
        </w:tblPrEx>
        <w:tc>
          <w:tcPr>
            <w:tcW w:w="4680" w:type="dxa"/>
            <w:shd w:val="clear" w:color="auto" w:fill="auto"/>
          </w:tcPr>
          <w:p w14:paraId="48CA01E2" w14:textId="2F94FB1E" w:rsidR="00094FDA" w:rsidRDefault="00094FDA" w:rsidP="00094FDA">
            <w:pPr>
              <w:pStyle w:val="TABLE-cell"/>
            </w:pPr>
            <w:r>
              <w:t>LOG_1</w:t>
            </w:r>
          </w:p>
        </w:tc>
        <w:tc>
          <w:tcPr>
            <w:tcW w:w="4680" w:type="dxa"/>
            <w:shd w:val="clear" w:color="auto" w:fill="auto"/>
          </w:tcPr>
          <w:p w14:paraId="08B70848" w14:textId="22554941" w:rsidR="00094FDA" w:rsidRDefault="00094FDA" w:rsidP="00094FDA">
            <w:pPr>
              <w:pStyle w:val="TABLE-cell"/>
            </w:pPr>
            <w:r>
              <w:t>Log base 10 scale</w:t>
            </w:r>
          </w:p>
        </w:tc>
      </w:tr>
      <w:tr w:rsidR="00094FDA" w14:paraId="35AB3118" w14:textId="77777777" w:rsidTr="00094FDA">
        <w:tblPrEx>
          <w:tblCellMar>
            <w:top w:w="0" w:type="dxa"/>
            <w:bottom w:w="0" w:type="dxa"/>
          </w:tblCellMar>
        </w:tblPrEx>
        <w:tc>
          <w:tcPr>
            <w:tcW w:w="4680" w:type="dxa"/>
            <w:shd w:val="clear" w:color="auto" w:fill="auto"/>
          </w:tcPr>
          <w:p w14:paraId="605D0393" w14:textId="2200B79F" w:rsidR="00094FDA" w:rsidRDefault="00094FDA" w:rsidP="00094FDA">
            <w:pPr>
              <w:pStyle w:val="TABLE-cell"/>
            </w:pPr>
            <w:r>
              <w:t>LN_2</w:t>
            </w:r>
          </w:p>
        </w:tc>
        <w:tc>
          <w:tcPr>
            <w:tcW w:w="4680" w:type="dxa"/>
            <w:shd w:val="clear" w:color="auto" w:fill="auto"/>
          </w:tcPr>
          <w:p w14:paraId="6B5EFA0A" w14:textId="2682AAA9" w:rsidR="00094FDA" w:rsidRDefault="00094FDA" w:rsidP="00094FDA">
            <w:pPr>
              <w:pStyle w:val="TABLE-cell"/>
            </w:pPr>
            <w:r>
              <w:t>Log base e scale</w:t>
            </w:r>
          </w:p>
        </w:tc>
      </w:tr>
    </w:tbl>
    <w:p w14:paraId="67B576CD" w14:textId="7DD9E364" w:rsidR="00094FDA" w:rsidRDefault="00094FDA" w:rsidP="00094FDA">
      <w:pPr>
        <w:pStyle w:val="NoSpacing"/>
      </w:pPr>
    </w:p>
    <w:p w14:paraId="03B047BD" w14:textId="53F7977A" w:rsidR="00094FDA" w:rsidRDefault="00094FDA" w:rsidP="00094FDA">
      <w:pPr>
        <w:pStyle w:val="PARAGRAPH"/>
      </w:pPr>
      <w:r>
        <w:t>Its representation in the AddressSpace is defined in [Table 25].</w:t>
      </w:r>
    </w:p>
    <w:p w14:paraId="2CC06AF8" w14:textId="1F97BF61" w:rsidR="00094FDA" w:rsidRDefault="00094FDA" w:rsidP="00094FDA">
      <w:pPr>
        <w:pStyle w:val="TABLE-title"/>
      </w:pPr>
      <w:r>
        <w:t xml:space="preserve">Table </w:t>
      </w:r>
      <w:r>
        <w:fldChar w:fldCharType="begin"/>
      </w:r>
      <w:r>
        <w:instrText xml:space="preserve"> SEQ Table \* ARABIC </w:instrText>
      </w:r>
      <w:r>
        <w:fldChar w:fldCharType="separate"/>
      </w:r>
      <w:r>
        <w:rPr>
          <w:noProof/>
        </w:rPr>
        <w:t>25</w:t>
      </w:r>
      <w:r>
        <w:fldChar w:fldCharType="end"/>
      </w:r>
      <w:r>
        <w:t xml:space="preserve"> – AxisScaleEnumeration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532DFD22" w14:textId="77777777" w:rsidTr="00094FDA">
        <w:tblPrEx>
          <w:tblCellMar>
            <w:top w:w="0" w:type="dxa"/>
            <w:bottom w:w="0" w:type="dxa"/>
          </w:tblCellMar>
        </w:tblPrEx>
        <w:tc>
          <w:tcPr>
            <w:tcW w:w="4680" w:type="dxa"/>
            <w:tcBorders>
              <w:bottom w:val="double" w:sz="4" w:space="0" w:color="auto"/>
            </w:tcBorders>
            <w:shd w:val="clear" w:color="auto" w:fill="auto"/>
          </w:tcPr>
          <w:p w14:paraId="76BE1C2C" w14:textId="32872F7F" w:rsidR="00094FDA" w:rsidRDefault="00094FDA" w:rsidP="00094FDA">
            <w:pPr>
              <w:pStyle w:val="TABLE-col-heading"/>
            </w:pPr>
            <w:r>
              <w:t>Attributes</w:t>
            </w:r>
          </w:p>
        </w:tc>
        <w:tc>
          <w:tcPr>
            <w:tcW w:w="4680" w:type="dxa"/>
            <w:tcBorders>
              <w:bottom w:val="double" w:sz="4" w:space="0" w:color="auto"/>
            </w:tcBorders>
            <w:shd w:val="clear" w:color="auto" w:fill="auto"/>
          </w:tcPr>
          <w:p w14:paraId="764BC0BD" w14:textId="37B41E27" w:rsidR="00094FDA" w:rsidRDefault="00094FDA" w:rsidP="00094FDA">
            <w:pPr>
              <w:pStyle w:val="TABLE-col-heading"/>
            </w:pPr>
            <w:r>
              <w:t>Value</w:t>
            </w:r>
          </w:p>
        </w:tc>
      </w:tr>
      <w:tr w:rsidR="00094FDA" w14:paraId="0ECAD102" w14:textId="77777777" w:rsidTr="00094FDA">
        <w:tblPrEx>
          <w:tblCellMar>
            <w:top w:w="0" w:type="dxa"/>
            <w:bottom w:w="0" w:type="dxa"/>
          </w:tblCellMar>
        </w:tblPrEx>
        <w:tc>
          <w:tcPr>
            <w:tcW w:w="4680" w:type="dxa"/>
            <w:tcBorders>
              <w:top w:val="double" w:sz="4" w:space="0" w:color="auto"/>
            </w:tcBorders>
            <w:shd w:val="clear" w:color="auto" w:fill="auto"/>
          </w:tcPr>
          <w:p w14:paraId="2654DF8A" w14:textId="5F76AC30" w:rsidR="00094FDA" w:rsidRDefault="00094FDA" w:rsidP="00094FDA">
            <w:pPr>
              <w:pStyle w:val="TABLE-cell"/>
            </w:pPr>
            <w:r>
              <w:t>BrowseName</w:t>
            </w:r>
          </w:p>
        </w:tc>
        <w:tc>
          <w:tcPr>
            <w:tcW w:w="4680" w:type="dxa"/>
            <w:tcBorders>
              <w:top w:val="double" w:sz="4" w:space="0" w:color="auto"/>
            </w:tcBorders>
            <w:shd w:val="clear" w:color="auto" w:fill="auto"/>
          </w:tcPr>
          <w:p w14:paraId="211070F9" w14:textId="51A02FA7" w:rsidR="00094FDA" w:rsidRDefault="00094FDA" w:rsidP="00094FDA">
            <w:pPr>
              <w:pStyle w:val="TABLE-cell"/>
            </w:pPr>
            <w:r>
              <w:t>AxisScaleEnumeration</w:t>
            </w:r>
          </w:p>
        </w:tc>
      </w:tr>
    </w:tbl>
    <w:p w14:paraId="5C7B051A" w14:textId="0950F469" w:rsidR="00094FDA" w:rsidRDefault="00094FDA" w:rsidP="00094FDA">
      <w:pPr>
        <w:pStyle w:val="NoSpacing"/>
      </w:pPr>
    </w:p>
    <w:p w14:paraId="5CBA7787" w14:textId="77777777" w:rsidR="00094FDA" w:rsidRDefault="00094FDA" w:rsidP="00094FDA">
      <w:pPr>
        <w:pStyle w:val="Heading3"/>
      </w:pPr>
      <w:r>
        <w:t>XVType</w:t>
      </w:r>
    </w:p>
    <w:p w14:paraId="24FC6E45" w14:textId="0E021441" w:rsidR="00094FDA" w:rsidRDefault="00094FDA" w:rsidP="00094FDA">
      <w:pPr>
        <w:pStyle w:val="PARAGRAPH"/>
      </w:pPr>
      <w:r>
        <w:t>This structure defines a physical value relative to a X axis and it is used as the DataType of the Value of XYArrayItemType. For details see [XYArrayItemType].</w:t>
      </w:r>
    </w:p>
    <w:p w14:paraId="7CA23227" w14:textId="2F5736E1" w:rsidR="00094FDA" w:rsidRDefault="00094FDA" w:rsidP="00094FDA">
      <w:pPr>
        <w:pStyle w:val="PARAGRAPH"/>
      </w:pPr>
      <w:r>
        <w:t>Many devices can produce values that can perfectly be represented with a float IEEE 32 bits but, they can position them on the X axis with an accuracy that requires double IEEE 64 bits. For example, the peak value in an absorbance spectrum where the amplitude of the peak can be represented by a float IEEE 32 bits, but its frequency position required 10 digits which implies the use of a double IEEE 64 bits.</w:t>
      </w:r>
    </w:p>
    <w:p w14:paraId="6241BB37" w14:textId="6E8DA670" w:rsidR="00094FDA" w:rsidRDefault="00094FDA" w:rsidP="00094FDA">
      <w:pPr>
        <w:pStyle w:val="PARAGRAPH"/>
      </w:pPr>
      <w:r>
        <w:t>Its elements are defined in [Table 26].</w:t>
      </w:r>
    </w:p>
    <w:p w14:paraId="1E7AFD8D" w14:textId="75F1791A" w:rsidR="00094FDA" w:rsidRDefault="00094FDA" w:rsidP="00094FDA">
      <w:pPr>
        <w:pStyle w:val="TABLE-title"/>
      </w:pPr>
      <w:r>
        <w:t xml:space="preserve">Table </w:t>
      </w:r>
      <w:r>
        <w:fldChar w:fldCharType="begin"/>
      </w:r>
      <w:r>
        <w:instrText xml:space="preserve"> SEQ Table \* ARABIC </w:instrText>
      </w:r>
      <w:r>
        <w:fldChar w:fldCharType="separate"/>
      </w:r>
      <w:r>
        <w:rPr>
          <w:noProof/>
        </w:rPr>
        <w:t>26</w:t>
      </w:r>
      <w:r>
        <w:fldChar w:fldCharType="end"/>
      </w:r>
      <w:r>
        <w:t xml:space="preserve"> – XVType DataType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0"/>
        <w:gridCol w:w="3120"/>
        <w:gridCol w:w="3120"/>
      </w:tblGrid>
      <w:tr w:rsidR="00094FDA" w14:paraId="7EB399A2" w14:textId="77777777" w:rsidTr="00094FDA">
        <w:tblPrEx>
          <w:tblCellMar>
            <w:top w:w="0" w:type="dxa"/>
            <w:bottom w:w="0" w:type="dxa"/>
          </w:tblCellMar>
        </w:tblPrEx>
        <w:tc>
          <w:tcPr>
            <w:tcW w:w="3120" w:type="dxa"/>
            <w:tcBorders>
              <w:bottom w:val="double" w:sz="4" w:space="0" w:color="auto"/>
            </w:tcBorders>
            <w:shd w:val="clear" w:color="auto" w:fill="auto"/>
          </w:tcPr>
          <w:p w14:paraId="3DE03D43" w14:textId="57C19409" w:rsidR="00094FDA" w:rsidRDefault="00094FDA" w:rsidP="00094FDA">
            <w:pPr>
              <w:pStyle w:val="TABLE-col-heading"/>
            </w:pPr>
            <w:r>
              <w:t>Name</w:t>
            </w:r>
          </w:p>
        </w:tc>
        <w:tc>
          <w:tcPr>
            <w:tcW w:w="3120" w:type="dxa"/>
            <w:tcBorders>
              <w:bottom w:val="double" w:sz="4" w:space="0" w:color="auto"/>
            </w:tcBorders>
            <w:shd w:val="clear" w:color="auto" w:fill="auto"/>
          </w:tcPr>
          <w:p w14:paraId="5E9B15A5" w14:textId="47F00023" w:rsidR="00094FDA" w:rsidRDefault="00094FDA" w:rsidP="00094FDA">
            <w:pPr>
              <w:pStyle w:val="TABLE-col-heading"/>
            </w:pPr>
            <w:r>
              <w:t>Type</w:t>
            </w:r>
          </w:p>
        </w:tc>
        <w:tc>
          <w:tcPr>
            <w:tcW w:w="3120" w:type="dxa"/>
            <w:tcBorders>
              <w:bottom w:val="double" w:sz="4" w:space="0" w:color="auto"/>
            </w:tcBorders>
            <w:shd w:val="clear" w:color="auto" w:fill="auto"/>
          </w:tcPr>
          <w:p w14:paraId="7E9A40C4" w14:textId="4C10CD1E" w:rsidR="00094FDA" w:rsidRDefault="00094FDA" w:rsidP="00094FDA">
            <w:pPr>
              <w:pStyle w:val="TABLE-col-heading"/>
            </w:pPr>
            <w:r>
              <w:t>Description</w:t>
            </w:r>
          </w:p>
        </w:tc>
      </w:tr>
      <w:tr w:rsidR="00094FDA" w14:paraId="2D9A8D7D" w14:textId="77777777" w:rsidTr="00094FDA">
        <w:tblPrEx>
          <w:tblCellMar>
            <w:top w:w="0" w:type="dxa"/>
            <w:bottom w:w="0" w:type="dxa"/>
          </w:tblCellMar>
        </w:tblPrEx>
        <w:tc>
          <w:tcPr>
            <w:tcW w:w="3120" w:type="dxa"/>
            <w:tcBorders>
              <w:top w:val="double" w:sz="4" w:space="0" w:color="auto"/>
            </w:tcBorders>
            <w:shd w:val="clear" w:color="auto" w:fill="auto"/>
          </w:tcPr>
          <w:p w14:paraId="4B19D490" w14:textId="02C03408" w:rsidR="00094FDA" w:rsidRDefault="00094FDA" w:rsidP="00094FDA">
            <w:pPr>
              <w:pStyle w:val="TABLE-cell"/>
            </w:pPr>
            <w:r>
              <w:t>XVType</w:t>
            </w:r>
          </w:p>
        </w:tc>
        <w:tc>
          <w:tcPr>
            <w:tcW w:w="3120" w:type="dxa"/>
            <w:tcBorders>
              <w:top w:val="double" w:sz="4" w:space="0" w:color="auto"/>
            </w:tcBorders>
            <w:shd w:val="clear" w:color="auto" w:fill="auto"/>
          </w:tcPr>
          <w:p w14:paraId="38FC63C4" w14:textId="59A76E23" w:rsidR="00094FDA" w:rsidRDefault="00094FDA" w:rsidP="00094FDA">
            <w:pPr>
              <w:pStyle w:val="TABLE-cell"/>
            </w:pPr>
            <w:r>
              <w:t>structure</w:t>
            </w:r>
          </w:p>
        </w:tc>
        <w:tc>
          <w:tcPr>
            <w:tcW w:w="3120" w:type="dxa"/>
            <w:tcBorders>
              <w:top w:val="double" w:sz="4" w:space="0" w:color="auto"/>
            </w:tcBorders>
            <w:shd w:val="clear" w:color="auto" w:fill="auto"/>
          </w:tcPr>
          <w:p w14:paraId="458C2CAC" w14:textId="204EBF43" w:rsidR="00094FDA" w:rsidRDefault="00094FDA" w:rsidP="00094FDA">
            <w:pPr>
              <w:pStyle w:val="TABLE-cell"/>
            </w:pPr>
          </w:p>
        </w:tc>
      </w:tr>
      <w:tr w:rsidR="00094FDA" w14:paraId="6BECC065" w14:textId="77777777" w:rsidTr="00094FDA">
        <w:tblPrEx>
          <w:tblCellMar>
            <w:top w:w="0" w:type="dxa"/>
            <w:bottom w:w="0" w:type="dxa"/>
          </w:tblCellMar>
        </w:tblPrEx>
        <w:tc>
          <w:tcPr>
            <w:tcW w:w="3120" w:type="dxa"/>
            <w:shd w:val="clear" w:color="auto" w:fill="auto"/>
          </w:tcPr>
          <w:p w14:paraId="1D32C76F" w14:textId="08267178" w:rsidR="00094FDA" w:rsidRDefault="00094FDA" w:rsidP="00094FDA">
            <w:pPr>
              <w:pStyle w:val="TABLE-cell"/>
            </w:pPr>
            <w:r>
              <w:t>x</w:t>
            </w:r>
          </w:p>
        </w:tc>
        <w:tc>
          <w:tcPr>
            <w:tcW w:w="3120" w:type="dxa"/>
            <w:shd w:val="clear" w:color="auto" w:fill="auto"/>
          </w:tcPr>
          <w:p w14:paraId="4019AAB1" w14:textId="17C8475D" w:rsidR="00094FDA" w:rsidRDefault="00094FDA" w:rsidP="00094FDA">
            <w:pPr>
              <w:pStyle w:val="TABLE-cell"/>
            </w:pPr>
            <w:r>
              <w:t>Double</w:t>
            </w:r>
          </w:p>
        </w:tc>
        <w:tc>
          <w:tcPr>
            <w:tcW w:w="3120" w:type="dxa"/>
            <w:shd w:val="clear" w:color="auto" w:fill="auto"/>
          </w:tcPr>
          <w:p w14:paraId="33B61913" w14:textId="6ADFE3A7" w:rsidR="00094FDA" w:rsidRDefault="00094FDA" w:rsidP="00094FDA">
            <w:pPr>
              <w:pStyle w:val="TABLE-cell"/>
            </w:pPr>
            <w:r>
              <w:t>Position on the X axis of this value</w:t>
            </w:r>
          </w:p>
        </w:tc>
      </w:tr>
      <w:tr w:rsidR="00094FDA" w14:paraId="1E314087" w14:textId="77777777" w:rsidTr="00094FDA">
        <w:tblPrEx>
          <w:tblCellMar>
            <w:top w:w="0" w:type="dxa"/>
            <w:bottom w:w="0" w:type="dxa"/>
          </w:tblCellMar>
        </w:tblPrEx>
        <w:tc>
          <w:tcPr>
            <w:tcW w:w="3120" w:type="dxa"/>
            <w:shd w:val="clear" w:color="auto" w:fill="auto"/>
          </w:tcPr>
          <w:p w14:paraId="749DE25E" w14:textId="50F3D703" w:rsidR="00094FDA" w:rsidRDefault="00094FDA" w:rsidP="00094FDA">
            <w:pPr>
              <w:pStyle w:val="TABLE-cell"/>
            </w:pPr>
            <w:r>
              <w:t>value</w:t>
            </w:r>
          </w:p>
        </w:tc>
        <w:tc>
          <w:tcPr>
            <w:tcW w:w="3120" w:type="dxa"/>
            <w:shd w:val="clear" w:color="auto" w:fill="auto"/>
          </w:tcPr>
          <w:p w14:paraId="68021DC4" w14:textId="650637F1" w:rsidR="00094FDA" w:rsidRDefault="00094FDA" w:rsidP="00094FDA">
            <w:pPr>
              <w:pStyle w:val="TABLE-cell"/>
            </w:pPr>
            <w:r>
              <w:t>Float</w:t>
            </w:r>
          </w:p>
        </w:tc>
        <w:tc>
          <w:tcPr>
            <w:tcW w:w="3120" w:type="dxa"/>
            <w:shd w:val="clear" w:color="auto" w:fill="auto"/>
          </w:tcPr>
          <w:p w14:paraId="343CDE84" w14:textId="378678E4" w:rsidR="00094FDA" w:rsidRDefault="00094FDA" w:rsidP="00094FDA">
            <w:pPr>
              <w:pStyle w:val="TABLE-cell"/>
            </w:pPr>
            <w:r>
              <w:t>The value itself</w:t>
            </w:r>
          </w:p>
        </w:tc>
      </w:tr>
    </w:tbl>
    <w:p w14:paraId="4B37014F" w14:textId="3CD88C09" w:rsidR="00094FDA" w:rsidRDefault="00094FDA" w:rsidP="00094FDA">
      <w:pPr>
        <w:pStyle w:val="NoSpacing"/>
      </w:pPr>
    </w:p>
    <w:p w14:paraId="279A3F63" w14:textId="2E07DB8C" w:rsidR="00094FDA" w:rsidRDefault="00094FDA" w:rsidP="00094FDA">
      <w:pPr>
        <w:pStyle w:val="TABLE-title"/>
      </w:pPr>
      <w:r>
        <w:t xml:space="preserve">Table </w:t>
      </w:r>
      <w:r>
        <w:fldChar w:fldCharType="begin"/>
      </w:r>
      <w:r>
        <w:instrText xml:space="preserve"> SEQ Table \* ARABIC </w:instrText>
      </w:r>
      <w:r>
        <w:fldChar w:fldCharType="separate"/>
      </w:r>
      <w:r>
        <w:rPr>
          <w:noProof/>
        </w:rPr>
        <w:t>27</w:t>
      </w:r>
      <w:r>
        <w:fldChar w:fldCharType="end"/>
      </w:r>
      <w:r>
        <w:t xml:space="preserve"> – XVType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25C58ACF" w14:textId="77777777" w:rsidTr="00094FDA">
        <w:tblPrEx>
          <w:tblCellMar>
            <w:top w:w="0" w:type="dxa"/>
            <w:bottom w:w="0" w:type="dxa"/>
          </w:tblCellMar>
        </w:tblPrEx>
        <w:tc>
          <w:tcPr>
            <w:tcW w:w="4680" w:type="dxa"/>
            <w:tcBorders>
              <w:bottom w:val="double" w:sz="4" w:space="0" w:color="auto"/>
            </w:tcBorders>
            <w:shd w:val="clear" w:color="auto" w:fill="auto"/>
          </w:tcPr>
          <w:p w14:paraId="7BD66C34" w14:textId="14052AFC" w:rsidR="00094FDA" w:rsidRDefault="00094FDA" w:rsidP="00094FDA">
            <w:pPr>
              <w:pStyle w:val="TABLE-col-heading"/>
            </w:pPr>
            <w:r>
              <w:t>Attributes</w:t>
            </w:r>
          </w:p>
        </w:tc>
        <w:tc>
          <w:tcPr>
            <w:tcW w:w="4680" w:type="dxa"/>
            <w:tcBorders>
              <w:bottom w:val="double" w:sz="4" w:space="0" w:color="auto"/>
            </w:tcBorders>
            <w:shd w:val="clear" w:color="auto" w:fill="auto"/>
          </w:tcPr>
          <w:p w14:paraId="6C020D4F" w14:textId="5BEB6102" w:rsidR="00094FDA" w:rsidRDefault="00094FDA" w:rsidP="00094FDA">
            <w:pPr>
              <w:pStyle w:val="TABLE-col-heading"/>
            </w:pPr>
            <w:r>
              <w:t>Value</w:t>
            </w:r>
          </w:p>
        </w:tc>
      </w:tr>
      <w:tr w:rsidR="00094FDA" w14:paraId="68DB9F36" w14:textId="77777777" w:rsidTr="00094FDA">
        <w:tblPrEx>
          <w:tblCellMar>
            <w:top w:w="0" w:type="dxa"/>
            <w:bottom w:w="0" w:type="dxa"/>
          </w:tblCellMar>
        </w:tblPrEx>
        <w:tc>
          <w:tcPr>
            <w:tcW w:w="4680" w:type="dxa"/>
            <w:tcBorders>
              <w:top w:val="double" w:sz="4" w:space="0" w:color="auto"/>
            </w:tcBorders>
            <w:shd w:val="clear" w:color="auto" w:fill="auto"/>
          </w:tcPr>
          <w:p w14:paraId="266AEB76" w14:textId="75A244AC" w:rsidR="00094FDA" w:rsidRDefault="00094FDA" w:rsidP="00094FDA">
            <w:pPr>
              <w:pStyle w:val="TABLE-cell"/>
            </w:pPr>
            <w:r>
              <w:t>BrowseName</w:t>
            </w:r>
          </w:p>
        </w:tc>
        <w:tc>
          <w:tcPr>
            <w:tcW w:w="4680" w:type="dxa"/>
            <w:tcBorders>
              <w:top w:val="double" w:sz="4" w:space="0" w:color="auto"/>
            </w:tcBorders>
            <w:shd w:val="clear" w:color="auto" w:fill="auto"/>
          </w:tcPr>
          <w:p w14:paraId="6ED7D38C" w14:textId="1EA9BEC6" w:rsidR="00094FDA" w:rsidRDefault="00094FDA" w:rsidP="00094FDA">
            <w:pPr>
              <w:pStyle w:val="TABLE-cell"/>
            </w:pPr>
            <w:r>
              <w:t>XVType</w:t>
            </w:r>
          </w:p>
        </w:tc>
      </w:tr>
    </w:tbl>
    <w:p w14:paraId="5A80FA81" w14:textId="710868D9" w:rsidR="00094FDA" w:rsidRDefault="00094FDA" w:rsidP="00094FDA">
      <w:pPr>
        <w:pStyle w:val="NoSpacing"/>
      </w:pPr>
    </w:p>
    <w:p w14:paraId="03AA3BFC" w14:textId="77777777" w:rsidR="00094FDA" w:rsidRDefault="00094FDA" w:rsidP="00094FDA">
      <w:pPr>
        <w:pStyle w:val="Heading1"/>
      </w:pPr>
      <w:r>
        <w:t>Data Access specific usage of Services</w:t>
      </w:r>
    </w:p>
    <w:p w14:paraId="5E645653" w14:textId="77777777" w:rsidR="00094FDA" w:rsidRDefault="00094FDA" w:rsidP="00094FDA">
      <w:pPr>
        <w:pStyle w:val="Heading2"/>
      </w:pPr>
      <w:r>
        <w:t>General</w:t>
      </w:r>
    </w:p>
    <w:p w14:paraId="1101CFFB" w14:textId="13E6EE33" w:rsidR="00094FDA" w:rsidRDefault="00094FDA" w:rsidP="00094FDA">
      <w:pPr>
        <w:pStyle w:val="PARAGRAPH"/>
      </w:pPr>
      <w:r>
        <w:t>[Part 4] specifies the complete set of services. The services needed for the purpose of DataAccess are:</w:t>
      </w:r>
    </w:p>
    <w:p w14:paraId="7805ADE1" w14:textId="6DCC53B3" w:rsidR="00094FDA" w:rsidRDefault="00094FDA" w:rsidP="00094FDA">
      <w:pPr>
        <w:pStyle w:val="PARAGRAPH"/>
        <w:numPr>
          <w:ilvl w:val="0"/>
          <w:numId w:val="23"/>
        </w:numPr>
      </w:pPr>
      <w:r>
        <w:t>The View service set and Query service set to detect DataItems, and their Properties.</w:t>
      </w:r>
    </w:p>
    <w:p w14:paraId="6AC28E73" w14:textId="58792803" w:rsidR="00094FDA" w:rsidRDefault="00094FDA" w:rsidP="00094FDA">
      <w:pPr>
        <w:pStyle w:val="PARAGRAPH"/>
        <w:numPr>
          <w:ilvl w:val="0"/>
          <w:numId w:val="23"/>
        </w:numPr>
      </w:pPr>
      <w:r>
        <w:t>The Attribute service set to read or write Attributes and in particular the value Attribute.</w:t>
      </w:r>
    </w:p>
    <w:p w14:paraId="3E5BA4EE" w14:textId="2A12EB3D" w:rsidR="00094FDA" w:rsidRDefault="00094FDA" w:rsidP="00094FDA">
      <w:pPr>
        <w:pStyle w:val="PARAGRAPH"/>
        <w:numPr>
          <w:ilvl w:val="0"/>
          <w:numId w:val="23"/>
        </w:numPr>
      </w:pPr>
      <w:r>
        <w:t>The MonitoredItem and Subscription service set to set up monitoring of DataItems and to receive data change notifications.</w:t>
      </w:r>
    </w:p>
    <w:p w14:paraId="7C74C1E0" w14:textId="77777777" w:rsidR="00094FDA" w:rsidRDefault="00094FDA" w:rsidP="00094FDA">
      <w:pPr>
        <w:pStyle w:val="Heading2"/>
      </w:pPr>
      <w:r>
        <w:t>PercentDeadband</w:t>
      </w:r>
    </w:p>
    <w:p w14:paraId="4EEFC7C0" w14:textId="412AD5CB" w:rsidR="00094FDA" w:rsidRDefault="00094FDA" w:rsidP="00094FDA">
      <w:pPr>
        <w:pStyle w:val="PARAGRAPH"/>
      </w:pPr>
      <w:r>
        <w:t>The DataChangeFilter in [Part 4] defines the conditions under which a data change notification shall be reported. This filter contains a deadbandValue which can be of type AbsoluteDeadband or PercentDeadband. [Part 4] already specifies the behaviour of the AbsoluteDeadband. This sub-clause specifies the behaviour of the PercentDeadband type.</w:t>
      </w:r>
    </w:p>
    <w:p w14:paraId="3FCC89E8" w14:textId="595852EB" w:rsidR="00094FDA" w:rsidRDefault="00094FDA" w:rsidP="00094FDA">
      <w:pPr>
        <w:pStyle w:val="PARAGRAPH"/>
      </w:pPr>
      <w:r>
        <w:t>DeadbandType = PercentDeadband</w:t>
      </w:r>
    </w:p>
    <w:p w14:paraId="3179187A" w14:textId="45DAAFF1" w:rsidR="00094FDA" w:rsidRDefault="00094FDA" w:rsidP="00094FDA">
      <w:pPr>
        <w:pStyle w:val="PARAGRAPH"/>
      </w:pPr>
      <w:r>
        <w:t>For this type of deadband the deadbandValue is defined as the percentage of the EURange. That is, it applies only to AnalogItems with an EURange Property that defines the typical value range for the item. This range shall be multiplied with the deadbandValue and then compared to the actual value change to determine the need for a data change notification. The following pseudo code shows how the deadband is calculated:</w:t>
      </w:r>
    </w:p>
    <w:p w14:paraId="5677EFCB" w14:textId="297D0439" w:rsidR="00094FDA" w:rsidRDefault="00094FDA" w:rsidP="00094FDA">
      <w:pPr>
        <w:pStyle w:val="CODE"/>
      </w:pPr>
      <w:r>
        <w:t>DataChange if (absolute value of (last cached value - current value) &gt;</w:t>
      </w:r>
      <w:r>
        <w:br/>
        <w:t xml:space="preserve">              (deadbandValue/100.0) * ((high–low) of EURange)))</w:t>
      </w:r>
    </w:p>
    <w:p w14:paraId="3D23874D" w14:textId="5DD0233A" w:rsidR="00094FDA" w:rsidRDefault="00094FDA" w:rsidP="00094FDA">
      <w:pPr>
        <w:pStyle w:val="PARAGRAPH"/>
      </w:pPr>
      <w:r>
        <w:t>The range of the deadbandValue is from 0.0 to 100.0 Percent. Specifying a deadbandValue outside of this range will be rejected and reported with the StatusCode Bad_DeadbandFilterInvalid (see [Table 28]).</w:t>
      </w:r>
    </w:p>
    <w:p w14:paraId="72F7D8B4" w14:textId="20A45A89" w:rsidR="00094FDA" w:rsidRDefault="00094FDA" w:rsidP="00094FDA">
      <w:pPr>
        <w:pStyle w:val="PARAGRAPH"/>
      </w:pPr>
      <w:r>
        <w:t>If the Value of the MonitoredItem is an array, then the deadband calculation logic shall be applied to each element of the array. If an element that requires a DataChange is found, then no further deadband checking is necessary and the entire array shall be returned.</w:t>
      </w:r>
    </w:p>
    <w:p w14:paraId="5D9538B6" w14:textId="77777777" w:rsidR="00094FDA" w:rsidRDefault="00094FDA" w:rsidP="00094FDA">
      <w:pPr>
        <w:pStyle w:val="Heading2"/>
      </w:pPr>
      <w:r>
        <w:t>Data Access status codes</w:t>
      </w:r>
    </w:p>
    <w:p w14:paraId="1A66ACD8" w14:textId="77777777" w:rsidR="00094FDA" w:rsidRDefault="00094FDA" w:rsidP="00094FDA">
      <w:pPr>
        <w:pStyle w:val="Heading3"/>
      </w:pPr>
      <w:r>
        <w:t>Overview</w:t>
      </w:r>
    </w:p>
    <w:p w14:paraId="097B0E63" w14:textId="48CCF3B0" w:rsidR="00094FDA" w:rsidRDefault="00094FDA" w:rsidP="00094FDA">
      <w:pPr>
        <w:pStyle w:val="PARAGRAPH"/>
      </w:pPr>
      <w:r>
        <w:t>This subclause defines additional codes and rules that apply to the StatusCode when used for Data Access values.</w:t>
      </w:r>
    </w:p>
    <w:p w14:paraId="33D842B5" w14:textId="4601B16C" w:rsidR="00094FDA" w:rsidRDefault="00094FDA" w:rsidP="00094FDA">
      <w:pPr>
        <w:pStyle w:val="PARAGRAPH"/>
      </w:pPr>
      <w:r>
        <w:t>The general structure of the StatusCode is specified in [Part 4] and includes a set of common operational result codes that also apply to Data Access.</w:t>
      </w:r>
    </w:p>
    <w:p w14:paraId="474C452D" w14:textId="77777777" w:rsidR="00094FDA" w:rsidRDefault="00094FDA" w:rsidP="00094FDA">
      <w:pPr>
        <w:pStyle w:val="Heading3"/>
      </w:pPr>
      <w:r>
        <w:t>Operation level result codes</w:t>
      </w:r>
    </w:p>
    <w:p w14:paraId="200B174D" w14:textId="03841CDC" w:rsidR="00094FDA" w:rsidRDefault="00094FDA" w:rsidP="00094FDA">
      <w:pPr>
        <w:pStyle w:val="PARAGRAPH"/>
      </w:pPr>
      <w:r>
        <w:t>Certain conditions under which a Variable value was generated are only valid for automation data and in particular for device data; they are similar, but are slightly more generic than the description of data quality in the various fieldbus specifications.</w:t>
      </w:r>
    </w:p>
    <w:p w14:paraId="32A7AE6C" w14:textId="2E3DCA1B" w:rsidR="00094FDA" w:rsidRDefault="00094FDA" w:rsidP="00094FDA">
      <w:pPr>
        <w:pStyle w:val="PARAGRAPH"/>
      </w:pPr>
      <w:r>
        <w:t>In the following, [Table 28] contains codes with BAD severity which indicates a failure.</w:t>
      </w:r>
    </w:p>
    <w:p w14:paraId="20689D65" w14:textId="1BE6DAA2" w:rsidR="00094FDA" w:rsidRDefault="00094FDA" w:rsidP="00094FDA">
      <w:pPr>
        <w:pStyle w:val="PARAGRAPH"/>
      </w:pPr>
      <w:r>
        <w:t>[Table 29] contains codes with UNCERTAIN severity which indicates that the value has been generated under sub-normal conditions.</w:t>
      </w:r>
    </w:p>
    <w:p w14:paraId="3D30D318" w14:textId="279E087C" w:rsidR="00094FDA" w:rsidRDefault="00094FDA" w:rsidP="00094FDA">
      <w:pPr>
        <w:pStyle w:val="PARAGRAPH"/>
      </w:pPr>
      <w:r>
        <w:t>[Table 30] contains GOOD (success) codes.</w:t>
      </w:r>
    </w:p>
    <w:p w14:paraId="3C59C76D" w14:textId="6BAD5ADD" w:rsidR="00094FDA" w:rsidRDefault="00094FDA" w:rsidP="00094FDA">
      <w:pPr>
        <w:pStyle w:val="PARAGRAPH"/>
      </w:pPr>
      <w:r>
        <w:t>Note again, that these are the codes that are specific for Data Access and supplement the codes that apply to all types of data which are defined in [Part 4].</w:t>
      </w:r>
    </w:p>
    <w:p w14:paraId="75EB2F63" w14:textId="557CAABD" w:rsidR="00094FDA" w:rsidRDefault="00094FDA" w:rsidP="00094FDA">
      <w:pPr>
        <w:pStyle w:val="TABLE-title"/>
      </w:pPr>
      <w:r>
        <w:t xml:space="preserve">Table </w:t>
      </w:r>
      <w:r>
        <w:fldChar w:fldCharType="begin"/>
      </w:r>
      <w:r>
        <w:instrText xml:space="preserve"> SEQ Table \* ARABIC </w:instrText>
      </w:r>
      <w:r>
        <w:fldChar w:fldCharType="separate"/>
      </w:r>
      <w:r>
        <w:rPr>
          <w:noProof/>
        </w:rPr>
        <w:t>28</w:t>
      </w:r>
      <w:r>
        <w:fldChar w:fldCharType="end"/>
      </w:r>
      <w:r>
        <w:t xml:space="preserve"> – Operation level result codes for BAD data quality</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4D1B5548" w14:textId="77777777" w:rsidTr="00094FDA">
        <w:tblPrEx>
          <w:tblCellMar>
            <w:top w:w="0" w:type="dxa"/>
            <w:bottom w:w="0" w:type="dxa"/>
          </w:tblCellMar>
        </w:tblPrEx>
        <w:tc>
          <w:tcPr>
            <w:tcW w:w="4680" w:type="dxa"/>
            <w:tcBorders>
              <w:bottom w:val="double" w:sz="4" w:space="0" w:color="auto"/>
            </w:tcBorders>
            <w:shd w:val="clear" w:color="auto" w:fill="auto"/>
          </w:tcPr>
          <w:p w14:paraId="3BB64118" w14:textId="7DAD68DB" w:rsidR="00094FDA" w:rsidRDefault="00094FDA" w:rsidP="00094FDA">
            <w:pPr>
              <w:pStyle w:val="TABLE-col-heading"/>
            </w:pPr>
            <w:r>
              <w:t>Symbolic Id</w:t>
            </w:r>
          </w:p>
        </w:tc>
        <w:tc>
          <w:tcPr>
            <w:tcW w:w="4680" w:type="dxa"/>
            <w:tcBorders>
              <w:bottom w:val="double" w:sz="4" w:space="0" w:color="auto"/>
            </w:tcBorders>
            <w:shd w:val="clear" w:color="auto" w:fill="auto"/>
          </w:tcPr>
          <w:p w14:paraId="59EBFB7A" w14:textId="13283B23" w:rsidR="00094FDA" w:rsidRDefault="00094FDA" w:rsidP="00094FDA">
            <w:pPr>
              <w:pStyle w:val="TABLE-col-heading"/>
            </w:pPr>
            <w:r>
              <w:t>Description</w:t>
            </w:r>
          </w:p>
        </w:tc>
      </w:tr>
      <w:tr w:rsidR="00094FDA" w14:paraId="354E148E" w14:textId="77777777" w:rsidTr="00094FDA">
        <w:tblPrEx>
          <w:tblCellMar>
            <w:top w:w="0" w:type="dxa"/>
            <w:bottom w:w="0" w:type="dxa"/>
          </w:tblCellMar>
        </w:tblPrEx>
        <w:tc>
          <w:tcPr>
            <w:tcW w:w="9360" w:type="dxa"/>
            <w:gridSpan w:val="2"/>
            <w:tcBorders>
              <w:top w:val="double" w:sz="4" w:space="0" w:color="auto"/>
            </w:tcBorders>
            <w:shd w:val="clear" w:color="auto" w:fill="auto"/>
          </w:tcPr>
          <w:p w14:paraId="16EA4B0E" w14:textId="366B62AA" w:rsidR="00094FDA" w:rsidRDefault="00094FDA" w:rsidP="00094FDA">
            <w:pPr>
              <w:pStyle w:val="TABLE-cell"/>
            </w:pPr>
            <w:r>
              <w:t>Note - Bad is defined in [Part 4]. It shall be used when there is no special reason why the Value is bad.</w:t>
            </w:r>
          </w:p>
        </w:tc>
      </w:tr>
      <w:tr w:rsidR="00094FDA" w14:paraId="2D318DBF" w14:textId="77777777" w:rsidTr="00094FDA">
        <w:tblPrEx>
          <w:tblCellMar>
            <w:top w:w="0" w:type="dxa"/>
            <w:bottom w:w="0" w:type="dxa"/>
          </w:tblCellMar>
        </w:tblPrEx>
        <w:tc>
          <w:tcPr>
            <w:tcW w:w="4680" w:type="dxa"/>
            <w:shd w:val="clear" w:color="auto" w:fill="auto"/>
          </w:tcPr>
          <w:p w14:paraId="0F775578" w14:textId="17A45DA7" w:rsidR="00094FDA" w:rsidRDefault="00094FDA" w:rsidP="00094FDA">
            <w:pPr>
              <w:pStyle w:val="TABLE-cell"/>
            </w:pPr>
            <w:r>
              <w:t>Bad_ConfigurationError</w:t>
            </w:r>
          </w:p>
        </w:tc>
        <w:tc>
          <w:tcPr>
            <w:tcW w:w="4680" w:type="dxa"/>
            <w:shd w:val="clear" w:color="auto" w:fill="auto"/>
          </w:tcPr>
          <w:p w14:paraId="701693D0" w14:textId="5E74C477" w:rsidR="00094FDA" w:rsidRDefault="00094FDA" w:rsidP="00094FDA">
            <w:pPr>
              <w:pStyle w:val="TABLE-cell"/>
            </w:pPr>
            <w:r>
              <w:t>There is a problem with the configuration that affects the usefulness of the value.</w:t>
            </w:r>
          </w:p>
        </w:tc>
      </w:tr>
      <w:tr w:rsidR="00094FDA" w14:paraId="3D613BD8" w14:textId="77777777" w:rsidTr="00094FDA">
        <w:tblPrEx>
          <w:tblCellMar>
            <w:top w:w="0" w:type="dxa"/>
            <w:bottom w:w="0" w:type="dxa"/>
          </w:tblCellMar>
        </w:tblPrEx>
        <w:tc>
          <w:tcPr>
            <w:tcW w:w="4680" w:type="dxa"/>
            <w:shd w:val="clear" w:color="auto" w:fill="auto"/>
          </w:tcPr>
          <w:p w14:paraId="6117A38A" w14:textId="136E3A14" w:rsidR="00094FDA" w:rsidRDefault="00094FDA" w:rsidP="00094FDA">
            <w:pPr>
              <w:pStyle w:val="TABLE-cell"/>
            </w:pPr>
            <w:r>
              <w:t>Bad_NotConnected</w:t>
            </w:r>
          </w:p>
        </w:tc>
        <w:tc>
          <w:tcPr>
            <w:tcW w:w="4680" w:type="dxa"/>
            <w:shd w:val="clear" w:color="auto" w:fill="auto"/>
          </w:tcPr>
          <w:p w14:paraId="62E9C617" w14:textId="2DF3EFB2" w:rsidR="00094FDA" w:rsidRDefault="00094FDA" w:rsidP="00094FDA">
            <w:pPr>
              <w:pStyle w:val="TABLE-cell"/>
            </w:pPr>
            <w:r>
              <w:t>The variable should receive its value from some data source, but has never been configured to do so.</w:t>
            </w:r>
          </w:p>
        </w:tc>
      </w:tr>
      <w:tr w:rsidR="00094FDA" w14:paraId="164F530A" w14:textId="77777777" w:rsidTr="00094FDA">
        <w:tblPrEx>
          <w:tblCellMar>
            <w:top w:w="0" w:type="dxa"/>
            <w:bottom w:w="0" w:type="dxa"/>
          </w:tblCellMar>
        </w:tblPrEx>
        <w:tc>
          <w:tcPr>
            <w:tcW w:w="4680" w:type="dxa"/>
            <w:shd w:val="clear" w:color="auto" w:fill="auto"/>
          </w:tcPr>
          <w:p w14:paraId="56419EFD" w14:textId="009E7316" w:rsidR="00094FDA" w:rsidRDefault="00094FDA" w:rsidP="00094FDA">
            <w:pPr>
              <w:pStyle w:val="TABLE-cell"/>
            </w:pPr>
            <w:r>
              <w:t>Bad_DeviceFailure</w:t>
            </w:r>
          </w:p>
        </w:tc>
        <w:tc>
          <w:tcPr>
            <w:tcW w:w="4680" w:type="dxa"/>
            <w:shd w:val="clear" w:color="auto" w:fill="auto"/>
          </w:tcPr>
          <w:p w14:paraId="2E7D41BA" w14:textId="12FE07F2" w:rsidR="00094FDA" w:rsidRDefault="00094FDA" w:rsidP="00094FDA">
            <w:pPr>
              <w:pStyle w:val="TABLE-cell"/>
            </w:pPr>
            <w:r>
              <w:t>There has been a failure in the device/data source that generates the value that has affected the value.</w:t>
            </w:r>
          </w:p>
        </w:tc>
      </w:tr>
      <w:tr w:rsidR="00094FDA" w14:paraId="515CDA87" w14:textId="77777777" w:rsidTr="00094FDA">
        <w:tblPrEx>
          <w:tblCellMar>
            <w:top w:w="0" w:type="dxa"/>
            <w:bottom w:w="0" w:type="dxa"/>
          </w:tblCellMar>
        </w:tblPrEx>
        <w:tc>
          <w:tcPr>
            <w:tcW w:w="4680" w:type="dxa"/>
            <w:shd w:val="clear" w:color="auto" w:fill="auto"/>
          </w:tcPr>
          <w:p w14:paraId="7C3171A2" w14:textId="506A1E99" w:rsidR="00094FDA" w:rsidRDefault="00094FDA" w:rsidP="00094FDA">
            <w:pPr>
              <w:pStyle w:val="TABLE-cell"/>
            </w:pPr>
            <w:r>
              <w:t>Bad_SensorFailure</w:t>
            </w:r>
          </w:p>
        </w:tc>
        <w:tc>
          <w:tcPr>
            <w:tcW w:w="4680" w:type="dxa"/>
            <w:shd w:val="clear" w:color="auto" w:fill="auto"/>
          </w:tcPr>
          <w:p w14:paraId="0FE14D3D" w14:textId="2437B8BF" w:rsidR="00094FDA" w:rsidRDefault="00094FDA" w:rsidP="00094FDA">
            <w:pPr>
              <w:pStyle w:val="TABLE-cell"/>
            </w:pPr>
            <w:r>
              <w:t>There has been a failure in the sensor from which the value is derived by the device/data source.</w:t>
            </w:r>
            <w:r>
              <w:br/>
              <w:t>The limits bits are used to define if the limits of the value have been reached.</w:t>
            </w:r>
          </w:p>
        </w:tc>
      </w:tr>
      <w:tr w:rsidR="00094FDA" w14:paraId="3DAF01A0" w14:textId="77777777" w:rsidTr="00BB1CA1">
        <w:tblPrEx>
          <w:tblCellMar>
            <w:top w:w="0" w:type="dxa"/>
            <w:bottom w:w="0" w:type="dxa"/>
          </w:tblCellMar>
        </w:tblPrEx>
        <w:tc>
          <w:tcPr>
            <w:tcW w:w="9360" w:type="dxa"/>
            <w:gridSpan w:val="2"/>
            <w:shd w:val="clear" w:color="auto" w:fill="auto"/>
          </w:tcPr>
          <w:p w14:paraId="72A84D6B" w14:textId="393955AB" w:rsidR="00094FDA" w:rsidRDefault="00094FDA" w:rsidP="00094FDA">
            <w:pPr>
              <w:pStyle w:val="TABLE-cell"/>
            </w:pPr>
            <w:r>
              <w:t>Note - Bad_NoCommunication is defined in [Part 4]. It shall be used when communications to the data source is defined, but not established, and there is no last known value available.</w:t>
            </w:r>
          </w:p>
        </w:tc>
      </w:tr>
      <w:tr w:rsidR="00094FDA" w14:paraId="385CA6A5" w14:textId="77777777" w:rsidTr="00094FDA">
        <w:tblPrEx>
          <w:tblCellMar>
            <w:top w:w="0" w:type="dxa"/>
            <w:bottom w:w="0" w:type="dxa"/>
          </w:tblCellMar>
        </w:tblPrEx>
        <w:tc>
          <w:tcPr>
            <w:tcW w:w="4680" w:type="dxa"/>
            <w:shd w:val="clear" w:color="auto" w:fill="auto"/>
          </w:tcPr>
          <w:p w14:paraId="7DDE256C" w14:textId="040E88AA" w:rsidR="00094FDA" w:rsidRDefault="00094FDA" w:rsidP="00094FDA">
            <w:pPr>
              <w:pStyle w:val="TABLE-cell"/>
            </w:pPr>
            <w:r>
              <w:t>Bad_OutOfService</w:t>
            </w:r>
          </w:p>
        </w:tc>
        <w:tc>
          <w:tcPr>
            <w:tcW w:w="4680" w:type="dxa"/>
            <w:shd w:val="clear" w:color="auto" w:fill="auto"/>
          </w:tcPr>
          <w:p w14:paraId="4E4E9951" w14:textId="063EDBC8" w:rsidR="00094FDA" w:rsidRDefault="00094FDA" w:rsidP="00094FDA">
            <w:pPr>
              <w:pStyle w:val="TABLE-cell"/>
            </w:pPr>
            <w:r>
              <w:t>The source of the data is not operational.</w:t>
            </w:r>
          </w:p>
        </w:tc>
      </w:tr>
      <w:tr w:rsidR="00094FDA" w14:paraId="01626E16" w14:textId="77777777" w:rsidTr="00094FDA">
        <w:tblPrEx>
          <w:tblCellMar>
            <w:top w:w="0" w:type="dxa"/>
            <w:bottom w:w="0" w:type="dxa"/>
          </w:tblCellMar>
        </w:tblPrEx>
        <w:tc>
          <w:tcPr>
            <w:tcW w:w="4680" w:type="dxa"/>
            <w:shd w:val="clear" w:color="auto" w:fill="auto"/>
          </w:tcPr>
          <w:p w14:paraId="5571E933" w14:textId="6823CD49" w:rsidR="00094FDA" w:rsidRDefault="00094FDA" w:rsidP="00094FDA">
            <w:pPr>
              <w:pStyle w:val="TABLE-cell"/>
            </w:pPr>
            <w:r>
              <w:t>Bad_LastKnown</w:t>
            </w:r>
          </w:p>
        </w:tc>
        <w:tc>
          <w:tcPr>
            <w:tcW w:w="4680" w:type="dxa"/>
            <w:shd w:val="clear" w:color="auto" w:fill="auto"/>
          </w:tcPr>
          <w:p w14:paraId="0E0C1A87" w14:textId="23D62811" w:rsidR="00094FDA" w:rsidRDefault="00094FDA" w:rsidP="00094FDA">
            <w:pPr>
              <w:pStyle w:val="TABLE-cell"/>
            </w:pPr>
            <w:r>
              <w:t>OPC UA requires that the Server shall return a Null value when the Severity is Bad. Therefore, the Fieldbus code “Bad_LastKnown” shall be mapped to Uncertain_NoCommunicationLastUsable.</w:t>
            </w:r>
          </w:p>
        </w:tc>
      </w:tr>
      <w:tr w:rsidR="00094FDA" w14:paraId="5714C65D" w14:textId="77777777" w:rsidTr="00094FDA">
        <w:tblPrEx>
          <w:tblCellMar>
            <w:top w:w="0" w:type="dxa"/>
            <w:bottom w:w="0" w:type="dxa"/>
          </w:tblCellMar>
        </w:tblPrEx>
        <w:tc>
          <w:tcPr>
            <w:tcW w:w="4680" w:type="dxa"/>
            <w:shd w:val="clear" w:color="auto" w:fill="auto"/>
          </w:tcPr>
          <w:p w14:paraId="3825E895" w14:textId="48B722C2" w:rsidR="00094FDA" w:rsidRDefault="00094FDA" w:rsidP="00094FDA">
            <w:pPr>
              <w:pStyle w:val="TABLE-cell"/>
            </w:pPr>
            <w:r>
              <w:t>Bad_DeadbandFilterInvalid</w:t>
            </w:r>
          </w:p>
        </w:tc>
        <w:tc>
          <w:tcPr>
            <w:tcW w:w="4680" w:type="dxa"/>
            <w:shd w:val="clear" w:color="auto" w:fill="auto"/>
          </w:tcPr>
          <w:p w14:paraId="21586483" w14:textId="5CA11EB3" w:rsidR="00094FDA" w:rsidRDefault="00094FDA" w:rsidP="00094FDA">
            <w:pPr>
              <w:pStyle w:val="TABLE-cell"/>
            </w:pPr>
            <w:r>
              <w:t>The specified PercentDeadband is not between 0.0 and 100.0 or a PercentDeadband is not supported, since an EURange is not configured.</w:t>
            </w:r>
          </w:p>
        </w:tc>
      </w:tr>
      <w:tr w:rsidR="00094FDA" w14:paraId="5C3B5036" w14:textId="77777777" w:rsidTr="007C4302">
        <w:tblPrEx>
          <w:tblCellMar>
            <w:top w:w="0" w:type="dxa"/>
            <w:bottom w:w="0" w:type="dxa"/>
          </w:tblCellMar>
        </w:tblPrEx>
        <w:tc>
          <w:tcPr>
            <w:tcW w:w="9360" w:type="dxa"/>
            <w:gridSpan w:val="2"/>
            <w:shd w:val="clear" w:color="auto" w:fill="auto"/>
          </w:tcPr>
          <w:p w14:paraId="5C199378" w14:textId="45EEDEF1" w:rsidR="00094FDA" w:rsidRDefault="00094FDA" w:rsidP="00094FDA">
            <w:pPr>
              <w:pStyle w:val="TABLE-cell"/>
            </w:pPr>
            <w:r>
              <w:t>Note - Bad_WaitingForInitialData is defined in [Part 4].</w:t>
            </w:r>
          </w:p>
        </w:tc>
      </w:tr>
    </w:tbl>
    <w:p w14:paraId="7483C0D3" w14:textId="77EBA3FB" w:rsidR="00094FDA" w:rsidRDefault="00094FDA" w:rsidP="00094FDA">
      <w:pPr>
        <w:pStyle w:val="NoSpacing"/>
      </w:pPr>
    </w:p>
    <w:p w14:paraId="4C6AC023" w14:textId="40414086" w:rsidR="00094FDA" w:rsidRDefault="00094FDA" w:rsidP="00094FDA">
      <w:pPr>
        <w:pStyle w:val="TABLE-title"/>
      </w:pPr>
      <w:r>
        <w:t xml:space="preserve">Table </w:t>
      </w:r>
      <w:r>
        <w:fldChar w:fldCharType="begin"/>
      </w:r>
      <w:r>
        <w:instrText xml:space="preserve"> SEQ Table \* ARABIC </w:instrText>
      </w:r>
      <w:r>
        <w:fldChar w:fldCharType="separate"/>
      </w:r>
      <w:r>
        <w:rPr>
          <w:noProof/>
        </w:rPr>
        <w:t>29</w:t>
      </w:r>
      <w:r>
        <w:fldChar w:fldCharType="end"/>
      </w:r>
      <w:r>
        <w:t xml:space="preserve"> – Operation level result codes for UNCERTAIN data quality</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3635BFBE" w14:textId="77777777" w:rsidTr="00094FDA">
        <w:tblPrEx>
          <w:tblCellMar>
            <w:top w:w="0" w:type="dxa"/>
            <w:bottom w:w="0" w:type="dxa"/>
          </w:tblCellMar>
        </w:tblPrEx>
        <w:tc>
          <w:tcPr>
            <w:tcW w:w="4680" w:type="dxa"/>
            <w:tcBorders>
              <w:bottom w:val="double" w:sz="4" w:space="0" w:color="auto"/>
            </w:tcBorders>
            <w:shd w:val="clear" w:color="auto" w:fill="auto"/>
          </w:tcPr>
          <w:p w14:paraId="29FD8EEB" w14:textId="18D0057A" w:rsidR="00094FDA" w:rsidRDefault="00094FDA" w:rsidP="00094FDA">
            <w:pPr>
              <w:pStyle w:val="TABLE-col-heading"/>
            </w:pPr>
            <w:r>
              <w:t>Symbolic Id</w:t>
            </w:r>
          </w:p>
        </w:tc>
        <w:tc>
          <w:tcPr>
            <w:tcW w:w="4680" w:type="dxa"/>
            <w:tcBorders>
              <w:bottom w:val="double" w:sz="4" w:space="0" w:color="auto"/>
            </w:tcBorders>
            <w:shd w:val="clear" w:color="auto" w:fill="auto"/>
          </w:tcPr>
          <w:p w14:paraId="7F608E08" w14:textId="58F87CAD" w:rsidR="00094FDA" w:rsidRDefault="00094FDA" w:rsidP="00094FDA">
            <w:pPr>
              <w:pStyle w:val="TABLE-col-heading"/>
            </w:pPr>
            <w:r>
              <w:t>Description</w:t>
            </w:r>
          </w:p>
        </w:tc>
      </w:tr>
      <w:tr w:rsidR="00094FDA" w14:paraId="3CB5B395" w14:textId="77777777" w:rsidTr="00094FDA">
        <w:tblPrEx>
          <w:tblCellMar>
            <w:top w:w="0" w:type="dxa"/>
            <w:bottom w:w="0" w:type="dxa"/>
          </w:tblCellMar>
        </w:tblPrEx>
        <w:tc>
          <w:tcPr>
            <w:tcW w:w="9360" w:type="dxa"/>
            <w:gridSpan w:val="2"/>
            <w:tcBorders>
              <w:top w:val="double" w:sz="4" w:space="0" w:color="auto"/>
            </w:tcBorders>
            <w:shd w:val="clear" w:color="auto" w:fill="auto"/>
          </w:tcPr>
          <w:p w14:paraId="5B112B44" w14:textId="41C27B56" w:rsidR="00094FDA" w:rsidRDefault="00094FDA" w:rsidP="00094FDA">
            <w:pPr>
              <w:pStyle w:val="TABLE-cell"/>
            </w:pPr>
            <w:r>
              <w:t>Note - Uncertain is defined in [Part 4]. It shall be used when there is no special reason why the Value is uncertain.</w:t>
            </w:r>
          </w:p>
        </w:tc>
      </w:tr>
      <w:tr w:rsidR="00094FDA" w14:paraId="6DB11E7C" w14:textId="77777777" w:rsidTr="00094FDA">
        <w:tblPrEx>
          <w:tblCellMar>
            <w:top w:w="0" w:type="dxa"/>
            <w:bottom w:w="0" w:type="dxa"/>
          </w:tblCellMar>
        </w:tblPrEx>
        <w:tc>
          <w:tcPr>
            <w:tcW w:w="4680" w:type="dxa"/>
            <w:shd w:val="clear" w:color="auto" w:fill="auto"/>
          </w:tcPr>
          <w:p w14:paraId="21B739D7" w14:textId="3FE9CED8" w:rsidR="00094FDA" w:rsidRDefault="00094FDA" w:rsidP="00094FDA">
            <w:pPr>
              <w:pStyle w:val="TABLE-cell"/>
            </w:pPr>
            <w:r>
              <w:t>Uncertain_ NoCommunicationLastUsable</w:t>
            </w:r>
          </w:p>
        </w:tc>
        <w:tc>
          <w:tcPr>
            <w:tcW w:w="4680" w:type="dxa"/>
            <w:shd w:val="clear" w:color="auto" w:fill="auto"/>
          </w:tcPr>
          <w:p w14:paraId="0E85C6FB" w14:textId="77777777" w:rsidR="00094FDA" w:rsidRDefault="00094FDA" w:rsidP="00094FDA">
            <w:pPr>
              <w:pStyle w:val="TABLE-cell"/>
            </w:pPr>
            <w:r>
              <w:t>Communication to the data source has failed. The variable value is the last value that had a good quality and it is uncertain whether this value is still current.</w:t>
            </w:r>
          </w:p>
          <w:p w14:paraId="0D32B75D" w14:textId="57DCF291" w:rsidR="00094FDA" w:rsidRDefault="00094FDA" w:rsidP="00094FDA">
            <w:pPr>
              <w:pStyle w:val="TABLE-cell"/>
            </w:pPr>
            <w:r>
              <w:t>The server timestamp in this case is the last time that the communication status was checked. The time at which the value was last verified to be true is no longer available.</w:t>
            </w:r>
          </w:p>
        </w:tc>
      </w:tr>
      <w:tr w:rsidR="00094FDA" w14:paraId="7967FB62" w14:textId="77777777" w:rsidTr="00094FDA">
        <w:tblPrEx>
          <w:tblCellMar>
            <w:top w:w="0" w:type="dxa"/>
            <w:bottom w:w="0" w:type="dxa"/>
          </w:tblCellMar>
        </w:tblPrEx>
        <w:tc>
          <w:tcPr>
            <w:tcW w:w="4680" w:type="dxa"/>
            <w:shd w:val="clear" w:color="auto" w:fill="auto"/>
          </w:tcPr>
          <w:p w14:paraId="3EEB61A0" w14:textId="118F52FD" w:rsidR="00094FDA" w:rsidRDefault="00094FDA" w:rsidP="00094FDA">
            <w:pPr>
              <w:pStyle w:val="TABLE-cell"/>
            </w:pPr>
            <w:r>
              <w:t>Uncertain_</w:t>
            </w:r>
            <w:r>
              <w:br/>
              <w:t>LastUsableValue</w:t>
            </w:r>
          </w:p>
        </w:tc>
        <w:tc>
          <w:tcPr>
            <w:tcW w:w="4680" w:type="dxa"/>
            <w:shd w:val="clear" w:color="auto" w:fill="auto"/>
          </w:tcPr>
          <w:p w14:paraId="70041796" w14:textId="77777777" w:rsidR="00094FDA" w:rsidRDefault="00094FDA" w:rsidP="00094FDA">
            <w:pPr>
              <w:pStyle w:val="TABLE-cell"/>
            </w:pPr>
            <w:r>
              <w:t>Whatever was updating this value has stopped doing so. This happens when an input variable is configured to receive its value from another variable and this configuration is cleared after one or more values have been received.</w:t>
            </w:r>
          </w:p>
          <w:p w14:paraId="670D0439" w14:textId="5A18F946" w:rsidR="00094FDA" w:rsidRDefault="00094FDA" w:rsidP="00094FDA">
            <w:pPr>
              <w:pStyle w:val="TABLE-cell"/>
            </w:pPr>
            <w:r>
              <w:t>This status/substatus is not used to indicate that a value is stale. Stale data can be detected by the client looking at the timestamps.</w:t>
            </w:r>
          </w:p>
        </w:tc>
      </w:tr>
      <w:tr w:rsidR="00094FDA" w14:paraId="5F66647D" w14:textId="77777777" w:rsidTr="00094FDA">
        <w:tblPrEx>
          <w:tblCellMar>
            <w:top w:w="0" w:type="dxa"/>
            <w:bottom w:w="0" w:type="dxa"/>
          </w:tblCellMar>
        </w:tblPrEx>
        <w:tc>
          <w:tcPr>
            <w:tcW w:w="4680" w:type="dxa"/>
            <w:shd w:val="clear" w:color="auto" w:fill="auto"/>
          </w:tcPr>
          <w:p w14:paraId="2523E866" w14:textId="7C98834D" w:rsidR="00094FDA" w:rsidRDefault="00094FDA" w:rsidP="00094FDA">
            <w:pPr>
              <w:pStyle w:val="TABLE-cell"/>
            </w:pPr>
            <w:r>
              <w:t>Uncertain_SubstituteValue</w:t>
            </w:r>
          </w:p>
        </w:tc>
        <w:tc>
          <w:tcPr>
            <w:tcW w:w="4680" w:type="dxa"/>
            <w:shd w:val="clear" w:color="auto" w:fill="auto"/>
          </w:tcPr>
          <w:p w14:paraId="6D974607" w14:textId="42459DC8" w:rsidR="00094FDA" w:rsidRDefault="00094FDA" w:rsidP="00094FDA">
            <w:pPr>
              <w:pStyle w:val="TABLE-cell"/>
            </w:pPr>
            <w:r>
              <w:t>The value is an operational value that was manually overwritten.</w:t>
            </w:r>
          </w:p>
        </w:tc>
      </w:tr>
      <w:tr w:rsidR="00094FDA" w14:paraId="6B83A10A" w14:textId="77777777" w:rsidTr="00094FDA">
        <w:tblPrEx>
          <w:tblCellMar>
            <w:top w:w="0" w:type="dxa"/>
            <w:bottom w:w="0" w:type="dxa"/>
          </w:tblCellMar>
        </w:tblPrEx>
        <w:tc>
          <w:tcPr>
            <w:tcW w:w="4680" w:type="dxa"/>
            <w:shd w:val="clear" w:color="auto" w:fill="auto"/>
          </w:tcPr>
          <w:p w14:paraId="762A099D" w14:textId="2E82873D" w:rsidR="00094FDA" w:rsidRDefault="00094FDA" w:rsidP="00094FDA">
            <w:pPr>
              <w:pStyle w:val="TABLE-cell"/>
            </w:pPr>
            <w:r>
              <w:t>Uncertain_InitialValue</w:t>
            </w:r>
          </w:p>
        </w:tc>
        <w:tc>
          <w:tcPr>
            <w:tcW w:w="4680" w:type="dxa"/>
            <w:shd w:val="clear" w:color="auto" w:fill="auto"/>
          </w:tcPr>
          <w:p w14:paraId="45BFD60E" w14:textId="4DF3F88E" w:rsidR="00094FDA" w:rsidRDefault="00094FDA" w:rsidP="00094FDA">
            <w:pPr>
              <w:pStyle w:val="TABLE-cell"/>
            </w:pPr>
            <w:r>
              <w:t>The value is an initial value for a variable that normally receives its value from another variable. This status/substatus is set only during configuration while the variable is not operational (while it is out-of-service).</w:t>
            </w:r>
          </w:p>
        </w:tc>
      </w:tr>
      <w:tr w:rsidR="00094FDA" w14:paraId="06232CFD" w14:textId="77777777" w:rsidTr="00094FDA">
        <w:tblPrEx>
          <w:tblCellMar>
            <w:top w:w="0" w:type="dxa"/>
            <w:bottom w:w="0" w:type="dxa"/>
          </w:tblCellMar>
        </w:tblPrEx>
        <w:tc>
          <w:tcPr>
            <w:tcW w:w="4680" w:type="dxa"/>
            <w:shd w:val="clear" w:color="auto" w:fill="auto"/>
          </w:tcPr>
          <w:p w14:paraId="33C5E130" w14:textId="28A7E43B" w:rsidR="00094FDA" w:rsidRDefault="00094FDA" w:rsidP="00094FDA">
            <w:pPr>
              <w:pStyle w:val="TABLE-cell"/>
            </w:pPr>
            <w:r>
              <w:t>Uncertain_</w:t>
            </w:r>
            <w:r>
              <w:br/>
              <w:t>SensorNotAccurate</w:t>
            </w:r>
          </w:p>
        </w:tc>
        <w:tc>
          <w:tcPr>
            <w:tcW w:w="4680" w:type="dxa"/>
            <w:shd w:val="clear" w:color="auto" w:fill="auto"/>
          </w:tcPr>
          <w:p w14:paraId="495CBF49" w14:textId="641300AD" w:rsidR="00094FDA" w:rsidRDefault="00094FDA" w:rsidP="00094FDA">
            <w:pPr>
              <w:pStyle w:val="TABLE-cell"/>
            </w:pPr>
            <w:r>
              <w:t>The value is at one of the sensor limits. The Limits bits define which limit has been reached. Also set if the device can determine that the sensor has reduced accuracy (e.g. degraded analyzer), in which case the Limits bits indicate that the value is not limited.</w:t>
            </w:r>
          </w:p>
        </w:tc>
      </w:tr>
      <w:tr w:rsidR="00094FDA" w14:paraId="12A36D63" w14:textId="77777777" w:rsidTr="00094FDA">
        <w:tblPrEx>
          <w:tblCellMar>
            <w:top w:w="0" w:type="dxa"/>
            <w:bottom w:w="0" w:type="dxa"/>
          </w:tblCellMar>
        </w:tblPrEx>
        <w:tc>
          <w:tcPr>
            <w:tcW w:w="4680" w:type="dxa"/>
            <w:shd w:val="clear" w:color="auto" w:fill="auto"/>
          </w:tcPr>
          <w:p w14:paraId="0E8194BE" w14:textId="53DFFB15" w:rsidR="00094FDA" w:rsidRDefault="00094FDA" w:rsidP="00094FDA">
            <w:pPr>
              <w:pStyle w:val="TABLE-cell"/>
            </w:pPr>
            <w:r>
              <w:t>Uncertain_ EngineeringUnitsExceeded</w:t>
            </w:r>
          </w:p>
        </w:tc>
        <w:tc>
          <w:tcPr>
            <w:tcW w:w="4680" w:type="dxa"/>
            <w:shd w:val="clear" w:color="auto" w:fill="auto"/>
          </w:tcPr>
          <w:p w14:paraId="1C3404A8" w14:textId="4FD056C7" w:rsidR="00094FDA" w:rsidRDefault="00094FDA" w:rsidP="00094FDA">
            <w:pPr>
              <w:pStyle w:val="TABLE-cell"/>
            </w:pPr>
            <w:r>
              <w:t>The value is outside of the range of values defined for this parameter. The Limits bits indicate which limit has been reached or exceeded.</w:t>
            </w:r>
          </w:p>
        </w:tc>
      </w:tr>
      <w:tr w:rsidR="00094FDA" w14:paraId="53817575" w14:textId="77777777" w:rsidTr="00094FDA">
        <w:tblPrEx>
          <w:tblCellMar>
            <w:top w:w="0" w:type="dxa"/>
            <w:bottom w:w="0" w:type="dxa"/>
          </w:tblCellMar>
        </w:tblPrEx>
        <w:tc>
          <w:tcPr>
            <w:tcW w:w="4680" w:type="dxa"/>
            <w:shd w:val="clear" w:color="auto" w:fill="auto"/>
          </w:tcPr>
          <w:p w14:paraId="22A825F7" w14:textId="70DFE02D" w:rsidR="00094FDA" w:rsidRDefault="00094FDA" w:rsidP="00094FDA">
            <w:pPr>
              <w:pStyle w:val="TABLE-cell"/>
            </w:pPr>
            <w:r>
              <w:t>Uncertain_SubNormal</w:t>
            </w:r>
          </w:p>
        </w:tc>
        <w:tc>
          <w:tcPr>
            <w:tcW w:w="4680" w:type="dxa"/>
            <w:shd w:val="clear" w:color="auto" w:fill="auto"/>
          </w:tcPr>
          <w:p w14:paraId="27C534A5" w14:textId="67BCF823" w:rsidR="00094FDA" w:rsidRDefault="00094FDA" w:rsidP="00094FDA">
            <w:pPr>
              <w:pStyle w:val="TABLE-cell"/>
            </w:pPr>
            <w:r>
              <w:t>The value is derived from multiple sources and has less than the required number of Good sources.</w:t>
            </w:r>
          </w:p>
        </w:tc>
      </w:tr>
    </w:tbl>
    <w:p w14:paraId="25FECB9F" w14:textId="5788478E" w:rsidR="00094FDA" w:rsidRDefault="00094FDA" w:rsidP="00094FDA">
      <w:pPr>
        <w:pStyle w:val="NoSpacing"/>
      </w:pPr>
    </w:p>
    <w:p w14:paraId="13534CA0" w14:textId="762288FD" w:rsidR="00094FDA" w:rsidRDefault="00094FDA" w:rsidP="00094FDA">
      <w:pPr>
        <w:pStyle w:val="TABLE-title"/>
      </w:pPr>
      <w:r>
        <w:t xml:space="preserve">Table </w:t>
      </w:r>
      <w:r>
        <w:fldChar w:fldCharType="begin"/>
      </w:r>
      <w:r>
        <w:instrText xml:space="preserve"> SEQ Table \* ARABIC </w:instrText>
      </w:r>
      <w:r>
        <w:fldChar w:fldCharType="separate"/>
      </w:r>
      <w:r>
        <w:rPr>
          <w:noProof/>
        </w:rPr>
        <w:t>30</w:t>
      </w:r>
      <w:r>
        <w:fldChar w:fldCharType="end"/>
      </w:r>
      <w:r>
        <w:t xml:space="preserve"> – Operation level result codes for GOOD data quality</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3A37B176" w14:textId="77777777" w:rsidTr="00094FDA">
        <w:tblPrEx>
          <w:tblCellMar>
            <w:top w:w="0" w:type="dxa"/>
            <w:bottom w:w="0" w:type="dxa"/>
          </w:tblCellMar>
        </w:tblPrEx>
        <w:tc>
          <w:tcPr>
            <w:tcW w:w="4680" w:type="dxa"/>
            <w:tcBorders>
              <w:bottom w:val="double" w:sz="4" w:space="0" w:color="auto"/>
            </w:tcBorders>
            <w:shd w:val="clear" w:color="auto" w:fill="auto"/>
          </w:tcPr>
          <w:p w14:paraId="3C27E3AB" w14:textId="0994480C" w:rsidR="00094FDA" w:rsidRDefault="00094FDA" w:rsidP="00094FDA">
            <w:pPr>
              <w:pStyle w:val="TABLE-col-heading"/>
            </w:pPr>
            <w:r>
              <w:t>Symbolic Id</w:t>
            </w:r>
          </w:p>
        </w:tc>
        <w:tc>
          <w:tcPr>
            <w:tcW w:w="4680" w:type="dxa"/>
            <w:tcBorders>
              <w:bottom w:val="double" w:sz="4" w:space="0" w:color="auto"/>
            </w:tcBorders>
            <w:shd w:val="clear" w:color="auto" w:fill="auto"/>
          </w:tcPr>
          <w:p w14:paraId="6155F8D3" w14:textId="4D83670B" w:rsidR="00094FDA" w:rsidRDefault="00094FDA" w:rsidP="00094FDA">
            <w:pPr>
              <w:pStyle w:val="TABLE-col-heading"/>
            </w:pPr>
            <w:r>
              <w:t>Description</w:t>
            </w:r>
          </w:p>
        </w:tc>
      </w:tr>
      <w:tr w:rsidR="00094FDA" w14:paraId="0D295748" w14:textId="77777777" w:rsidTr="00094FDA">
        <w:tblPrEx>
          <w:tblCellMar>
            <w:top w:w="0" w:type="dxa"/>
            <w:bottom w:w="0" w:type="dxa"/>
          </w:tblCellMar>
        </w:tblPrEx>
        <w:tc>
          <w:tcPr>
            <w:tcW w:w="9360" w:type="dxa"/>
            <w:gridSpan w:val="2"/>
            <w:tcBorders>
              <w:top w:val="double" w:sz="4" w:space="0" w:color="auto"/>
            </w:tcBorders>
            <w:shd w:val="clear" w:color="auto" w:fill="auto"/>
          </w:tcPr>
          <w:p w14:paraId="5E2A05B2" w14:textId="2D814DD6" w:rsidR="00094FDA" w:rsidRDefault="00094FDA" w:rsidP="00094FDA">
            <w:pPr>
              <w:pStyle w:val="TABLE-cell"/>
            </w:pPr>
            <w:r>
              <w:t>Note - Good is defined in [Part 4]. It shall be used when there are no special conditions.</w:t>
            </w:r>
          </w:p>
        </w:tc>
      </w:tr>
      <w:tr w:rsidR="00094FDA" w14:paraId="05C6C884" w14:textId="77777777" w:rsidTr="00094FDA">
        <w:tblPrEx>
          <w:tblCellMar>
            <w:top w:w="0" w:type="dxa"/>
            <w:bottom w:w="0" w:type="dxa"/>
          </w:tblCellMar>
        </w:tblPrEx>
        <w:tc>
          <w:tcPr>
            <w:tcW w:w="4680" w:type="dxa"/>
            <w:shd w:val="clear" w:color="auto" w:fill="auto"/>
          </w:tcPr>
          <w:p w14:paraId="060621ED" w14:textId="155F738A" w:rsidR="00094FDA" w:rsidRDefault="00094FDA" w:rsidP="00094FDA">
            <w:pPr>
              <w:pStyle w:val="TABLE-cell"/>
            </w:pPr>
            <w:r>
              <w:t>Good_LocalOverride</w:t>
            </w:r>
          </w:p>
        </w:tc>
        <w:tc>
          <w:tcPr>
            <w:tcW w:w="4680" w:type="dxa"/>
            <w:shd w:val="clear" w:color="auto" w:fill="auto"/>
          </w:tcPr>
          <w:p w14:paraId="3450407D" w14:textId="7BC42953" w:rsidR="00094FDA" w:rsidRDefault="00094FDA" w:rsidP="00094FDA">
            <w:pPr>
              <w:pStyle w:val="TABLE-cell"/>
            </w:pPr>
            <w:r>
              <w:t>The value has been Overridden. Typically this is means the input has been disconnected and a manually-entered value has been ”forced”.</w:t>
            </w:r>
          </w:p>
        </w:tc>
      </w:tr>
    </w:tbl>
    <w:p w14:paraId="222E018F" w14:textId="2F725FEC" w:rsidR="00094FDA" w:rsidRDefault="00094FDA" w:rsidP="00094FDA">
      <w:pPr>
        <w:pStyle w:val="NoSpacing"/>
      </w:pPr>
    </w:p>
    <w:p w14:paraId="4010A80F" w14:textId="77777777" w:rsidR="00094FDA" w:rsidRDefault="00094FDA" w:rsidP="00094FDA">
      <w:pPr>
        <w:pStyle w:val="Heading3"/>
      </w:pPr>
      <w:r>
        <w:t>LimitBits</w:t>
      </w:r>
    </w:p>
    <w:p w14:paraId="1ECA8108" w14:textId="2BDDB407" w:rsidR="00094FDA" w:rsidRDefault="00094FDA" w:rsidP="00094FDA">
      <w:pPr>
        <w:pStyle w:val="PARAGRAPH"/>
      </w:pPr>
      <w:r>
        <w:t>The bottom 16 bits of the StatusCode are bit flags that contain additional information, but do not affect the meaning of the StatusCode. Of particular interest for DataItems is the LimitBits field. In some cases, such as sensor failure it can provide useful diagnostic information.</w:t>
      </w:r>
    </w:p>
    <w:p w14:paraId="19E636B8" w14:textId="0A57FCF9" w:rsidR="00094FDA" w:rsidRDefault="00094FDA" w:rsidP="00094FDA">
      <w:pPr>
        <w:pStyle w:val="PARAGRAPH"/>
      </w:pPr>
      <w:r>
        <w:t>Servers that do not support Limit have to set this field to 0.</w:t>
      </w:r>
    </w:p>
    <w:p w14:paraId="45EB941A" w14:textId="77777777" w:rsidR="00094FDA" w:rsidRDefault="00094FDA" w:rsidP="00094FDA">
      <w:pPr>
        <w:pStyle w:val="ANNEXtitle"/>
      </w:pPr>
      <w:r>
        <w:t>(informative): OPC COM DA to UA Mapping</w:t>
      </w:r>
    </w:p>
    <w:p w14:paraId="3FA98169" w14:textId="77777777" w:rsidR="00094FDA" w:rsidRDefault="00094FDA" w:rsidP="00094FDA">
      <w:pPr>
        <w:pStyle w:val="ANNEX-heading1"/>
      </w:pPr>
      <w:r>
        <w:t>Introduction</w:t>
      </w:r>
    </w:p>
    <w:p w14:paraId="0F991B28" w14:textId="2582AEBA" w:rsidR="00094FDA" w:rsidRDefault="00094FDA" w:rsidP="00094FDA">
      <w:pPr>
        <w:pStyle w:val="PARAGRAPH"/>
      </w:pPr>
      <w:r>
        <w:t>This Annex provides details on mapping OPC COM Data Access (DA) information to OPC UA to help vendors migrate to OPC UA based systems while still being able to access information from existing OPC COM DA systems.</w:t>
      </w:r>
    </w:p>
    <w:p w14:paraId="759AE17D" w14:textId="3927D094" w:rsidR="00094FDA" w:rsidRDefault="00094FDA" w:rsidP="00094FDA">
      <w:pPr>
        <w:pStyle w:val="PARAGRAPH"/>
      </w:pPr>
      <w:r>
        <w:t>The OPC Foundation provides COM UA Wrapper and Proxy samples that act as a bridge between the OPC DA and the OPC UA systems.</w:t>
      </w:r>
    </w:p>
    <w:p w14:paraId="1617C93F" w14:textId="1B251FBC" w:rsidR="00094FDA" w:rsidRDefault="00094FDA" w:rsidP="00094FDA">
      <w:pPr>
        <w:pStyle w:val="PARAGRAPH"/>
      </w:pPr>
      <w:r>
        <w:t>The COM UA Wrapper is an OPC UA Server that wraps an OPC DA Server and with that enables an OPC UA Client to access information from the DA Server. The COM UA Proxy enables an OPC DA Client to access information from an OPC UA Server.</w:t>
      </w:r>
    </w:p>
    <w:p w14:paraId="7A763DCF" w14:textId="760AAA82" w:rsidR="00094FDA" w:rsidRDefault="00094FDA" w:rsidP="00094FDA">
      <w:pPr>
        <w:pStyle w:val="PARAGRAPH"/>
      </w:pPr>
      <w:r>
        <w:t>The mappings describe generic DA interoperability components. It is recommended that vendors use this mapping if they develop their own components, however, some applications may benefit from vendor specific mappings.</w:t>
      </w:r>
    </w:p>
    <w:p w14:paraId="76DD8F81" w14:textId="77777777" w:rsidR="00094FDA" w:rsidRDefault="00094FDA" w:rsidP="00094FDA">
      <w:pPr>
        <w:pStyle w:val="ANNEX-heading1"/>
      </w:pPr>
      <w:r>
        <w:t>Security Considerations</w:t>
      </w:r>
    </w:p>
    <w:p w14:paraId="5AE5FB0F" w14:textId="1C02A6DC" w:rsidR="00094FDA" w:rsidRDefault="00094FDA" w:rsidP="00094FDA">
      <w:pPr>
        <w:pStyle w:val="PARAGRAPH"/>
      </w:pPr>
      <w:r>
        <w:t>COM DA relies on the Microsoft COM security infrastructure and does not specify any security parameters such as user identity. The developer of UA Wrapper and Proxy therefore has to consider the mapping of security aspects.</w:t>
      </w:r>
    </w:p>
    <w:p w14:paraId="1F7131CA" w14:textId="2CB1830F" w:rsidR="00094FDA" w:rsidRDefault="00094FDA" w:rsidP="00094FDA">
      <w:pPr>
        <w:pStyle w:val="PARAGRAPH"/>
      </w:pPr>
      <w:r>
        <w:t>The COM UA Wrapper for instance may accept any Username/password and then try to impersonate this user by calling proper Windows services before connecting to the COM DA Server.</w:t>
      </w:r>
    </w:p>
    <w:p w14:paraId="30FD9AB6" w14:textId="0C24FDCE" w:rsidR="00094FDA" w:rsidRDefault="00094FDA" w:rsidP="00094FDA">
      <w:pPr>
        <w:pStyle w:val="PARAGRAPH"/>
      </w:pPr>
    </w:p>
    <w:p w14:paraId="2E614F46" w14:textId="77777777" w:rsidR="00094FDA" w:rsidRDefault="00094FDA" w:rsidP="00094FDA">
      <w:pPr>
        <w:pStyle w:val="ANNEX-heading1"/>
      </w:pPr>
      <w:r>
        <w:t>COM UA wrapper for OPC DA Server</w:t>
      </w:r>
    </w:p>
    <w:p w14:paraId="424BD892" w14:textId="77777777" w:rsidR="00094FDA" w:rsidRDefault="00094FDA" w:rsidP="00094FDA">
      <w:pPr>
        <w:pStyle w:val="ANNEX-heading2"/>
      </w:pPr>
      <w:r>
        <w:t>Information Model mapping</w:t>
      </w:r>
    </w:p>
    <w:p w14:paraId="0BA67732" w14:textId="77777777" w:rsidR="00094FDA" w:rsidRDefault="00094FDA" w:rsidP="00094FDA">
      <w:pPr>
        <w:pStyle w:val="ANNEX-heading3"/>
      </w:pPr>
      <w:r>
        <w:t>General</w:t>
      </w:r>
    </w:p>
    <w:p w14:paraId="46695493" w14:textId="5E852EAC" w:rsidR="00094FDA" w:rsidRDefault="00094FDA" w:rsidP="00094FDA">
      <w:pPr>
        <w:pStyle w:val="PARAGRAPH"/>
      </w:pPr>
      <w:r>
        <w:t>OPC DA defines 3 elements in the address space: Branch, Item and Property. The COM UA Wrapper maps these types to the OPC UA types as described below.</w:t>
      </w:r>
    </w:p>
    <w:p w14:paraId="24A77366" w14:textId="48080B66" w:rsidR="00094FDA" w:rsidRDefault="00094FDA" w:rsidP="00094FDA">
      <w:pPr>
        <w:pStyle w:val="FIGURE-title"/>
      </w:pPr>
      <w:r w:rsidRPr="00B01C3B">
        <w:object w:dxaOrig="12785" w:dyaOrig="17396" w14:anchorId="589D1438">
          <v:shape id="_x0000_i1040" type="#_x0000_t75" style="width:462.75pt;height:597pt" o:ole="">
            <v:imagedata r:id="rId12" o:title=""/>
          </v:shape>
          <o:OLEObject Type="Embed" ProgID="Visio.Drawing.11" ShapeID="_x0000_i1040" DrawAspect="Content" ObjectID="_1602995162" r:id="rId13"/>
        </w:object>
      </w:r>
    </w:p>
    <w:p w14:paraId="77AA238A" w14:textId="3608557D" w:rsidR="00094FDA" w:rsidRDefault="00094FDA" w:rsidP="00094FDA">
      <w:pPr>
        <w:pStyle w:val="FIGURE-title"/>
      </w:pPr>
      <w:r>
        <w:t>Figure A.</w:t>
      </w:r>
      <w:r>
        <w:fldChar w:fldCharType="begin"/>
      </w:r>
      <w:r>
        <w:instrText xml:space="preserve"> SEQ Figure \* ARABIC </w:instrText>
      </w:r>
      <w:r>
        <w:fldChar w:fldCharType="separate"/>
      </w:r>
      <w:r>
        <w:rPr>
          <w:noProof/>
        </w:rPr>
        <w:t>5</w:t>
      </w:r>
      <w:r>
        <w:fldChar w:fldCharType="end"/>
      </w:r>
      <w:r>
        <w:t xml:space="preserve"> – Sample OPC UA Information Model for OPC DA</w:t>
      </w:r>
    </w:p>
    <w:p w14:paraId="05C4F12F" w14:textId="2813D387" w:rsidR="00094FDA" w:rsidRDefault="00094FDA" w:rsidP="00094FDA">
      <w:pPr>
        <w:pStyle w:val="PARAGRAPH"/>
      </w:pPr>
    </w:p>
    <w:p w14:paraId="7718967F" w14:textId="77777777" w:rsidR="00094FDA" w:rsidRDefault="00094FDA" w:rsidP="00094FDA">
      <w:pPr>
        <w:pStyle w:val="ANNEX-heading3"/>
      </w:pPr>
      <w:r>
        <w:t>Branch</w:t>
      </w:r>
    </w:p>
    <w:p w14:paraId="4A828325" w14:textId="440846EC" w:rsidR="00094FDA" w:rsidRDefault="00094FDA" w:rsidP="00094FDA">
      <w:pPr>
        <w:pStyle w:val="PARAGRAPH"/>
      </w:pPr>
      <w:r>
        <w:t>DA Branches are represented in the COM UA Wrapper as Objects of FolderType.</w:t>
      </w:r>
    </w:p>
    <w:p w14:paraId="39862110" w14:textId="02046C5D" w:rsidR="00094FDA" w:rsidRDefault="00094FDA" w:rsidP="00094FDA">
      <w:pPr>
        <w:pStyle w:val="PARAGRAPH"/>
      </w:pPr>
      <w:r>
        <w:t>The top-level branch (the root) should be represented by an Object where the BrowseName is the Server ProgId.</w:t>
      </w:r>
    </w:p>
    <w:p w14:paraId="5F37F23C" w14:textId="53AB814D" w:rsidR="00094FDA" w:rsidRDefault="00094FDA" w:rsidP="00094FDA">
      <w:pPr>
        <w:pStyle w:val="PARAGRAPH"/>
      </w:pPr>
      <w:r>
        <w:t>The OPC DA Address space hierarchy is discovered using the ChangeBrowsePosition from the Root and BrowseOPCItemIds to get the Branches, Items and Properties.</w:t>
      </w:r>
    </w:p>
    <w:p w14:paraId="0A13FB2D" w14:textId="251ABBC3" w:rsidR="00094FDA" w:rsidRDefault="00094FDA" w:rsidP="00094FDA">
      <w:pPr>
        <w:pStyle w:val="PARAGRAPH"/>
      </w:pPr>
      <w:r>
        <w:t>The name returned from the BrowseOPCItemIds enumString is used as the BrowseName and the DisplayName for each Branch. See also clause [A.3.1.5].</w:t>
      </w:r>
    </w:p>
    <w:p w14:paraId="0423E3BE" w14:textId="04EF0705" w:rsidR="00094FDA" w:rsidRDefault="00094FDA" w:rsidP="00094FDA">
      <w:pPr>
        <w:pStyle w:val="PARAGRAPH"/>
      </w:pPr>
      <w:r>
        <w:t>The ItemId obtained using the GetItemID is used as a part of the NodeId for each Branch. See also clause [A.3.1.5].</w:t>
      </w:r>
    </w:p>
    <w:p w14:paraId="63107B1C" w14:textId="3366B574" w:rsidR="00094FDA" w:rsidRDefault="00094FDA" w:rsidP="00094FDA">
      <w:pPr>
        <w:pStyle w:val="PARAGRAPH"/>
      </w:pPr>
      <w:r>
        <w:t>An OPC UA Folder representing a DA Branch uses the Organizes References to reference child DA Branches and uses HasComponent References for DA Leafs (Items). It is acceptable for customized wrappers to use a sub-type of these ReferenceTypes.</w:t>
      </w:r>
    </w:p>
    <w:p w14:paraId="126A2A1E" w14:textId="77777777" w:rsidR="00094FDA" w:rsidRDefault="00094FDA" w:rsidP="00094FDA">
      <w:pPr>
        <w:pStyle w:val="ANNEX-heading3"/>
      </w:pPr>
      <w:r>
        <w:t>Item</w:t>
      </w:r>
    </w:p>
    <w:p w14:paraId="2A99333F" w14:textId="58C959CA" w:rsidR="00094FDA" w:rsidRDefault="00094FDA" w:rsidP="00094FDA">
      <w:pPr>
        <w:pStyle w:val="PARAGRAPH"/>
      </w:pPr>
      <w:r>
        <w:t>DA items (leafs) are represented in the COM UA Wrapper as Variables. The VariableType depends on the existance of special DA properties as follows:</w:t>
      </w:r>
    </w:p>
    <w:p w14:paraId="714D2BF3" w14:textId="23D7D15B" w:rsidR="00094FDA" w:rsidRDefault="00094FDA" w:rsidP="00094FDA">
      <w:pPr>
        <w:pStyle w:val="PARAGRAPH"/>
        <w:numPr>
          <w:ilvl w:val="0"/>
          <w:numId w:val="24"/>
        </w:numPr>
      </w:pPr>
      <w:r>
        <w:t>AnalogItemType: An item in the DA server that has High EU and Low EU properties or its EU Type property is Analog is represented as Variable of AnalogItemType in the COM UA Wrapper. The AnalogItemType has the following Properties:</w:t>
      </w:r>
    </w:p>
    <w:p w14:paraId="36201574" w14:textId="4A9BC6A0" w:rsidR="00094FDA" w:rsidRDefault="00094FDA" w:rsidP="00094FDA">
      <w:pPr>
        <w:pStyle w:val="PARAGRAPH"/>
        <w:numPr>
          <w:ilvl w:val="0"/>
          <w:numId w:val="24"/>
        </w:numPr>
      </w:pPr>
      <w:r>
        <w:t>EURange: The values of the High EU and Low EU properties of the DA Item are assigned to the EURange Property</w:t>
      </w:r>
    </w:p>
    <w:p w14:paraId="08F8260A" w14:textId="26A63EB4" w:rsidR="00094FDA" w:rsidRDefault="00094FDA" w:rsidP="00094FDA">
      <w:pPr>
        <w:pStyle w:val="PARAGRAPH"/>
        <w:numPr>
          <w:ilvl w:val="0"/>
          <w:numId w:val="24"/>
        </w:numPr>
      </w:pPr>
      <w:r>
        <w:t>EngineeringUnits: The value of the Engineering Unit property of the DA Item are assigned to the EngineeringUnits Property.</w:t>
      </w:r>
    </w:p>
    <w:p w14:paraId="327D93F9" w14:textId="74C40CC1" w:rsidR="00094FDA" w:rsidRDefault="00094FDA" w:rsidP="00094FDA">
      <w:pPr>
        <w:pStyle w:val="PARAGRAPH"/>
        <w:numPr>
          <w:ilvl w:val="0"/>
          <w:numId w:val="24"/>
        </w:numPr>
      </w:pPr>
      <w:r>
        <w:t>InstrumentRange: The values of the High IR and Low IR properties of the DA Item are assigned to the InstrumentRange Property</w:t>
      </w:r>
    </w:p>
    <w:p w14:paraId="5A1E5CDB" w14:textId="12AC2C29" w:rsidR="00094FDA" w:rsidRDefault="00094FDA" w:rsidP="00094FDA">
      <w:pPr>
        <w:pStyle w:val="PARAGRAPH"/>
        <w:numPr>
          <w:ilvl w:val="0"/>
          <w:numId w:val="24"/>
        </w:numPr>
      </w:pPr>
      <w:r>
        <w:t>TwoStateDiscreteType: An item in DA server that has Open Label and Close Label properties is represented as Variable of TwoStateDiscreteType in the COM UA Wrapper. The TwoStateDiscreteType has the following Properties</w:t>
      </w:r>
    </w:p>
    <w:p w14:paraId="0C7CB46E" w14:textId="75F7906A" w:rsidR="00094FDA" w:rsidRDefault="00094FDA" w:rsidP="00094FDA">
      <w:pPr>
        <w:pStyle w:val="PARAGRAPH"/>
        <w:numPr>
          <w:ilvl w:val="0"/>
          <w:numId w:val="24"/>
        </w:numPr>
      </w:pPr>
      <w:r>
        <w:t>TrueState: The value of the Close Label property of the DA item is assigned to the TrueState Property.</w:t>
      </w:r>
    </w:p>
    <w:p w14:paraId="072EF27A" w14:textId="6ACCC26A" w:rsidR="00094FDA" w:rsidRDefault="00094FDA" w:rsidP="00094FDA">
      <w:pPr>
        <w:pStyle w:val="PARAGRAPH"/>
        <w:numPr>
          <w:ilvl w:val="0"/>
          <w:numId w:val="24"/>
        </w:numPr>
      </w:pPr>
      <w:r>
        <w:t>FalseState: The value of the Open Label property of the DA item is assigned to the FalseState Property.</w:t>
      </w:r>
    </w:p>
    <w:p w14:paraId="04D75484" w14:textId="3BC22ACD" w:rsidR="00094FDA" w:rsidRDefault="00094FDA" w:rsidP="00094FDA">
      <w:pPr>
        <w:pStyle w:val="PARAGRAPH"/>
        <w:numPr>
          <w:ilvl w:val="0"/>
          <w:numId w:val="24"/>
        </w:numPr>
      </w:pPr>
      <w:r>
        <w:t>MultiStateDiscreteType: An item in the DA server that has its EU Type property as enumerated is represented as Variable of MultiStateDiscreteType in the COM UA Wrapper. The MultiStateDiscreteType has the following Property:</w:t>
      </w:r>
    </w:p>
    <w:p w14:paraId="6DFF2826" w14:textId="4ABDEC18" w:rsidR="00094FDA" w:rsidRDefault="00094FDA" w:rsidP="00094FDA">
      <w:pPr>
        <w:pStyle w:val="PARAGRAPH"/>
        <w:numPr>
          <w:ilvl w:val="0"/>
          <w:numId w:val="24"/>
        </w:numPr>
      </w:pPr>
      <w:r>
        <w:t>EnumStrings: The enumerated values of the EUInfo Property of the DA item are assigned to the EnumStrings Property.</w:t>
      </w:r>
    </w:p>
    <w:p w14:paraId="091A512F" w14:textId="634EA281" w:rsidR="00094FDA" w:rsidRDefault="00094FDA" w:rsidP="00094FDA">
      <w:pPr>
        <w:pStyle w:val="PARAGRAPH"/>
        <w:numPr>
          <w:ilvl w:val="0"/>
          <w:numId w:val="24"/>
        </w:numPr>
      </w:pPr>
      <w:r>
        <w:t>DataItemType: An item in the DA Server that is not any of the above types is represented as Variable of DataItemType in the COM UA Wrapper.</w:t>
      </w:r>
    </w:p>
    <w:p w14:paraId="60DAB4B8" w14:textId="4BA12B65" w:rsidR="00094FDA" w:rsidRDefault="00094FDA" w:rsidP="00094FDA">
      <w:pPr>
        <w:pStyle w:val="PARAGRAPH"/>
      </w:pPr>
      <w:r>
        <w:t>Below are mappings that are common for all item types</w:t>
      </w:r>
    </w:p>
    <w:p w14:paraId="188F5D1A" w14:textId="0B2FEA21" w:rsidR="00094FDA" w:rsidRDefault="00094FDA" w:rsidP="00094FDA">
      <w:pPr>
        <w:pStyle w:val="PARAGRAPH"/>
        <w:numPr>
          <w:ilvl w:val="0"/>
          <w:numId w:val="25"/>
        </w:numPr>
      </w:pPr>
      <w:r>
        <w:t>The name of the item in the DA Server is used as the BrowseName and the DisplayName for the Node in the COM UA Wrapper. See also clause [A.3.1.5].</w:t>
      </w:r>
    </w:p>
    <w:p w14:paraId="6EF67364" w14:textId="4143376D" w:rsidR="00094FDA" w:rsidRDefault="00094FDA" w:rsidP="00094FDA">
      <w:pPr>
        <w:pStyle w:val="PARAGRAPH"/>
        <w:numPr>
          <w:ilvl w:val="0"/>
          <w:numId w:val="25"/>
        </w:numPr>
      </w:pPr>
      <w:r>
        <w:t>The ItemId in the DA server is used as a part of the NodeId for the Node. See also clause [A.3.1.5].</w:t>
      </w:r>
    </w:p>
    <w:p w14:paraId="23F95A82" w14:textId="3B36506C" w:rsidR="00094FDA" w:rsidRDefault="00094FDA" w:rsidP="00094FDA">
      <w:pPr>
        <w:pStyle w:val="PARAGRAPH"/>
        <w:numPr>
          <w:ilvl w:val="0"/>
          <w:numId w:val="25"/>
        </w:numPr>
      </w:pPr>
      <w:r>
        <w:t>TimeZone property in the DA server is represented by a TimeZone Property.</w:t>
      </w:r>
    </w:p>
    <w:p w14:paraId="36427BAA" w14:textId="1C5AD9A5" w:rsidR="00094FDA" w:rsidRDefault="00094FDA" w:rsidP="00094FDA">
      <w:pPr>
        <w:pStyle w:val="PARAGRAPH"/>
        <w:numPr>
          <w:ilvl w:val="0"/>
          <w:numId w:val="25"/>
        </w:numPr>
      </w:pPr>
      <w:r>
        <w:t>The Description property value in the DA server is assigned to the Description Attribute.</w:t>
      </w:r>
    </w:p>
    <w:p w14:paraId="61DE7680" w14:textId="572558B9" w:rsidR="00094FDA" w:rsidRDefault="00094FDA" w:rsidP="00094FDA">
      <w:pPr>
        <w:pStyle w:val="PARAGRAPH"/>
        <w:numPr>
          <w:ilvl w:val="0"/>
          <w:numId w:val="25"/>
        </w:numPr>
      </w:pPr>
      <w:r>
        <w:t>The DataType property value in the DA server is assigned to the DataType Attribute.</w:t>
      </w:r>
    </w:p>
    <w:p w14:paraId="053D0BF6" w14:textId="39F74A83" w:rsidR="00094FDA" w:rsidRDefault="00094FDA" w:rsidP="00094FDA">
      <w:pPr>
        <w:pStyle w:val="PARAGRAPH"/>
        <w:numPr>
          <w:ilvl w:val="0"/>
          <w:numId w:val="25"/>
        </w:numPr>
      </w:pPr>
      <w:r>
        <w:t>If the item in the DA server is an array, the ValueRank Attribute is set as OneOrMoreDimensions. If not, it is set to Scalar.</w:t>
      </w:r>
    </w:p>
    <w:p w14:paraId="39D9B202" w14:textId="5659CB89" w:rsidR="00094FDA" w:rsidRDefault="00094FDA" w:rsidP="00094FDA">
      <w:pPr>
        <w:pStyle w:val="PARAGRAPH"/>
        <w:numPr>
          <w:ilvl w:val="0"/>
          <w:numId w:val="25"/>
        </w:numPr>
      </w:pPr>
      <w:r>
        <w:t>The AccessLevel Attribute is set with the AccessRights value in the DA server:</w:t>
      </w:r>
    </w:p>
    <w:p w14:paraId="7A244A0B" w14:textId="021CAA6F" w:rsidR="00094FDA" w:rsidRDefault="00094FDA" w:rsidP="00094FDA">
      <w:pPr>
        <w:pStyle w:val="PARAGRAPH"/>
        <w:numPr>
          <w:ilvl w:val="0"/>
          <w:numId w:val="25"/>
        </w:numPr>
      </w:pPr>
      <w:r>
        <w:t>OPC_READABLE -&gt; Readable</w:t>
      </w:r>
    </w:p>
    <w:p w14:paraId="5E3657DA" w14:textId="40D555EB" w:rsidR="00094FDA" w:rsidRDefault="00094FDA" w:rsidP="00094FDA">
      <w:pPr>
        <w:pStyle w:val="PARAGRAPH"/>
        <w:numPr>
          <w:ilvl w:val="0"/>
          <w:numId w:val="25"/>
        </w:numPr>
      </w:pPr>
      <w:r>
        <w:t>OPC_WRITABLE -&gt; Writable</w:t>
      </w:r>
    </w:p>
    <w:p w14:paraId="7E700255" w14:textId="37961866" w:rsidR="00094FDA" w:rsidRDefault="00094FDA" w:rsidP="00094FDA">
      <w:pPr>
        <w:pStyle w:val="PARAGRAPH"/>
      </w:pPr>
      <w:r>
        <w:t>Note that the same values are also set for the UserAccessLevel in the COM UA Wrapper.</w:t>
      </w:r>
    </w:p>
    <w:p w14:paraId="5249F38F" w14:textId="22F08524" w:rsidR="00094FDA" w:rsidRDefault="00094FDA" w:rsidP="00094FDA">
      <w:pPr>
        <w:pStyle w:val="PARAGRAPH"/>
        <w:numPr>
          <w:ilvl w:val="0"/>
          <w:numId w:val="26"/>
        </w:numPr>
      </w:pPr>
      <w:r>
        <w:t>The ScanRate property value in the DA server is assigned to the MinimumSamplingInterval Attribute.</w:t>
      </w:r>
    </w:p>
    <w:p w14:paraId="06E2ED2B" w14:textId="0BBF413C" w:rsidR="00094FDA" w:rsidRDefault="00094FDA" w:rsidP="00094FDA">
      <w:pPr>
        <w:pStyle w:val="PARAGRAPH"/>
      </w:pPr>
      <w:r>
        <w:t>Any Properties added to a Node in the COM UA Wrapper are referenced using the HasProperty ReferenceType.</w:t>
      </w:r>
    </w:p>
    <w:p w14:paraId="37029C40" w14:textId="77777777" w:rsidR="00094FDA" w:rsidRDefault="00094FDA" w:rsidP="00094FDA">
      <w:pPr>
        <w:pStyle w:val="ANNEX-heading3"/>
      </w:pPr>
      <w:r>
        <w:t>Property</w:t>
      </w:r>
    </w:p>
    <w:p w14:paraId="4A7A9E6A" w14:textId="1A840BD6" w:rsidR="00094FDA" w:rsidRDefault="00094FDA" w:rsidP="00094FDA">
      <w:pPr>
        <w:pStyle w:val="PARAGRAPH"/>
      </w:pPr>
      <w:r>
        <w:t>A property in the DA server is represented in the COM UA Wrapper as a Variable with TypeDefinition as PropertyType.</w:t>
      </w:r>
    </w:p>
    <w:p w14:paraId="4DFE3850" w14:textId="598EA732" w:rsidR="00094FDA" w:rsidRDefault="00094FDA" w:rsidP="00094FDA">
      <w:pPr>
        <w:pStyle w:val="PARAGRAPH"/>
      </w:pPr>
      <w:r>
        <w:t>The properties for an item are retrieved using the QueryAvailableProperties call in the DA server.</w:t>
      </w:r>
    </w:p>
    <w:p w14:paraId="41923E00" w14:textId="0F0DB11B" w:rsidR="00094FDA" w:rsidRDefault="00094FDA" w:rsidP="00094FDA">
      <w:pPr>
        <w:pStyle w:val="PARAGRAPH"/>
      </w:pPr>
      <w:r>
        <w:t>Below are mappings of the property details to the OPC UA Property:</w:t>
      </w:r>
    </w:p>
    <w:p w14:paraId="78371730" w14:textId="273FB54C" w:rsidR="00094FDA" w:rsidRDefault="00094FDA" w:rsidP="00094FDA">
      <w:pPr>
        <w:pStyle w:val="PARAGRAPH"/>
        <w:numPr>
          <w:ilvl w:val="0"/>
          <w:numId w:val="26"/>
        </w:numPr>
      </w:pPr>
      <w:r>
        <w:t>The description of a property in the DA server is used as the BrowseName and the DisplayName of the Node in the COM UA Wrapper.</w:t>
      </w:r>
    </w:p>
    <w:p w14:paraId="0F12204A" w14:textId="11066390" w:rsidR="00094FDA" w:rsidRDefault="00094FDA" w:rsidP="00094FDA">
      <w:pPr>
        <w:pStyle w:val="PARAGRAPH"/>
        <w:numPr>
          <w:ilvl w:val="0"/>
          <w:numId w:val="26"/>
        </w:numPr>
      </w:pPr>
      <w:r>
        <w:t>The PropertyID and ItemID (if they exist for the property) in the DA server are used as a part of the NodeID for the node in the COM UA Wrapper.</w:t>
      </w:r>
    </w:p>
    <w:p w14:paraId="2289175C" w14:textId="61ABAF02" w:rsidR="00094FDA" w:rsidRDefault="00094FDA" w:rsidP="00094FDA">
      <w:pPr>
        <w:pStyle w:val="PARAGRAPH"/>
        <w:numPr>
          <w:ilvl w:val="0"/>
          <w:numId w:val="26"/>
        </w:numPr>
      </w:pPr>
      <w:r>
        <w:t>The DataType value in the DA server is used as value for the DataType Attribute of the Property in the COM UA Wrapper.</w:t>
      </w:r>
    </w:p>
    <w:p w14:paraId="1A208230" w14:textId="6A2301C0" w:rsidR="00094FDA" w:rsidRDefault="00094FDA" w:rsidP="00094FDA">
      <w:pPr>
        <w:pStyle w:val="PARAGRAPH"/>
        <w:numPr>
          <w:ilvl w:val="0"/>
          <w:numId w:val="26"/>
        </w:numPr>
      </w:pPr>
      <w:r>
        <w:t>If the property value in the DA server is an array, the ValueRank Attribute of the Property is set to OneOrMoreDimensions. Otherwise it is set to Scalar.</w:t>
      </w:r>
    </w:p>
    <w:p w14:paraId="63E055B2" w14:textId="4B23F2F5" w:rsidR="00094FDA" w:rsidRDefault="00094FDA" w:rsidP="00094FDA">
      <w:pPr>
        <w:pStyle w:val="PARAGRAPH"/>
        <w:numPr>
          <w:ilvl w:val="0"/>
          <w:numId w:val="26"/>
        </w:numPr>
      </w:pPr>
      <w:r>
        <w:t>If the property has an ItemID in the DA server, then the AccessLevel attribute for the Node is set to ReadableOrWriteable. If not, it is set to Readable.</w:t>
      </w:r>
    </w:p>
    <w:p w14:paraId="3D2C815D" w14:textId="6F6B96E3" w:rsidR="00094FDA" w:rsidRDefault="00094FDA" w:rsidP="00094FDA">
      <w:pPr>
        <w:pStyle w:val="PARAGRAPH"/>
      </w:pPr>
    </w:p>
    <w:p w14:paraId="3EBAB225" w14:textId="13545EAF" w:rsidR="00094FDA" w:rsidRDefault="00094FDA" w:rsidP="00094FDA">
      <w:pPr>
        <w:pStyle w:val="PARAGRAPH"/>
      </w:pPr>
      <w:r>
        <w:t>[Table A.1] shows the mapping between the common OPC COM DA properties to the OPC UA Node attributes/properties.</w:t>
      </w:r>
    </w:p>
    <w:p w14:paraId="4A7C93D9" w14:textId="14C05E4A" w:rsidR="00094FDA" w:rsidRDefault="00094FDA" w:rsidP="00094FDA">
      <w:pPr>
        <w:pStyle w:val="TABLE-title"/>
      </w:pPr>
      <w:r>
        <w:t>Table A.</w:t>
      </w:r>
      <w:r>
        <w:fldChar w:fldCharType="begin"/>
      </w:r>
      <w:r>
        <w:instrText xml:space="preserve"> SEQ Table \* ARABIC </w:instrText>
      </w:r>
      <w:r>
        <w:fldChar w:fldCharType="separate"/>
      </w:r>
      <w:r>
        <w:rPr>
          <w:noProof/>
        </w:rPr>
        <w:t>31</w:t>
      </w:r>
      <w:r>
        <w:fldChar w:fldCharType="end"/>
      </w:r>
      <w:r>
        <w:t xml:space="preserve"> – OPC COM DA to OPC UA Properties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0"/>
        <w:gridCol w:w="3120"/>
        <w:gridCol w:w="3120"/>
      </w:tblGrid>
      <w:tr w:rsidR="00094FDA" w14:paraId="59740F92" w14:textId="77777777" w:rsidTr="00094FDA">
        <w:tblPrEx>
          <w:tblCellMar>
            <w:top w:w="0" w:type="dxa"/>
            <w:bottom w:w="0" w:type="dxa"/>
          </w:tblCellMar>
        </w:tblPrEx>
        <w:tc>
          <w:tcPr>
            <w:tcW w:w="3120" w:type="dxa"/>
            <w:tcBorders>
              <w:bottom w:val="double" w:sz="4" w:space="0" w:color="auto"/>
            </w:tcBorders>
            <w:shd w:val="clear" w:color="auto" w:fill="auto"/>
          </w:tcPr>
          <w:p w14:paraId="11091ADA" w14:textId="42BFB627" w:rsidR="00094FDA" w:rsidRDefault="00094FDA" w:rsidP="00094FDA">
            <w:pPr>
              <w:pStyle w:val="TABLE-col-heading"/>
            </w:pPr>
            <w:r>
              <w:t>Property Name (PropertyID) of OPC COM DA</w:t>
            </w:r>
          </w:p>
        </w:tc>
        <w:tc>
          <w:tcPr>
            <w:tcW w:w="3120" w:type="dxa"/>
            <w:tcBorders>
              <w:bottom w:val="double" w:sz="4" w:space="0" w:color="auto"/>
            </w:tcBorders>
            <w:shd w:val="clear" w:color="auto" w:fill="auto"/>
          </w:tcPr>
          <w:p w14:paraId="2557E2BB" w14:textId="72C5F2CB" w:rsidR="00094FDA" w:rsidRDefault="00094FDA" w:rsidP="00094FDA">
            <w:pPr>
              <w:pStyle w:val="TABLE-col-heading"/>
            </w:pPr>
            <w:r>
              <w:t>OPC UA Information Model</w:t>
            </w:r>
          </w:p>
        </w:tc>
        <w:tc>
          <w:tcPr>
            <w:tcW w:w="3120" w:type="dxa"/>
            <w:tcBorders>
              <w:bottom w:val="double" w:sz="4" w:space="0" w:color="auto"/>
            </w:tcBorders>
            <w:shd w:val="clear" w:color="auto" w:fill="auto"/>
          </w:tcPr>
          <w:p w14:paraId="37A1E8FD" w14:textId="38DD34D2" w:rsidR="00094FDA" w:rsidRDefault="00094FDA" w:rsidP="00094FDA">
            <w:pPr>
              <w:pStyle w:val="TABLE-col-heading"/>
            </w:pPr>
            <w:r>
              <w:t>OPC UA DataType</w:t>
            </w:r>
          </w:p>
        </w:tc>
      </w:tr>
      <w:tr w:rsidR="00094FDA" w14:paraId="02D70E45" w14:textId="77777777" w:rsidTr="00094FDA">
        <w:tblPrEx>
          <w:tblCellMar>
            <w:top w:w="0" w:type="dxa"/>
            <w:bottom w:w="0" w:type="dxa"/>
          </w:tblCellMar>
        </w:tblPrEx>
        <w:tc>
          <w:tcPr>
            <w:tcW w:w="3120" w:type="dxa"/>
            <w:tcBorders>
              <w:top w:val="double" w:sz="4" w:space="0" w:color="auto"/>
            </w:tcBorders>
            <w:shd w:val="clear" w:color="auto" w:fill="auto"/>
          </w:tcPr>
          <w:p w14:paraId="54862FD3" w14:textId="5854582B" w:rsidR="00094FDA" w:rsidRDefault="00094FDA" w:rsidP="00094FDA">
            <w:pPr>
              <w:pStyle w:val="TABLE-cell"/>
            </w:pPr>
            <w:r>
              <w:t>Access Rights (5)</w:t>
            </w:r>
          </w:p>
        </w:tc>
        <w:tc>
          <w:tcPr>
            <w:tcW w:w="3120" w:type="dxa"/>
            <w:tcBorders>
              <w:top w:val="double" w:sz="4" w:space="0" w:color="auto"/>
            </w:tcBorders>
            <w:shd w:val="clear" w:color="auto" w:fill="auto"/>
          </w:tcPr>
          <w:p w14:paraId="3AE59F0C" w14:textId="16FAC5F4" w:rsidR="00094FDA" w:rsidRDefault="00094FDA" w:rsidP="00094FDA">
            <w:pPr>
              <w:pStyle w:val="TABLE-cell"/>
            </w:pPr>
            <w:r>
              <w:t>AccessLevel Attribute</w:t>
            </w:r>
          </w:p>
        </w:tc>
        <w:tc>
          <w:tcPr>
            <w:tcW w:w="3120" w:type="dxa"/>
            <w:tcBorders>
              <w:top w:val="double" w:sz="4" w:space="0" w:color="auto"/>
            </w:tcBorders>
            <w:shd w:val="clear" w:color="auto" w:fill="auto"/>
          </w:tcPr>
          <w:p w14:paraId="161370B2" w14:textId="7792587A" w:rsidR="00094FDA" w:rsidRDefault="00094FDA" w:rsidP="00094FDA">
            <w:pPr>
              <w:pStyle w:val="TABLE-cell"/>
            </w:pPr>
            <w:r>
              <w:t>Int32</w:t>
            </w:r>
          </w:p>
        </w:tc>
      </w:tr>
      <w:tr w:rsidR="00094FDA" w14:paraId="4DA46829" w14:textId="77777777" w:rsidTr="00094FDA">
        <w:tblPrEx>
          <w:tblCellMar>
            <w:top w:w="0" w:type="dxa"/>
            <w:bottom w:w="0" w:type="dxa"/>
          </w:tblCellMar>
        </w:tblPrEx>
        <w:tc>
          <w:tcPr>
            <w:tcW w:w="3120" w:type="dxa"/>
            <w:shd w:val="clear" w:color="auto" w:fill="auto"/>
          </w:tcPr>
          <w:p w14:paraId="0F4B29FD" w14:textId="6C717680" w:rsidR="00094FDA" w:rsidRDefault="00094FDA" w:rsidP="00094FDA">
            <w:pPr>
              <w:pStyle w:val="TABLE-cell"/>
            </w:pPr>
            <w:r>
              <w:t>EU Units (100)</w:t>
            </w:r>
          </w:p>
        </w:tc>
        <w:tc>
          <w:tcPr>
            <w:tcW w:w="3120" w:type="dxa"/>
            <w:shd w:val="clear" w:color="auto" w:fill="auto"/>
          </w:tcPr>
          <w:p w14:paraId="519675E0" w14:textId="2B9058CD" w:rsidR="00094FDA" w:rsidRDefault="00094FDA" w:rsidP="00094FDA">
            <w:pPr>
              <w:pStyle w:val="TABLE-cell"/>
            </w:pPr>
            <w:r>
              <w:t>EngineeringUnits Property</w:t>
            </w:r>
          </w:p>
        </w:tc>
        <w:tc>
          <w:tcPr>
            <w:tcW w:w="3120" w:type="dxa"/>
            <w:shd w:val="clear" w:color="auto" w:fill="auto"/>
          </w:tcPr>
          <w:p w14:paraId="1434EE3D" w14:textId="5B903725" w:rsidR="00094FDA" w:rsidRDefault="00094FDA" w:rsidP="00094FDA">
            <w:pPr>
              <w:pStyle w:val="TABLE-cell"/>
            </w:pPr>
            <w:r>
              <w:t>String</w:t>
            </w:r>
          </w:p>
        </w:tc>
      </w:tr>
      <w:tr w:rsidR="00094FDA" w14:paraId="16FE1666" w14:textId="77777777" w:rsidTr="00094FDA">
        <w:tblPrEx>
          <w:tblCellMar>
            <w:top w:w="0" w:type="dxa"/>
            <w:bottom w:w="0" w:type="dxa"/>
          </w:tblCellMar>
        </w:tblPrEx>
        <w:tc>
          <w:tcPr>
            <w:tcW w:w="3120" w:type="dxa"/>
            <w:shd w:val="clear" w:color="auto" w:fill="auto"/>
          </w:tcPr>
          <w:p w14:paraId="373CCA1B" w14:textId="46870108" w:rsidR="00094FDA" w:rsidRDefault="00094FDA" w:rsidP="00094FDA">
            <w:pPr>
              <w:pStyle w:val="TABLE-cell"/>
            </w:pPr>
            <w:r>
              <w:t>Item Description (101)</w:t>
            </w:r>
          </w:p>
        </w:tc>
        <w:tc>
          <w:tcPr>
            <w:tcW w:w="3120" w:type="dxa"/>
            <w:shd w:val="clear" w:color="auto" w:fill="auto"/>
          </w:tcPr>
          <w:p w14:paraId="32224626" w14:textId="4DEB6B87" w:rsidR="00094FDA" w:rsidRDefault="00094FDA" w:rsidP="00094FDA">
            <w:pPr>
              <w:pStyle w:val="TABLE-cell"/>
            </w:pPr>
            <w:r>
              <w:t>Description Attribute</w:t>
            </w:r>
          </w:p>
        </w:tc>
        <w:tc>
          <w:tcPr>
            <w:tcW w:w="3120" w:type="dxa"/>
            <w:shd w:val="clear" w:color="auto" w:fill="auto"/>
          </w:tcPr>
          <w:p w14:paraId="67E9FF90" w14:textId="2EF882AC" w:rsidR="00094FDA" w:rsidRDefault="00094FDA" w:rsidP="00094FDA">
            <w:pPr>
              <w:pStyle w:val="TABLE-cell"/>
            </w:pPr>
            <w:r>
              <w:t>String</w:t>
            </w:r>
          </w:p>
        </w:tc>
      </w:tr>
      <w:tr w:rsidR="00094FDA" w14:paraId="4F01E45E" w14:textId="77777777" w:rsidTr="00094FDA">
        <w:tblPrEx>
          <w:tblCellMar>
            <w:top w:w="0" w:type="dxa"/>
            <w:bottom w:w="0" w:type="dxa"/>
          </w:tblCellMar>
        </w:tblPrEx>
        <w:tc>
          <w:tcPr>
            <w:tcW w:w="3120" w:type="dxa"/>
            <w:shd w:val="clear" w:color="auto" w:fill="auto"/>
          </w:tcPr>
          <w:p w14:paraId="2CAE0DCA" w14:textId="08B28142" w:rsidR="00094FDA" w:rsidRDefault="00094FDA" w:rsidP="00094FDA">
            <w:pPr>
              <w:pStyle w:val="TABLE-cell"/>
            </w:pPr>
            <w:r>
              <w:t>High EU (102)</w:t>
            </w:r>
          </w:p>
        </w:tc>
        <w:tc>
          <w:tcPr>
            <w:tcW w:w="3120" w:type="dxa"/>
            <w:shd w:val="clear" w:color="auto" w:fill="auto"/>
          </w:tcPr>
          <w:p w14:paraId="2C53C3D8" w14:textId="2B6E9D4D" w:rsidR="00094FDA" w:rsidRDefault="00094FDA" w:rsidP="00094FDA">
            <w:pPr>
              <w:pStyle w:val="TABLE-cell"/>
            </w:pPr>
            <w:r>
              <w:t>EURange Property</w:t>
            </w:r>
          </w:p>
        </w:tc>
        <w:tc>
          <w:tcPr>
            <w:tcW w:w="3120" w:type="dxa"/>
            <w:shd w:val="clear" w:color="auto" w:fill="auto"/>
          </w:tcPr>
          <w:p w14:paraId="248CF78F" w14:textId="784B5B6E" w:rsidR="00094FDA" w:rsidRDefault="00094FDA" w:rsidP="00094FDA">
            <w:pPr>
              <w:pStyle w:val="TABLE-cell"/>
            </w:pPr>
            <w:r>
              <w:t>Double</w:t>
            </w:r>
          </w:p>
        </w:tc>
      </w:tr>
      <w:tr w:rsidR="00094FDA" w14:paraId="1B424BF4" w14:textId="77777777" w:rsidTr="00094FDA">
        <w:tblPrEx>
          <w:tblCellMar>
            <w:top w:w="0" w:type="dxa"/>
            <w:bottom w:w="0" w:type="dxa"/>
          </w:tblCellMar>
        </w:tblPrEx>
        <w:tc>
          <w:tcPr>
            <w:tcW w:w="3120" w:type="dxa"/>
            <w:shd w:val="clear" w:color="auto" w:fill="auto"/>
          </w:tcPr>
          <w:p w14:paraId="16A2C590" w14:textId="4ECB1B47" w:rsidR="00094FDA" w:rsidRDefault="00094FDA" w:rsidP="00094FDA">
            <w:pPr>
              <w:pStyle w:val="TABLE-cell"/>
            </w:pPr>
            <w:r>
              <w:t>Low EU (103)</w:t>
            </w:r>
          </w:p>
        </w:tc>
        <w:tc>
          <w:tcPr>
            <w:tcW w:w="3120" w:type="dxa"/>
            <w:shd w:val="clear" w:color="auto" w:fill="auto"/>
          </w:tcPr>
          <w:p w14:paraId="7D81EFDD" w14:textId="64CDD295" w:rsidR="00094FDA" w:rsidRDefault="00094FDA" w:rsidP="00094FDA">
            <w:pPr>
              <w:pStyle w:val="TABLE-cell"/>
            </w:pPr>
            <w:r>
              <w:t>EURange Property</w:t>
            </w:r>
          </w:p>
        </w:tc>
        <w:tc>
          <w:tcPr>
            <w:tcW w:w="3120" w:type="dxa"/>
            <w:shd w:val="clear" w:color="auto" w:fill="auto"/>
          </w:tcPr>
          <w:p w14:paraId="7CDBE738" w14:textId="7975FDCD" w:rsidR="00094FDA" w:rsidRDefault="00094FDA" w:rsidP="00094FDA">
            <w:pPr>
              <w:pStyle w:val="TABLE-cell"/>
            </w:pPr>
            <w:r>
              <w:t>Double</w:t>
            </w:r>
          </w:p>
        </w:tc>
      </w:tr>
      <w:tr w:rsidR="00094FDA" w14:paraId="2C1C827D" w14:textId="77777777" w:rsidTr="00094FDA">
        <w:tblPrEx>
          <w:tblCellMar>
            <w:top w:w="0" w:type="dxa"/>
            <w:bottom w:w="0" w:type="dxa"/>
          </w:tblCellMar>
        </w:tblPrEx>
        <w:tc>
          <w:tcPr>
            <w:tcW w:w="3120" w:type="dxa"/>
            <w:shd w:val="clear" w:color="auto" w:fill="auto"/>
          </w:tcPr>
          <w:p w14:paraId="596885D0" w14:textId="0498F68E" w:rsidR="00094FDA" w:rsidRDefault="00094FDA" w:rsidP="00094FDA">
            <w:pPr>
              <w:pStyle w:val="TABLE-cell"/>
            </w:pPr>
            <w:r>
              <w:t>High Instrument Range (104)</w:t>
            </w:r>
          </w:p>
        </w:tc>
        <w:tc>
          <w:tcPr>
            <w:tcW w:w="3120" w:type="dxa"/>
            <w:shd w:val="clear" w:color="auto" w:fill="auto"/>
          </w:tcPr>
          <w:p w14:paraId="19E262EB" w14:textId="12AEAB87" w:rsidR="00094FDA" w:rsidRDefault="00094FDA" w:rsidP="00094FDA">
            <w:pPr>
              <w:pStyle w:val="TABLE-cell"/>
            </w:pPr>
            <w:r>
              <w:t>InstrumentRange Property</w:t>
            </w:r>
          </w:p>
        </w:tc>
        <w:tc>
          <w:tcPr>
            <w:tcW w:w="3120" w:type="dxa"/>
            <w:shd w:val="clear" w:color="auto" w:fill="auto"/>
          </w:tcPr>
          <w:p w14:paraId="1CF9897F" w14:textId="0C8107FE" w:rsidR="00094FDA" w:rsidRDefault="00094FDA" w:rsidP="00094FDA">
            <w:pPr>
              <w:pStyle w:val="TABLE-cell"/>
            </w:pPr>
            <w:r>
              <w:t>Double</w:t>
            </w:r>
          </w:p>
        </w:tc>
      </w:tr>
      <w:tr w:rsidR="00094FDA" w14:paraId="5B2D8219" w14:textId="77777777" w:rsidTr="00094FDA">
        <w:tblPrEx>
          <w:tblCellMar>
            <w:top w:w="0" w:type="dxa"/>
            <w:bottom w:w="0" w:type="dxa"/>
          </w:tblCellMar>
        </w:tblPrEx>
        <w:tc>
          <w:tcPr>
            <w:tcW w:w="3120" w:type="dxa"/>
            <w:shd w:val="clear" w:color="auto" w:fill="auto"/>
          </w:tcPr>
          <w:p w14:paraId="5CC6B579" w14:textId="1624AEDF" w:rsidR="00094FDA" w:rsidRDefault="00094FDA" w:rsidP="00094FDA">
            <w:pPr>
              <w:pStyle w:val="TABLE-cell"/>
            </w:pPr>
            <w:r>
              <w:t>Low Instrument Range (105)</w:t>
            </w:r>
          </w:p>
        </w:tc>
        <w:tc>
          <w:tcPr>
            <w:tcW w:w="3120" w:type="dxa"/>
            <w:shd w:val="clear" w:color="auto" w:fill="auto"/>
          </w:tcPr>
          <w:p w14:paraId="4E2CC869" w14:textId="2068651D" w:rsidR="00094FDA" w:rsidRDefault="00094FDA" w:rsidP="00094FDA">
            <w:pPr>
              <w:pStyle w:val="TABLE-cell"/>
            </w:pPr>
            <w:r>
              <w:t>InstrumentRange Property</w:t>
            </w:r>
          </w:p>
        </w:tc>
        <w:tc>
          <w:tcPr>
            <w:tcW w:w="3120" w:type="dxa"/>
            <w:shd w:val="clear" w:color="auto" w:fill="auto"/>
          </w:tcPr>
          <w:p w14:paraId="27113BBD" w14:textId="5A3B0EFB" w:rsidR="00094FDA" w:rsidRDefault="00094FDA" w:rsidP="00094FDA">
            <w:pPr>
              <w:pStyle w:val="TABLE-cell"/>
            </w:pPr>
            <w:r>
              <w:t>Double</w:t>
            </w:r>
          </w:p>
        </w:tc>
      </w:tr>
      <w:tr w:rsidR="00094FDA" w14:paraId="53294FD9" w14:textId="77777777" w:rsidTr="00094FDA">
        <w:tblPrEx>
          <w:tblCellMar>
            <w:top w:w="0" w:type="dxa"/>
            <w:bottom w:w="0" w:type="dxa"/>
          </w:tblCellMar>
        </w:tblPrEx>
        <w:tc>
          <w:tcPr>
            <w:tcW w:w="3120" w:type="dxa"/>
            <w:shd w:val="clear" w:color="auto" w:fill="auto"/>
          </w:tcPr>
          <w:p w14:paraId="7BE4DB03" w14:textId="6BE6EDC6" w:rsidR="00094FDA" w:rsidRDefault="00094FDA" w:rsidP="00094FDA">
            <w:pPr>
              <w:pStyle w:val="TABLE-cell"/>
            </w:pPr>
            <w:r>
              <w:t>Close Label (106)</w:t>
            </w:r>
          </w:p>
        </w:tc>
        <w:tc>
          <w:tcPr>
            <w:tcW w:w="3120" w:type="dxa"/>
            <w:shd w:val="clear" w:color="auto" w:fill="auto"/>
          </w:tcPr>
          <w:p w14:paraId="15B2EB71" w14:textId="5258D53D" w:rsidR="00094FDA" w:rsidRDefault="00094FDA" w:rsidP="00094FDA">
            <w:pPr>
              <w:pStyle w:val="TABLE-cell"/>
            </w:pPr>
            <w:r>
              <w:t>TrueState Property</w:t>
            </w:r>
          </w:p>
        </w:tc>
        <w:tc>
          <w:tcPr>
            <w:tcW w:w="3120" w:type="dxa"/>
            <w:shd w:val="clear" w:color="auto" w:fill="auto"/>
          </w:tcPr>
          <w:p w14:paraId="0BFF1084" w14:textId="6119CE00" w:rsidR="00094FDA" w:rsidRDefault="00094FDA" w:rsidP="00094FDA">
            <w:pPr>
              <w:pStyle w:val="TABLE-cell"/>
            </w:pPr>
            <w:r>
              <w:t>String</w:t>
            </w:r>
          </w:p>
        </w:tc>
      </w:tr>
      <w:tr w:rsidR="00094FDA" w14:paraId="1E35C85A" w14:textId="77777777" w:rsidTr="00094FDA">
        <w:tblPrEx>
          <w:tblCellMar>
            <w:top w:w="0" w:type="dxa"/>
            <w:bottom w:w="0" w:type="dxa"/>
          </w:tblCellMar>
        </w:tblPrEx>
        <w:tc>
          <w:tcPr>
            <w:tcW w:w="3120" w:type="dxa"/>
            <w:shd w:val="clear" w:color="auto" w:fill="auto"/>
          </w:tcPr>
          <w:p w14:paraId="72E92500" w14:textId="66BE36D3" w:rsidR="00094FDA" w:rsidRDefault="00094FDA" w:rsidP="00094FDA">
            <w:pPr>
              <w:pStyle w:val="TABLE-cell"/>
            </w:pPr>
            <w:r>
              <w:t>Open Label (107)</w:t>
            </w:r>
          </w:p>
        </w:tc>
        <w:tc>
          <w:tcPr>
            <w:tcW w:w="3120" w:type="dxa"/>
            <w:shd w:val="clear" w:color="auto" w:fill="auto"/>
          </w:tcPr>
          <w:p w14:paraId="753D63CA" w14:textId="7CFF0FE0" w:rsidR="00094FDA" w:rsidRDefault="00094FDA" w:rsidP="00094FDA">
            <w:pPr>
              <w:pStyle w:val="TABLE-cell"/>
            </w:pPr>
            <w:r>
              <w:t>FalseState Property</w:t>
            </w:r>
          </w:p>
        </w:tc>
        <w:tc>
          <w:tcPr>
            <w:tcW w:w="3120" w:type="dxa"/>
            <w:shd w:val="clear" w:color="auto" w:fill="auto"/>
          </w:tcPr>
          <w:p w14:paraId="4F2A20B6" w14:textId="052EF2DE" w:rsidR="00094FDA" w:rsidRDefault="00094FDA" w:rsidP="00094FDA">
            <w:pPr>
              <w:pStyle w:val="TABLE-cell"/>
            </w:pPr>
            <w:r>
              <w:t>String</w:t>
            </w:r>
          </w:p>
        </w:tc>
      </w:tr>
      <w:tr w:rsidR="00094FDA" w14:paraId="41EFD20C" w14:textId="77777777" w:rsidTr="00094FDA">
        <w:tblPrEx>
          <w:tblCellMar>
            <w:top w:w="0" w:type="dxa"/>
            <w:bottom w:w="0" w:type="dxa"/>
          </w:tblCellMar>
        </w:tblPrEx>
        <w:tc>
          <w:tcPr>
            <w:tcW w:w="3120" w:type="dxa"/>
            <w:shd w:val="clear" w:color="auto" w:fill="auto"/>
          </w:tcPr>
          <w:p w14:paraId="1053DD32" w14:textId="336DA70D" w:rsidR="00094FDA" w:rsidRDefault="00094FDA" w:rsidP="00094FDA">
            <w:pPr>
              <w:pStyle w:val="TABLE-cell"/>
            </w:pPr>
            <w:r>
              <w:t>Other Properties (include Vendor specific Properties)</w:t>
            </w:r>
          </w:p>
        </w:tc>
        <w:tc>
          <w:tcPr>
            <w:tcW w:w="3120" w:type="dxa"/>
            <w:shd w:val="clear" w:color="auto" w:fill="auto"/>
          </w:tcPr>
          <w:p w14:paraId="7C5978FD" w14:textId="0C1A2FEF" w:rsidR="00094FDA" w:rsidRDefault="00094FDA" w:rsidP="00094FDA">
            <w:pPr>
              <w:pStyle w:val="TABLE-cell"/>
            </w:pPr>
            <w:r>
              <w:t>PropertyType</w:t>
            </w:r>
          </w:p>
        </w:tc>
        <w:tc>
          <w:tcPr>
            <w:tcW w:w="3120" w:type="dxa"/>
            <w:shd w:val="clear" w:color="auto" w:fill="auto"/>
          </w:tcPr>
          <w:p w14:paraId="0F837A19" w14:textId="157857D0" w:rsidR="00094FDA" w:rsidRDefault="00094FDA" w:rsidP="00094FDA">
            <w:pPr>
              <w:pStyle w:val="TABLE-cell"/>
            </w:pPr>
            <w:r>
              <w:t>Based on the DataType of the Property</w:t>
            </w:r>
          </w:p>
        </w:tc>
      </w:tr>
    </w:tbl>
    <w:p w14:paraId="26C10D82" w14:textId="44CD7851" w:rsidR="00094FDA" w:rsidRDefault="00094FDA" w:rsidP="00094FDA">
      <w:pPr>
        <w:pStyle w:val="NoSpacing"/>
      </w:pPr>
    </w:p>
    <w:p w14:paraId="70D14569" w14:textId="77777777" w:rsidR="00094FDA" w:rsidRDefault="00094FDA" w:rsidP="00094FDA">
      <w:pPr>
        <w:pStyle w:val="ANNEX-heading3"/>
      </w:pPr>
      <w:r>
        <w:t>BrowseName and DisplayName Mapping</w:t>
      </w:r>
    </w:p>
    <w:p w14:paraId="480BBD25" w14:textId="6AA45067" w:rsidR="00094FDA" w:rsidRDefault="00094FDA" w:rsidP="00094FDA">
      <w:pPr>
        <w:pStyle w:val="PARAGRAPH"/>
      </w:pPr>
      <w:r>
        <w:t>As described above, both the OPC UA Browsename and Displayname for Nodes representing COM DA Branches and Leafs are derived from the name of the corresponding item in the COM DA Server.</w:t>
      </w:r>
    </w:p>
    <w:p w14:paraId="3EAC308A" w14:textId="1139FF78" w:rsidR="00094FDA" w:rsidRDefault="00094FDA" w:rsidP="00094FDA">
      <w:pPr>
        <w:pStyle w:val="PARAGRAPH"/>
      </w:pPr>
      <w:r>
        <w:t>This name can only be acquired by using the COM DA Browse Services. In OPC UA, however, the BrowseName and DisplayName are Attributes that Clients can ask for at any time. There are several options to support this in a Wrapper but all of them have pros and cons. Here are some popular implementation options:</w:t>
      </w:r>
    </w:p>
    <w:p w14:paraId="2E305183" w14:textId="24C38E56" w:rsidR="00094FDA" w:rsidRDefault="00094FDA" w:rsidP="00094FDA">
      <w:pPr>
        <w:pStyle w:val="PARAGRAPH"/>
      </w:pPr>
      <w:r>
        <w:t>Allow browsing the complete COM DA Address Space and then build and persist an offline copy of it. Resolve the BrowseName by scanning this offline copy.</w:t>
      </w:r>
    </w:p>
    <w:p w14:paraId="2678A31A" w14:textId="762875CA" w:rsidR="00094FDA" w:rsidRDefault="00094FDA" w:rsidP="00094FDA">
      <w:pPr>
        <w:pStyle w:val="PARAGRAPH"/>
        <w:numPr>
          <w:ilvl w:val="0"/>
          <w:numId w:val="27"/>
        </w:numPr>
      </w:pPr>
      <w:r>
        <w:t>Pro: The ItemID can be used as is for the OPC UA NodeId.</w:t>
      </w:r>
    </w:p>
    <w:p w14:paraId="2888969A" w14:textId="5CBE7997" w:rsidR="00094FDA" w:rsidRDefault="00094FDA" w:rsidP="00094FDA">
      <w:pPr>
        <w:pStyle w:val="PARAGRAPH"/>
        <w:numPr>
          <w:ilvl w:val="0"/>
          <w:numId w:val="27"/>
        </w:numPr>
      </w:pPr>
      <w:r>
        <w:t>Con: The initial browse can take a while and may have to be repeated for COM DA Servers with a dynamic Address Space.</w:t>
      </w:r>
    </w:p>
    <w:p w14:paraId="17FF993E" w14:textId="6C338CB3" w:rsidR="00094FDA" w:rsidRDefault="00094FDA" w:rsidP="00094FDA">
      <w:pPr>
        <w:pStyle w:val="PARAGRAPH"/>
      </w:pPr>
      <w:r>
        <w:t>Create OPC UA NodeId values that include both the COM DA ItemID and the Item name. When the OPC UA Client passes such a NodeId to read the BrowseName or DisplayName Attribute, the wrapper can easily extract the name from the NodeId value.</w:t>
      </w:r>
    </w:p>
    <w:p w14:paraId="0E183B08" w14:textId="449CADAB" w:rsidR="00094FDA" w:rsidRDefault="00094FDA" w:rsidP="00094FDA">
      <w:pPr>
        <w:pStyle w:val="PARAGRAPH"/>
        <w:numPr>
          <w:ilvl w:val="0"/>
          <w:numId w:val="28"/>
        </w:numPr>
      </w:pPr>
      <w:r>
        <w:t>Pro: Efficient and reliable.</w:t>
      </w:r>
    </w:p>
    <w:p w14:paraId="62354839" w14:textId="4888EADC" w:rsidR="00094FDA" w:rsidRDefault="00094FDA" w:rsidP="00094FDA">
      <w:pPr>
        <w:pStyle w:val="PARAGRAPH"/>
        <w:numPr>
          <w:ilvl w:val="0"/>
          <w:numId w:val="28"/>
        </w:numPr>
      </w:pPr>
      <w:r>
        <w:t>Con: The NodeId will not represent the ItemId. It becomes difficult for human users to match the two IDs.</w:t>
      </w:r>
    </w:p>
    <w:p w14:paraId="54A43C5A" w14:textId="5778FF23" w:rsidR="00094FDA" w:rsidRDefault="00094FDA" w:rsidP="00094FDA">
      <w:pPr>
        <w:pStyle w:val="PARAGRAPH"/>
      </w:pPr>
      <w:r>
        <w:t>A number of COM DA Servers use ItemIDs that consist of a path where the path elements are separated with a delimiter and the last element is the item name. Wrappers may provide ways to configure the delimiter so that they can easily extract the item name.</w:t>
      </w:r>
    </w:p>
    <w:p w14:paraId="1805B47B" w14:textId="3C0A02EB" w:rsidR="00094FDA" w:rsidRDefault="00094FDA" w:rsidP="00094FDA">
      <w:pPr>
        <w:pStyle w:val="PARAGRAPH"/>
        <w:numPr>
          <w:ilvl w:val="0"/>
          <w:numId w:val="29"/>
        </w:numPr>
      </w:pPr>
      <w:r>
        <w:t>Pro: Efficient and reliable. The ItemID can be used as is for the OPC UA NodeId.</w:t>
      </w:r>
    </w:p>
    <w:p w14:paraId="3433DB2B" w14:textId="74D19EC4" w:rsidR="00094FDA" w:rsidRDefault="00094FDA" w:rsidP="00094FDA">
      <w:pPr>
        <w:pStyle w:val="PARAGRAPH"/>
        <w:numPr>
          <w:ilvl w:val="0"/>
          <w:numId w:val="29"/>
        </w:numPr>
      </w:pPr>
      <w:r>
        <w:t>Con: Not a generic solution. Only works for specific COM-DA Servers.</w:t>
      </w:r>
    </w:p>
    <w:p w14:paraId="202A4AB6" w14:textId="18BCD926" w:rsidR="00094FDA" w:rsidRDefault="00094FDA" w:rsidP="00094FDA">
      <w:pPr>
        <w:pStyle w:val="PARAGRAPH"/>
      </w:pPr>
      <w:r>
        <w:t>For wrappers that are custom to a specific Server, knowledge of the COM DA server address space can result in other optimizations or short cuts (i.e. the server will always have a certain schema / naming sequence etc.).</w:t>
      </w:r>
    </w:p>
    <w:p w14:paraId="1FE356C1" w14:textId="6F83FCAF" w:rsidR="00094FDA" w:rsidRDefault="00094FDA" w:rsidP="00094FDA">
      <w:pPr>
        <w:pStyle w:val="PARAGRAPH"/>
      </w:pPr>
    </w:p>
    <w:p w14:paraId="45DFC42C" w14:textId="77777777" w:rsidR="00094FDA" w:rsidRDefault="00094FDA" w:rsidP="00094FDA">
      <w:pPr>
        <w:pStyle w:val="ANNEX-heading2"/>
      </w:pPr>
      <w:r>
        <w:t xml:space="preserve">Data and error mapping </w:t>
      </w:r>
    </w:p>
    <w:p w14:paraId="2F3055A0" w14:textId="77777777" w:rsidR="00094FDA" w:rsidRDefault="00094FDA" w:rsidP="00094FDA">
      <w:pPr>
        <w:pStyle w:val="ANNEX-heading3"/>
      </w:pPr>
      <w:r>
        <w:t>General</w:t>
      </w:r>
    </w:p>
    <w:p w14:paraId="152AFE52" w14:textId="0767D4B9" w:rsidR="00094FDA" w:rsidRDefault="00094FDA" w:rsidP="00094FDA">
      <w:pPr>
        <w:pStyle w:val="PARAGRAPH"/>
      </w:pPr>
      <w:r>
        <w:t>In DA server, Automation Data is represented by Value, Quality and Time Stamp for a Tag.</w:t>
      </w:r>
    </w:p>
    <w:p w14:paraId="3614DE80" w14:textId="3332DF73" w:rsidR="00094FDA" w:rsidRDefault="00094FDA" w:rsidP="00094FDA">
      <w:pPr>
        <w:pStyle w:val="PARAGRAPH"/>
      </w:pPr>
      <w:r>
        <w:t>The COM UA Wrapper maps the VQT data to the Data Value and Diagnostic Info structures.</w:t>
      </w:r>
    </w:p>
    <w:p w14:paraId="11434DFF" w14:textId="4FEC5B50" w:rsidR="00094FDA" w:rsidRDefault="00094FDA" w:rsidP="00094FDA">
      <w:pPr>
        <w:pStyle w:val="PARAGRAPH"/>
      </w:pPr>
      <w:r>
        <w:t>The Error codes returned by the DA server are based on the HRESULT type. The COM UA Wrapper maps this error code to an OPC UA Status Code. [Figure A.2] illustrates this mapping.</w:t>
      </w:r>
    </w:p>
    <w:p w14:paraId="506964A9" w14:textId="30F6D574" w:rsidR="00094FDA" w:rsidRDefault="00094FDA" w:rsidP="00094FDA">
      <w:pPr>
        <w:pStyle w:val="FIGURE-title"/>
      </w:pPr>
      <w:r>
        <w:object w:dxaOrig="9509" w:dyaOrig="9624" w14:anchorId="0DD2CC41">
          <v:shape id="_x0000_i1045" type="#_x0000_t75" style="width:468pt;height:473.25pt" o:ole="">
            <v:imagedata r:id="rId14" o:title=""/>
          </v:shape>
          <o:OLEObject Type="Embed" ProgID="Visio.Drawing.11" ShapeID="_x0000_i1045" DrawAspect="Content" ObjectID="_1602995163" r:id="rId15"/>
        </w:object>
      </w:r>
    </w:p>
    <w:p w14:paraId="08679F3B" w14:textId="6FC32F91" w:rsidR="00094FDA" w:rsidRDefault="00094FDA" w:rsidP="00094FDA">
      <w:pPr>
        <w:pStyle w:val="FIGURE-title"/>
      </w:pPr>
      <w:r>
        <w:t>Figure A.</w:t>
      </w:r>
      <w:r>
        <w:fldChar w:fldCharType="begin"/>
      </w:r>
      <w:r>
        <w:instrText xml:space="preserve"> SEQ Figure \* ARABIC </w:instrText>
      </w:r>
      <w:r>
        <w:fldChar w:fldCharType="separate"/>
      </w:r>
      <w:r>
        <w:rPr>
          <w:noProof/>
        </w:rPr>
        <w:t>6</w:t>
      </w:r>
      <w:r>
        <w:fldChar w:fldCharType="end"/>
      </w:r>
      <w:r>
        <w:t xml:space="preserve"> – OPC COM DA to OPC UA data &amp; error mapping</w:t>
      </w:r>
    </w:p>
    <w:p w14:paraId="6239CB1B" w14:textId="77777777" w:rsidR="00094FDA" w:rsidRDefault="00094FDA" w:rsidP="00094FDA">
      <w:pPr>
        <w:pStyle w:val="ANNEX-heading3"/>
      </w:pPr>
      <w:r>
        <w:t>Value</w:t>
      </w:r>
    </w:p>
    <w:p w14:paraId="34A841E5" w14:textId="7C823594" w:rsidR="00094FDA" w:rsidRDefault="00094FDA" w:rsidP="00094FDA">
      <w:pPr>
        <w:pStyle w:val="PARAGRAPH"/>
      </w:pPr>
      <w:r>
        <w:t>The data values in the DA server are represented as Variant Data type. The COM UA Wrapper converts them to the corresponding OPC UA data type. The mapping is shown in [Table A.2]:</w:t>
      </w:r>
    </w:p>
    <w:p w14:paraId="2A4E678D" w14:textId="1CE75E92" w:rsidR="00094FDA" w:rsidRDefault="00094FDA" w:rsidP="00094FDA">
      <w:pPr>
        <w:pStyle w:val="PARAGRAPH"/>
      </w:pPr>
    </w:p>
    <w:p w14:paraId="067DD0BC" w14:textId="49CB76C8" w:rsidR="00094FDA" w:rsidRDefault="00094FDA" w:rsidP="00094FDA">
      <w:pPr>
        <w:pStyle w:val="TABLE-title"/>
      </w:pPr>
      <w:r>
        <w:t>Table A.</w:t>
      </w:r>
      <w:r>
        <w:fldChar w:fldCharType="begin"/>
      </w:r>
      <w:r>
        <w:instrText xml:space="preserve"> SEQ Table \* ARABIC </w:instrText>
      </w:r>
      <w:r>
        <w:fldChar w:fldCharType="separate"/>
      </w:r>
      <w:r>
        <w:rPr>
          <w:noProof/>
        </w:rPr>
        <w:t>32</w:t>
      </w:r>
      <w:r>
        <w:fldChar w:fldCharType="end"/>
      </w:r>
      <w:r>
        <w:t xml:space="preserve"> – DataTypes and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324BD61D" w14:textId="77777777" w:rsidTr="00094FDA">
        <w:tblPrEx>
          <w:tblCellMar>
            <w:top w:w="0" w:type="dxa"/>
            <w:bottom w:w="0" w:type="dxa"/>
          </w:tblCellMar>
        </w:tblPrEx>
        <w:tc>
          <w:tcPr>
            <w:tcW w:w="4680" w:type="dxa"/>
            <w:tcBorders>
              <w:bottom w:val="double" w:sz="4" w:space="0" w:color="auto"/>
            </w:tcBorders>
            <w:shd w:val="clear" w:color="auto" w:fill="auto"/>
          </w:tcPr>
          <w:p w14:paraId="4D6177E6" w14:textId="77777777" w:rsidR="00094FDA" w:rsidRDefault="00094FDA" w:rsidP="00094FDA">
            <w:pPr>
              <w:pStyle w:val="TABLE-col-heading"/>
            </w:pPr>
            <w:r>
              <w:t xml:space="preserve">Variant Data </w:t>
            </w:r>
          </w:p>
          <w:p w14:paraId="20A5A230" w14:textId="2F419D2E" w:rsidR="00094FDA" w:rsidRDefault="00094FDA" w:rsidP="00094FDA">
            <w:pPr>
              <w:pStyle w:val="TABLE-col-heading"/>
            </w:pPr>
            <w:r>
              <w:t>Type (In DA server)</w:t>
            </w:r>
          </w:p>
        </w:tc>
        <w:tc>
          <w:tcPr>
            <w:tcW w:w="4680" w:type="dxa"/>
            <w:tcBorders>
              <w:bottom w:val="double" w:sz="4" w:space="0" w:color="auto"/>
            </w:tcBorders>
            <w:shd w:val="clear" w:color="auto" w:fill="auto"/>
          </w:tcPr>
          <w:p w14:paraId="4E290EFF" w14:textId="77777777" w:rsidR="00094FDA" w:rsidRDefault="00094FDA" w:rsidP="00094FDA">
            <w:pPr>
              <w:pStyle w:val="TABLE-col-heading"/>
            </w:pPr>
            <w:r>
              <w:t xml:space="preserve">OPC UA </w:t>
            </w:r>
          </w:p>
          <w:p w14:paraId="0D4BDC37" w14:textId="183119CE" w:rsidR="00094FDA" w:rsidRDefault="00094FDA" w:rsidP="00094FDA">
            <w:pPr>
              <w:pStyle w:val="TABLE-col-heading"/>
            </w:pPr>
            <w:r>
              <w:t>Data type Mapping in COM UA Server (DataValue structure)</w:t>
            </w:r>
          </w:p>
        </w:tc>
      </w:tr>
      <w:tr w:rsidR="00094FDA" w14:paraId="56E44303" w14:textId="77777777" w:rsidTr="00094FDA">
        <w:tblPrEx>
          <w:tblCellMar>
            <w:top w:w="0" w:type="dxa"/>
            <w:bottom w:w="0" w:type="dxa"/>
          </w:tblCellMar>
        </w:tblPrEx>
        <w:tc>
          <w:tcPr>
            <w:tcW w:w="4680" w:type="dxa"/>
            <w:tcBorders>
              <w:top w:val="double" w:sz="4" w:space="0" w:color="auto"/>
            </w:tcBorders>
            <w:shd w:val="clear" w:color="auto" w:fill="auto"/>
          </w:tcPr>
          <w:p w14:paraId="2261EFDA" w14:textId="142EC00C" w:rsidR="00094FDA" w:rsidRDefault="00094FDA" w:rsidP="00094FDA">
            <w:pPr>
              <w:pStyle w:val="TABLE-cell"/>
            </w:pPr>
            <w:r>
              <w:t>VT_I2</w:t>
            </w:r>
          </w:p>
        </w:tc>
        <w:tc>
          <w:tcPr>
            <w:tcW w:w="4680" w:type="dxa"/>
            <w:tcBorders>
              <w:top w:val="double" w:sz="4" w:space="0" w:color="auto"/>
            </w:tcBorders>
            <w:shd w:val="clear" w:color="auto" w:fill="auto"/>
          </w:tcPr>
          <w:p w14:paraId="223B4574" w14:textId="32F0A437" w:rsidR="00094FDA" w:rsidRDefault="00094FDA" w:rsidP="00094FDA">
            <w:pPr>
              <w:pStyle w:val="TABLE-cell"/>
            </w:pPr>
            <w:r>
              <w:t>Int16</w:t>
            </w:r>
          </w:p>
        </w:tc>
      </w:tr>
      <w:tr w:rsidR="00094FDA" w14:paraId="65022988" w14:textId="77777777" w:rsidTr="00094FDA">
        <w:tblPrEx>
          <w:tblCellMar>
            <w:top w:w="0" w:type="dxa"/>
            <w:bottom w:w="0" w:type="dxa"/>
          </w:tblCellMar>
        </w:tblPrEx>
        <w:tc>
          <w:tcPr>
            <w:tcW w:w="4680" w:type="dxa"/>
            <w:shd w:val="clear" w:color="auto" w:fill="auto"/>
          </w:tcPr>
          <w:p w14:paraId="0DEBBC0F" w14:textId="111D7475" w:rsidR="00094FDA" w:rsidRDefault="00094FDA" w:rsidP="00094FDA">
            <w:pPr>
              <w:pStyle w:val="TABLE-cell"/>
            </w:pPr>
            <w:r>
              <w:t>VT_I4</w:t>
            </w:r>
          </w:p>
        </w:tc>
        <w:tc>
          <w:tcPr>
            <w:tcW w:w="4680" w:type="dxa"/>
            <w:shd w:val="clear" w:color="auto" w:fill="auto"/>
          </w:tcPr>
          <w:p w14:paraId="279A497E" w14:textId="2C1E7895" w:rsidR="00094FDA" w:rsidRDefault="00094FDA" w:rsidP="00094FDA">
            <w:pPr>
              <w:pStyle w:val="TABLE-cell"/>
            </w:pPr>
            <w:r>
              <w:t>Int32</w:t>
            </w:r>
          </w:p>
        </w:tc>
      </w:tr>
      <w:tr w:rsidR="00094FDA" w14:paraId="3749A837" w14:textId="77777777" w:rsidTr="00094FDA">
        <w:tblPrEx>
          <w:tblCellMar>
            <w:top w:w="0" w:type="dxa"/>
            <w:bottom w:w="0" w:type="dxa"/>
          </w:tblCellMar>
        </w:tblPrEx>
        <w:tc>
          <w:tcPr>
            <w:tcW w:w="4680" w:type="dxa"/>
            <w:shd w:val="clear" w:color="auto" w:fill="auto"/>
          </w:tcPr>
          <w:p w14:paraId="1F00408B" w14:textId="6AAB51EB" w:rsidR="00094FDA" w:rsidRDefault="00094FDA" w:rsidP="00094FDA">
            <w:pPr>
              <w:pStyle w:val="TABLE-cell"/>
            </w:pPr>
            <w:r>
              <w:t>VT_R4</w:t>
            </w:r>
          </w:p>
        </w:tc>
        <w:tc>
          <w:tcPr>
            <w:tcW w:w="4680" w:type="dxa"/>
            <w:shd w:val="clear" w:color="auto" w:fill="auto"/>
          </w:tcPr>
          <w:p w14:paraId="67B8CAD1" w14:textId="4946A4F1" w:rsidR="00094FDA" w:rsidRDefault="00094FDA" w:rsidP="00094FDA">
            <w:pPr>
              <w:pStyle w:val="TABLE-cell"/>
            </w:pPr>
            <w:r>
              <w:t>Float</w:t>
            </w:r>
          </w:p>
        </w:tc>
      </w:tr>
      <w:tr w:rsidR="00094FDA" w14:paraId="7624B800" w14:textId="77777777" w:rsidTr="00094FDA">
        <w:tblPrEx>
          <w:tblCellMar>
            <w:top w:w="0" w:type="dxa"/>
            <w:bottom w:w="0" w:type="dxa"/>
          </w:tblCellMar>
        </w:tblPrEx>
        <w:tc>
          <w:tcPr>
            <w:tcW w:w="4680" w:type="dxa"/>
            <w:shd w:val="clear" w:color="auto" w:fill="auto"/>
          </w:tcPr>
          <w:p w14:paraId="1FC71C3A" w14:textId="5577EB26" w:rsidR="00094FDA" w:rsidRDefault="00094FDA" w:rsidP="00094FDA">
            <w:pPr>
              <w:pStyle w:val="TABLE-cell"/>
            </w:pPr>
            <w:r>
              <w:t>VT_R8</w:t>
            </w:r>
          </w:p>
        </w:tc>
        <w:tc>
          <w:tcPr>
            <w:tcW w:w="4680" w:type="dxa"/>
            <w:shd w:val="clear" w:color="auto" w:fill="auto"/>
          </w:tcPr>
          <w:p w14:paraId="3492932B" w14:textId="2D91866E" w:rsidR="00094FDA" w:rsidRDefault="00094FDA" w:rsidP="00094FDA">
            <w:pPr>
              <w:pStyle w:val="TABLE-cell"/>
            </w:pPr>
            <w:r>
              <w:t>Double</w:t>
            </w:r>
          </w:p>
        </w:tc>
      </w:tr>
      <w:tr w:rsidR="00094FDA" w14:paraId="63A216FC" w14:textId="77777777" w:rsidTr="00094FDA">
        <w:tblPrEx>
          <w:tblCellMar>
            <w:top w:w="0" w:type="dxa"/>
            <w:bottom w:w="0" w:type="dxa"/>
          </w:tblCellMar>
        </w:tblPrEx>
        <w:tc>
          <w:tcPr>
            <w:tcW w:w="4680" w:type="dxa"/>
            <w:shd w:val="clear" w:color="auto" w:fill="auto"/>
          </w:tcPr>
          <w:p w14:paraId="79B3E0F7" w14:textId="6B923B5D" w:rsidR="00094FDA" w:rsidRDefault="00094FDA" w:rsidP="00094FDA">
            <w:pPr>
              <w:pStyle w:val="TABLE-cell"/>
            </w:pPr>
            <w:r>
              <w:t>VT_BSTR</w:t>
            </w:r>
          </w:p>
        </w:tc>
        <w:tc>
          <w:tcPr>
            <w:tcW w:w="4680" w:type="dxa"/>
            <w:shd w:val="clear" w:color="auto" w:fill="auto"/>
          </w:tcPr>
          <w:p w14:paraId="04CA656F" w14:textId="609BE6B2" w:rsidR="00094FDA" w:rsidRDefault="00094FDA" w:rsidP="00094FDA">
            <w:pPr>
              <w:pStyle w:val="TABLE-cell"/>
            </w:pPr>
            <w:r>
              <w:t>String</w:t>
            </w:r>
          </w:p>
        </w:tc>
      </w:tr>
      <w:tr w:rsidR="00094FDA" w14:paraId="5D023166" w14:textId="77777777" w:rsidTr="00094FDA">
        <w:tblPrEx>
          <w:tblCellMar>
            <w:top w:w="0" w:type="dxa"/>
            <w:bottom w:w="0" w:type="dxa"/>
          </w:tblCellMar>
        </w:tblPrEx>
        <w:tc>
          <w:tcPr>
            <w:tcW w:w="4680" w:type="dxa"/>
            <w:shd w:val="clear" w:color="auto" w:fill="auto"/>
          </w:tcPr>
          <w:p w14:paraId="5C589C35" w14:textId="5045C1B6" w:rsidR="00094FDA" w:rsidRDefault="00094FDA" w:rsidP="00094FDA">
            <w:pPr>
              <w:pStyle w:val="TABLE-cell"/>
            </w:pPr>
            <w:r>
              <w:t>VT_BOOL</w:t>
            </w:r>
          </w:p>
        </w:tc>
        <w:tc>
          <w:tcPr>
            <w:tcW w:w="4680" w:type="dxa"/>
            <w:shd w:val="clear" w:color="auto" w:fill="auto"/>
          </w:tcPr>
          <w:p w14:paraId="4E6D9537" w14:textId="74947E2C" w:rsidR="00094FDA" w:rsidRDefault="00094FDA" w:rsidP="00094FDA">
            <w:pPr>
              <w:pStyle w:val="TABLE-cell"/>
            </w:pPr>
            <w:r>
              <w:t>Boolean</w:t>
            </w:r>
          </w:p>
        </w:tc>
      </w:tr>
      <w:tr w:rsidR="00094FDA" w14:paraId="4A2F63A1" w14:textId="77777777" w:rsidTr="00094FDA">
        <w:tblPrEx>
          <w:tblCellMar>
            <w:top w:w="0" w:type="dxa"/>
            <w:bottom w:w="0" w:type="dxa"/>
          </w:tblCellMar>
        </w:tblPrEx>
        <w:tc>
          <w:tcPr>
            <w:tcW w:w="4680" w:type="dxa"/>
            <w:shd w:val="clear" w:color="auto" w:fill="auto"/>
          </w:tcPr>
          <w:p w14:paraId="382E0EC4" w14:textId="770ADA27" w:rsidR="00094FDA" w:rsidRDefault="00094FDA" w:rsidP="00094FDA">
            <w:pPr>
              <w:pStyle w:val="TABLE-cell"/>
            </w:pPr>
            <w:r>
              <w:t>VT_UI1</w:t>
            </w:r>
          </w:p>
        </w:tc>
        <w:tc>
          <w:tcPr>
            <w:tcW w:w="4680" w:type="dxa"/>
            <w:shd w:val="clear" w:color="auto" w:fill="auto"/>
          </w:tcPr>
          <w:p w14:paraId="59F94094" w14:textId="5E946395" w:rsidR="00094FDA" w:rsidRDefault="00094FDA" w:rsidP="00094FDA">
            <w:pPr>
              <w:pStyle w:val="TABLE-cell"/>
            </w:pPr>
            <w:r>
              <w:t>Byte</w:t>
            </w:r>
          </w:p>
        </w:tc>
      </w:tr>
      <w:tr w:rsidR="00094FDA" w14:paraId="5348E576" w14:textId="77777777" w:rsidTr="00094FDA">
        <w:tblPrEx>
          <w:tblCellMar>
            <w:top w:w="0" w:type="dxa"/>
            <w:bottom w:w="0" w:type="dxa"/>
          </w:tblCellMar>
        </w:tblPrEx>
        <w:tc>
          <w:tcPr>
            <w:tcW w:w="4680" w:type="dxa"/>
            <w:shd w:val="clear" w:color="auto" w:fill="auto"/>
          </w:tcPr>
          <w:p w14:paraId="170DE69E" w14:textId="7F11A65F" w:rsidR="00094FDA" w:rsidRDefault="00094FDA" w:rsidP="00094FDA">
            <w:pPr>
              <w:pStyle w:val="TABLE-cell"/>
            </w:pPr>
            <w:r>
              <w:t>VT_I1</w:t>
            </w:r>
          </w:p>
        </w:tc>
        <w:tc>
          <w:tcPr>
            <w:tcW w:w="4680" w:type="dxa"/>
            <w:shd w:val="clear" w:color="auto" w:fill="auto"/>
          </w:tcPr>
          <w:p w14:paraId="0B54E7AF" w14:textId="236A36BB" w:rsidR="00094FDA" w:rsidRDefault="00094FDA" w:rsidP="00094FDA">
            <w:pPr>
              <w:pStyle w:val="TABLE-cell"/>
            </w:pPr>
            <w:r>
              <w:t>SByte</w:t>
            </w:r>
          </w:p>
        </w:tc>
      </w:tr>
      <w:tr w:rsidR="00094FDA" w14:paraId="5C76B026" w14:textId="77777777" w:rsidTr="00094FDA">
        <w:tblPrEx>
          <w:tblCellMar>
            <w:top w:w="0" w:type="dxa"/>
            <w:bottom w:w="0" w:type="dxa"/>
          </w:tblCellMar>
        </w:tblPrEx>
        <w:tc>
          <w:tcPr>
            <w:tcW w:w="4680" w:type="dxa"/>
            <w:shd w:val="clear" w:color="auto" w:fill="auto"/>
          </w:tcPr>
          <w:p w14:paraId="2E97C53F" w14:textId="24838A47" w:rsidR="00094FDA" w:rsidRDefault="00094FDA" w:rsidP="00094FDA">
            <w:pPr>
              <w:pStyle w:val="TABLE-cell"/>
            </w:pPr>
            <w:r>
              <w:t>VT_UI2</w:t>
            </w:r>
          </w:p>
        </w:tc>
        <w:tc>
          <w:tcPr>
            <w:tcW w:w="4680" w:type="dxa"/>
            <w:shd w:val="clear" w:color="auto" w:fill="auto"/>
          </w:tcPr>
          <w:p w14:paraId="0F76D283" w14:textId="2D0BBF89" w:rsidR="00094FDA" w:rsidRDefault="00094FDA" w:rsidP="00094FDA">
            <w:pPr>
              <w:pStyle w:val="TABLE-cell"/>
            </w:pPr>
            <w:r>
              <w:t>UInt16</w:t>
            </w:r>
          </w:p>
        </w:tc>
      </w:tr>
      <w:tr w:rsidR="00094FDA" w14:paraId="27BE0D2A" w14:textId="77777777" w:rsidTr="00094FDA">
        <w:tblPrEx>
          <w:tblCellMar>
            <w:top w:w="0" w:type="dxa"/>
            <w:bottom w:w="0" w:type="dxa"/>
          </w:tblCellMar>
        </w:tblPrEx>
        <w:tc>
          <w:tcPr>
            <w:tcW w:w="4680" w:type="dxa"/>
            <w:shd w:val="clear" w:color="auto" w:fill="auto"/>
          </w:tcPr>
          <w:p w14:paraId="5050835C" w14:textId="7AFB93FB" w:rsidR="00094FDA" w:rsidRDefault="00094FDA" w:rsidP="00094FDA">
            <w:pPr>
              <w:pStyle w:val="TABLE-cell"/>
            </w:pPr>
            <w:r>
              <w:t>VT_UI4</w:t>
            </w:r>
          </w:p>
        </w:tc>
        <w:tc>
          <w:tcPr>
            <w:tcW w:w="4680" w:type="dxa"/>
            <w:shd w:val="clear" w:color="auto" w:fill="auto"/>
          </w:tcPr>
          <w:p w14:paraId="3BCC4D4B" w14:textId="7921CCF7" w:rsidR="00094FDA" w:rsidRDefault="00094FDA" w:rsidP="00094FDA">
            <w:pPr>
              <w:pStyle w:val="TABLE-cell"/>
            </w:pPr>
            <w:r>
              <w:t>UInt32</w:t>
            </w:r>
          </w:p>
        </w:tc>
      </w:tr>
      <w:tr w:rsidR="00094FDA" w14:paraId="62F6841F" w14:textId="77777777" w:rsidTr="00094FDA">
        <w:tblPrEx>
          <w:tblCellMar>
            <w:top w:w="0" w:type="dxa"/>
            <w:bottom w:w="0" w:type="dxa"/>
          </w:tblCellMar>
        </w:tblPrEx>
        <w:tc>
          <w:tcPr>
            <w:tcW w:w="4680" w:type="dxa"/>
            <w:shd w:val="clear" w:color="auto" w:fill="auto"/>
          </w:tcPr>
          <w:p w14:paraId="410BD2B5" w14:textId="71C214E1" w:rsidR="00094FDA" w:rsidRDefault="00094FDA" w:rsidP="00094FDA">
            <w:pPr>
              <w:pStyle w:val="TABLE-cell"/>
            </w:pPr>
            <w:r>
              <w:t>VT_I8</w:t>
            </w:r>
          </w:p>
        </w:tc>
        <w:tc>
          <w:tcPr>
            <w:tcW w:w="4680" w:type="dxa"/>
            <w:shd w:val="clear" w:color="auto" w:fill="auto"/>
          </w:tcPr>
          <w:p w14:paraId="7D9F4A68" w14:textId="6DB5FE1C" w:rsidR="00094FDA" w:rsidRDefault="00094FDA" w:rsidP="00094FDA">
            <w:pPr>
              <w:pStyle w:val="TABLE-cell"/>
            </w:pPr>
            <w:r>
              <w:t>Int64</w:t>
            </w:r>
          </w:p>
        </w:tc>
      </w:tr>
      <w:tr w:rsidR="00094FDA" w14:paraId="0BFF9E44" w14:textId="77777777" w:rsidTr="00094FDA">
        <w:tblPrEx>
          <w:tblCellMar>
            <w:top w:w="0" w:type="dxa"/>
            <w:bottom w:w="0" w:type="dxa"/>
          </w:tblCellMar>
        </w:tblPrEx>
        <w:tc>
          <w:tcPr>
            <w:tcW w:w="4680" w:type="dxa"/>
            <w:shd w:val="clear" w:color="auto" w:fill="auto"/>
          </w:tcPr>
          <w:p w14:paraId="26377B58" w14:textId="6A03F479" w:rsidR="00094FDA" w:rsidRDefault="00094FDA" w:rsidP="00094FDA">
            <w:pPr>
              <w:pStyle w:val="TABLE-cell"/>
            </w:pPr>
            <w:r>
              <w:t>VT_UI8</w:t>
            </w:r>
          </w:p>
        </w:tc>
        <w:tc>
          <w:tcPr>
            <w:tcW w:w="4680" w:type="dxa"/>
            <w:shd w:val="clear" w:color="auto" w:fill="auto"/>
          </w:tcPr>
          <w:p w14:paraId="3983AFE4" w14:textId="44B63238" w:rsidR="00094FDA" w:rsidRDefault="00094FDA" w:rsidP="00094FDA">
            <w:pPr>
              <w:pStyle w:val="TABLE-cell"/>
            </w:pPr>
            <w:r>
              <w:t>UInt64</w:t>
            </w:r>
          </w:p>
        </w:tc>
      </w:tr>
      <w:tr w:rsidR="00094FDA" w14:paraId="68D55BC8" w14:textId="77777777" w:rsidTr="00094FDA">
        <w:tblPrEx>
          <w:tblCellMar>
            <w:top w:w="0" w:type="dxa"/>
            <w:bottom w:w="0" w:type="dxa"/>
          </w:tblCellMar>
        </w:tblPrEx>
        <w:tc>
          <w:tcPr>
            <w:tcW w:w="4680" w:type="dxa"/>
            <w:shd w:val="clear" w:color="auto" w:fill="auto"/>
          </w:tcPr>
          <w:p w14:paraId="68674169" w14:textId="4A437AE0" w:rsidR="00094FDA" w:rsidRDefault="00094FDA" w:rsidP="00094FDA">
            <w:pPr>
              <w:pStyle w:val="TABLE-cell"/>
            </w:pPr>
            <w:r>
              <w:t>VT_DATE</w:t>
            </w:r>
          </w:p>
        </w:tc>
        <w:tc>
          <w:tcPr>
            <w:tcW w:w="4680" w:type="dxa"/>
            <w:shd w:val="clear" w:color="auto" w:fill="auto"/>
          </w:tcPr>
          <w:p w14:paraId="5C454783" w14:textId="05849149" w:rsidR="00094FDA" w:rsidRDefault="00094FDA" w:rsidP="00094FDA">
            <w:pPr>
              <w:pStyle w:val="TABLE-cell"/>
            </w:pPr>
            <w:r>
              <w:t>Double</w:t>
            </w:r>
          </w:p>
        </w:tc>
      </w:tr>
      <w:tr w:rsidR="00094FDA" w14:paraId="61FCD589" w14:textId="77777777" w:rsidTr="00094FDA">
        <w:tblPrEx>
          <w:tblCellMar>
            <w:top w:w="0" w:type="dxa"/>
            <w:bottom w:w="0" w:type="dxa"/>
          </w:tblCellMar>
        </w:tblPrEx>
        <w:tc>
          <w:tcPr>
            <w:tcW w:w="4680" w:type="dxa"/>
            <w:shd w:val="clear" w:color="auto" w:fill="auto"/>
          </w:tcPr>
          <w:p w14:paraId="5C2EF6C6" w14:textId="3579E7A1" w:rsidR="00094FDA" w:rsidRDefault="00094FDA" w:rsidP="00094FDA">
            <w:pPr>
              <w:pStyle w:val="TABLE-cell"/>
            </w:pPr>
            <w:r>
              <w:t>VT_DECIMAL</w:t>
            </w:r>
          </w:p>
        </w:tc>
        <w:tc>
          <w:tcPr>
            <w:tcW w:w="4680" w:type="dxa"/>
            <w:shd w:val="clear" w:color="auto" w:fill="auto"/>
          </w:tcPr>
          <w:p w14:paraId="10BDF215" w14:textId="4B022C62" w:rsidR="00094FDA" w:rsidRDefault="00094FDA" w:rsidP="00094FDA">
            <w:pPr>
              <w:pStyle w:val="TABLE-cell"/>
            </w:pPr>
            <w:r>
              <w:t>Decimal</w:t>
            </w:r>
          </w:p>
        </w:tc>
      </w:tr>
      <w:tr w:rsidR="00094FDA" w14:paraId="77203501" w14:textId="77777777" w:rsidTr="00094FDA">
        <w:tblPrEx>
          <w:tblCellMar>
            <w:top w:w="0" w:type="dxa"/>
            <w:bottom w:w="0" w:type="dxa"/>
          </w:tblCellMar>
        </w:tblPrEx>
        <w:tc>
          <w:tcPr>
            <w:tcW w:w="4680" w:type="dxa"/>
            <w:shd w:val="clear" w:color="auto" w:fill="auto"/>
          </w:tcPr>
          <w:p w14:paraId="3B98D4AB" w14:textId="43B221B4" w:rsidR="00094FDA" w:rsidRDefault="00094FDA" w:rsidP="00094FDA">
            <w:pPr>
              <w:pStyle w:val="TABLE-cell"/>
            </w:pPr>
            <w:r>
              <w:t>VT_ARRAY</w:t>
            </w:r>
          </w:p>
        </w:tc>
        <w:tc>
          <w:tcPr>
            <w:tcW w:w="4680" w:type="dxa"/>
            <w:shd w:val="clear" w:color="auto" w:fill="auto"/>
          </w:tcPr>
          <w:p w14:paraId="71236D2C" w14:textId="296BC0DE" w:rsidR="00094FDA" w:rsidRDefault="00094FDA" w:rsidP="00094FDA">
            <w:pPr>
              <w:pStyle w:val="TABLE-cell"/>
            </w:pPr>
            <w:r>
              <w:t>Array of OPC UA types</w:t>
            </w:r>
          </w:p>
        </w:tc>
      </w:tr>
    </w:tbl>
    <w:p w14:paraId="7323D26A" w14:textId="25D2C8C3" w:rsidR="00094FDA" w:rsidRDefault="00094FDA" w:rsidP="00094FDA">
      <w:pPr>
        <w:pStyle w:val="NoSpacing"/>
      </w:pPr>
    </w:p>
    <w:p w14:paraId="2F15EFDC" w14:textId="77777777" w:rsidR="00094FDA" w:rsidRDefault="00094FDA" w:rsidP="00094FDA">
      <w:pPr>
        <w:pStyle w:val="ANNEX-heading3"/>
      </w:pPr>
      <w:r>
        <w:t>Quality</w:t>
      </w:r>
    </w:p>
    <w:p w14:paraId="42A31CF6" w14:textId="7D564D94" w:rsidR="00094FDA" w:rsidRDefault="00094FDA" w:rsidP="00094FDA">
      <w:pPr>
        <w:pStyle w:val="PARAGRAPH"/>
      </w:pPr>
      <w:r>
        <w:t>The Quality of a Data Value in the DA server is represented as a 16 bit value where the lower 8 bits is of the form QQSSSSLL (Q: Main Quality, S: Sub Status, L: Limit) and higher 8 bits is vendor specific.</w:t>
      </w:r>
    </w:p>
    <w:p w14:paraId="5FD51FD3" w14:textId="057409C4" w:rsidR="00094FDA" w:rsidRDefault="00094FDA" w:rsidP="00094FDA">
      <w:pPr>
        <w:pStyle w:val="PARAGRAPH"/>
      </w:pPr>
      <w:r>
        <w:t>The COM UA Wrapper maps the DA server to the OPC UA Status code as shown [Figure A.3]:</w:t>
      </w:r>
    </w:p>
    <w:p w14:paraId="1D3F9382" w14:textId="1AB31BEC" w:rsidR="00094FDA" w:rsidRDefault="00094FDA" w:rsidP="00094FDA">
      <w:pPr>
        <w:pStyle w:val="FIGURE-title"/>
      </w:pPr>
      <w:r>
        <w:object w:dxaOrig="6780" w:dyaOrig="2702" w14:anchorId="5F4624FC">
          <v:shape id="_x0000_i1050" type="#_x0000_t75" style="width:339pt;height:138.75pt" o:ole="">
            <v:imagedata r:id="rId16" o:title=""/>
          </v:shape>
          <o:OLEObject Type="Embed" ProgID="Visio.Drawing.11" ShapeID="_x0000_i1050" DrawAspect="Content" ObjectID="_1602995164" r:id="rId17"/>
        </w:object>
      </w:r>
    </w:p>
    <w:p w14:paraId="6442FEEE" w14:textId="5F72C716" w:rsidR="00094FDA" w:rsidRDefault="00094FDA" w:rsidP="00094FDA">
      <w:pPr>
        <w:pStyle w:val="FIGURE-title"/>
      </w:pPr>
      <w:r>
        <w:t>Figure A.</w:t>
      </w:r>
      <w:r>
        <w:fldChar w:fldCharType="begin"/>
      </w:r>
      <w:r>
        <w:instrText xml:space="preserve"> SEQ Figure \* ARABIC </w:instrText>
      </w:r>
      <w:r>
        <w:fldChar w:fldCharType="separate"/>
      </w:r>
      <w:r>
        <w:rPr>
          <w:noProof/>
        </w:rPr>
        <w:t>7</w:t>
      </w:r>
      <w:r>
        <w:fldChar w:fldCharType="end"/>
      </w:r>
      <w:r>
        <w:t xml:space="preserve"> - Status Code mapping</w:t>
      </w:r>
    </w:p>
    <w:p w14:paraId="78BB858D" w14:textId="7E59F6D4" w:rsidR="00094FDA" w:rsidRDefault="00094FDA" w:rsidP="00094FDA">
      <w:pPr>
        <w:pStyle w:val="PARAGRAPH"/>
      </w:pPr>
      <w:r>
        <w:t>The primary quality is mapped to the Severity field of the Status code. The Sub Status is mapped to the SubCode and the Limit is mapped to the Limit Bits of the Status Code.</w:t>
      </w:r>
    </w:p>
    <w:p w14:paraId="630C278F" w14:textId="667B1EA7" w:rsidR="00094FDA" w:rsidRDefault="00094FDA" w:rsidP="00094FDA">
      <w:pPr>
        <w:pStyle w:val="PARAGRAPH"/>
      </w:pPr>
      <w:r>
        <w:t>Please note that the Vendor quality is currently discarded.</w:t>
      </w:r>
    </w:p>
    <w:p w14:paraId="647713C3" w14:textId="28042BB0" w:rsidR="00094FDA" w:rsidRDefault="00094FDA" w:rsidP="00094FDA">
      <w:pPr>
        <w:pStyle w:val="PARAGRAPH"/>
      </w:pPr>
      <w:r>
        <w:t>[Table A.3] shows a mapping of the OPC COM DA primary quality mapping to OPC UA status code</w:t>
      </w:r>
    </w:p>
    <w:p w14:paraId="456F21A9" w14:textId="58F57231" w:rsidR="00094FDA" w:rsidRDefault="00094FDA" w:rsidP="00094FDA">
      <w:pPr>
        <w:pStyle w:val="TABLE-title"/>
      </w:pPr>
      <w:r>
        <w:t>Table A.</w:t>
      </w:r>
      <w:r>
        <w:fldChar w:fldCharType="begin"/>
      </w:r>
      <w:r>
        <w:instrText xml:space="preserve"> SEQ Table \* ARABIC </w:instrText>
      </w:r>
      <w:r>
        <w:fldChar w:fldCharType="separate"/>
      </w:r>
      <w:r>
        <w:rPr>
          <w:noProof/>
        </w:rPr>
        <w:t>33</w:t>
      </w:r>
      <w:r>
        <w:fldChar w:fldCharType="end"/>
      </w:r>
      <w:r>
        <w:t xml:space="preserve"> – Quality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5EF1D3D4" w14:textId="77777777" w:rsidTr="00094FDA">
        <w:tblPrEx>
          <w:tblCellMar>
            <w:top w:w="0" w:type="dxa"/>
            <w:bottom w:w="0" w:type="dxa"/>
          </w:tblCellMar>
        </w:tblPrEx>
        <w:tc>
          <w:tcPr>
            <w:tcW w:w="4680" w:type="dxa"/>
            <w:tcBorders>
              <w:bottom w:val="double" w:sz="4" w:space="0" w:color="auto"/>
            </w:tcBorders>
            <w:shd w:val="clear" w:color="auto" w:fill="auto"/>
          </w:tcPr>
          <w:p w14:paraId="5F4E048B" w14:textId="14EA8C46" w:rsidR="00094FDA" w:rsidRDefault="00094FDA" w:rsidP="00094FDA">
            <w:pPr>
              <w:pStyle w:val="TABLE-col-heading"/>
            </w:pPr>
            <w:r>
              <w:t>OPC DA Primary Quality (Quality &amp; Sub status QQSSSS)</w:t>
            </w:r>
          </w:p>
        </w:tc>
        <w:tc>
          <w:tcPr>
            <w:tcW w:w="4680" w:type="dxa"/>
            <w:tcBorders>
              <w:bottom w:val="double" w:sz="4" w:space="0" w:color="auto"/>
            </w:tcBorders>
            <w:shd w:val="clear" w:color="auto" w:fill="auto"/>
          </w:tcPr>
          <w:p w14:paraId="4F111F7D" w14:textId="6F061D84" w:rsidR="00094FDA" w:rsidRDefault="00094FDA" w:rsidP="00094FDA">
            <w:pPr>
              <w:pStyle w:val="TABLE-col-heading"/>
            </w:pPr>
            <w:r>
              <w:t>OPC UA Status Code</w:t>
            </w:r>
          </w:p>
        </w:tc>
      </w:tr>
      <w:tr w:rsidR="00094FDA" w14:paraId="1C01F90A" w14:textId="77777777" w:rsidTr="00094FDA">
        <w:tblPrEx>
          <w:tblCellMar>
            <w:top w:w="0" w:type="dxa"/>
            <w:bottom w:w="0" w:type="dxa"/>
          </w:tblCellMar>
        </w:tblPrEx>
        <w:tc>
          <w:tcPr>
            <w:tcW w:w="4680" w:type="dxa"/>
            <w:tcBorders>
              <w:top w:val="double" w:sz="4" w:space="0" w:color="auto"/>
            </w:tcBorders>
            <w:shd w:val="clear" w:color="auto" w:fill="auto"/>
          </w:tcPr>
          <w:p w14:paraId="7E58488C" w14:textId="11475561" w:rsidR="00094FDA" w:rsidRDefault="00094FDA" w:rsidP="00094FDA">
            <w:pPr>
              <w:pStyle w:val="TABLE-cell"/>
            </w:pPr>
            <w:r>
              <w:t>GOOD</w:t>
            </w:r>
          </w:p>
        </w:tc>
        <w:tc>
          <w:tcPr>
            <w:tcW w:w="4680" w:type="dxa"/>
            <w:tcBorders>
              <w:top w:val="double" w:sz="4" w:space="0" w:color="auto"/>
            </w:tcBorders>
            <w:shd w:val="clear" w:color="auto" w:fill="auto"/>
          </w:tcPr>
          <w:p w14:paraId="1BE42F94" w14:textId="2683B276" w:rsidR="00094FDA" w:rsidRDefault="00094FDA" w:rsidP="00094FDA">
            <w:pPr>
              <w:pStyle w:val="TABLE-cell"/>
            </w:pPr>
            <w:r>
              <w:t>Good</w:t>
            </w:r>
          </w:p>
        </w:tc>
      </w:tr>
      <w:tr w:rsidR="00094FDA" w14:paraId="73357DC9" w14:textId="77777777" w:rsidTr="00094FDA">
        <w:tblPrEx>
          <w:tblCellMar>
            <w:top w:w="0" w:type="dxa"/>
            <w:bottom w:w="0" w:type="dxa"/>
          </w:tblCellMar>
        </w:tblPrEx>
        <w:tc>
          <w:tcPr>
            <w:tcW w:w="4680" w:type="dxa"/>
            <w:shd w:val="clear" w:color="auto" w:fill="auto"/>
          </w:tcPr>
          <w:p w14:paraId="12BBB7EC" w14:textId="3E04A4F2" w:rsidR="00094FDA" w:rsidRDefault="00094FDA" w:rsidP="00094FDA">
            <w:pPr>
              <w:pStyle w:val="TABLE-cell"/>
            </w:pPr>
            <w:r>
              <w:t>LOCAL_OVERRIDE</w:t>
            </w:r>
          </w:p>
        </w:tc>
        <w:tc>
          <w:tcPr>
            <w:tcW w:w="4680" w:type="dxa"/>
            <w:shd w:val="clear" w:color="auto" w:fill="auto"/>
          </w:tcPr>
          <w:p w14:paraId="468B908E" w14:textId="3DD7AF84" w:rsidR="00094FDA" w:rsidRDefault="00094FDA" w:rsidP="00094FDA">
            <w:pPr>
              <w:pStyle w:val="TABLE-cell"/>
            </w:pPr>
            <w:r>
              <w:t>Good_LocalOverride</w:t>
            </w:r>
          </w:p>
        </w:tc>
      </w:tr>
      <w:tr w:rsidR="00094FDA" w14:paraId="0FDF2C0F" w14:textId="77777777" w:rsidTr="00094FDA">
        <w:tblPrEx>
          <w:tblCellMar>
            <w:top w:w="0" w:type="dxa"/>
            <w:bottom w:w="0" w:type="dxa"/>
          </w:tblCellMar>
        </w:tblPrEx>
        <w:tc>
          <w:tcPr>
            <w:tcW w:w="4680" w:type="dxa"/>
            <w:shd w:val="clear" w:color="auto" w:fill="auto"/>
          </w:tcPr>
          <w:p w14:paraId="66277EEE" w14:textId="1F8BE0E6" w:rsidR="00094FDA" w:rsidRDefault="00094FDA" w:rsidP="00094FDA">
            <w:pPr>
              <w:pStyle w:val="TABLE-cell"/>
            </w:pPr>
            <w:r>
              <w:t>UNCERTAIN</w:t>
            </w:r>
          </w:p>
        </w:tc>
        <w:tc>
          <w:tcPr>
            <w:tcW w:w="4680" w:type="dxa"/>
            <w:shd w:val="clear" w:color="auto" w:fill="auto"/>
          </w:tcPr>
          <w:p w14:paraId="143D547E" w14:textId="29269125" w:rsidR="00094FDA" w:rsidRDefault="00094FDA" w:rsidP="00094FDA">
            <w:pPr>
              <w:pStyle w:val="TABLE-cell"/>
            </w:pPr>
            <w:r>
              <w:t>Uncertain</w:t>
            </w:r>
          </w:p>
        </w:tc>
      </w:tr>
      <w:tr w:rsidR="00094FDA" w14:paraId="7CD55CBE" w14:textId="77777777" w:rsidTr="00094FDA">
        <w:tblPrEx>
          <w:tblCellMar>
            <w:top w:w="0" w:type="dxa"/>
            <w:bottom w:w="0" w:type="dxa"/>
          </w:tblCellMar>
        </w:tblPrEx>
        <w:tc>
          <w:tcPr>
            <w:tcW w:w="4680" w:type="dxa"/>
            <w:shd w:val="clear" w:color="auto" w:fill="auto"/>
          </w:tcPr>
          <w:p w14:paraId="7FA9FD75" w14:textId="33E378FE" w:rsidR="00094FDA" w:rsidRDefault="00094FDA" w:rsidP="00094FDA">
            <w:pPr>
              <w:pStyle w:val="TABLE-cell"/>
            </w:pPr>
            <w:r>
              <w:t>SUB_NORMAL</w:t>
            </w:r>
          </w:p>
        </w:tc>
        <w:tc>
          <w:tcPr>
            <w:tcW w:w="4680" w:type="dxa"/>
            <w:shd w:val="clear" w:color="auto" w:fill="auto"/>
          </w:tcPr>
          <w:p w14:paraId="376D72AE" w14:textId="4066653E" w:rsidR="00094FDA" w:rsidRDefault="00094FDA" w:rsidP="00094FDA">
            <w:pPr>
              <w:pStyle w:val="TABLE-cell"/>
            </w:pPr>
            <w:r>
              <w:t>Uncertain_SubNormal</w:t>
            </w:r>
          </w:p>
        </w:tc>
      </w:tr>
      <w:tr w:rsidR="00094FDA" w14:paraId="48BEA601" w14:textId="77777777" w:rsidTr="00094FDA">
        <w:tblPrEx>
          <w:tblCellMar>
            <w:top w:w="0" w:type="dxa"/>
            <w:bottom w:w="0" w:type="dxa"/>
          </w:tblCellMar>
        </w:tblPrEx>
        <w:tc>
          <w:tcPr>
            <w:tcW w:w="4680" w:type="dxa"/>
            <w:shd w:val="clear" w:color="auto" w:fill="auto"/>
          </w:tcPr>
          <w:p w14:paraId="2053D591" w14:textId="1F50B11C" w:rsidR="00094FDA" w:rsidRDefault="00094FDA" w:rsidP="00094FDA">
            <w:pPr>
              <w:pStyle w:val="TABLE-cell"/>
            </w:pPr>
            <w:r>
              <w:t>SENSOR_CAL</w:t>
            </w:r>
          </w:p>
        </w:tc>
        <w:tc>
          <w:tcPr>
            <w:tcW w:w="4680" w:type="dxa"/>
            <w:shd w:val="clear" w:color="auto" w:fill="auto"/>
          </w:tcPr>
          <w:p w14:paraId="4B34EEEC" w14:textId="2D70D7E5" w:rsidR="00094FDA" w:rsidRDefault="00094FDA" w:rsidP="00094FDA">
            <w:pPr>
              <w:pStyle w:val="TABLE-cell"/>
            </w:pPr>
            <w:r>
              <w:t>Uncertain_SensorNotAccurate</w:t>
            </w:r>
          </w:p>
        </w:tc>
      </w:tr>
      <w:tr w:rsidR="00094FDA" w14:paraId="608ED2FD" w14:textId="77777777" w:rsidTr="00094FDA">
        <w:tblPrEx>
          <w:tblCellMar>
            <w:top w:w="0" w:type="dxa"/>
            <w:bottom w:w="0" w:type="dxa"/>
          </w:tblCellMar>
        </w:tblPrEx>
        <w:tc>
          <w:tcPr>
            <w:tcW w:w="4680" w:type="dxa"/>
            <w:shd w:val="clear" w:color="auto" w:fill="auto"/>
          </w:tcPr>
          <w:p w14:paraId="54F35F23" w14:textId="6612254B" w:rsidR="00094FDA" w:rsidRDefault="00094FDA" w:rsidP="00094FDA">
            <w:pPr>
              <w:pStyle w:val="TABLE-cell"/>
            </w:pPr>
            <w:r>
              <w:t>EGU_EXCEEDED</w:t>
            </w:r>
          </w:p>
        </w:tc>
        <w:tc>
          <w:tcPr>
            <w:tcW w:w="4680" w:type="dxa"/>
            <w:shd w:val="clear" w:color="auto" w:fill="auto"/>
          </w:tcPr>
          <w:p w14:paraId="17959556" w14:textId="2AFE4356" w:rsidR="00094FDA" w:rsidRDefault="00094FDA" w:rsidP="00094FDA">
            <w:pPr>
              <w:pStyle w:val="TABLE-cell"/>
            </w:pPr>
            <w:r>
              <w:t>Uncertain_EngineeringUnitsExceeded</w:t>
            </w:r>
          </w:p>
        </w:tc>
      </w:tr>
      <w:tr w:rsidR="00094FDA" w14:paraId="75A89BFF" w14:textId="77777777" w:rsidTr="00094FDA">
        <w:tblPrEx>
          <w:tblCellMar>
            <w:top w:w="0" w:type="dxa"/>
            <w:bottom w:w="0" w:type="dxa"/>
          </w:tblCellMar>
        </w:tblPrEx>
        <w:tc>
          <w:tcPr>
            <w:tcW w:w="4680" w:type="dxa"/>
            <w:shd w:val="clear" w:color="auto" w:fill="auto"/>
          </w:tcPr>
          <w:p w14:paraId="62413070" w14:textId="7E2027AD" w:rsidR="00094FDA" w:rsidRDefault="00094FDA" w:rsidP="00094FDA">
            <w:pPr>
              <w:pStyle w:val="TABLE-cell"/>
            </w:pPr>
            <w:r>
              <w:t>LAST_USABLE</w:t>
            </w:r>
          </w:p>
        </w:tc>
        <w:tc>
          <w:tcPr>
            <w:tcW w:w="4680" w:type="dxa"/>
            <w:shd w:val="clear" w:color="auto" w:fill="auto"/>
          </w:tcPr>
          <w:p w14:paraId="79EC348A" w14:textId="1B48299C" w:rsidR="00094FDA" w:rsidRDefault="00094FDA" w:rsidP="00094FDA">
            <w:pPr>
              <w:pStyle w:val="TABLE-cell"/>
            </w:pPr>
            <w:r>
              <w:t>Uncertain_LastUsableValue</w:t>
            </w:r>
          </w:p>
        </w:tc>
      </w:tr>
      <w:tr w:rsidR="00094FDA" w14:paraId="2324914F" w14:textId="77777777" w:rsidTr="00094FDA">
        <w:tblPrEx>
          <w:tblCellMar>
            <w:top w:w="0" w:type="dxa"/>
            <w:bottom w:w="0" w:type="dxa"/>
          </w:tblCellMar>
        </w:tblPrEx>
        <w:tc>
          <w:tcPr>
            <w:tcW w:w="4680" w:type="dxa"/>
            <w:shd w:val="clear" w:color="auto" w:fill="auto"/>
          </w:tcPr>
          <w:p w14:paraId="60758E3B" w14:textId="5E65EA9A" w:rsidR="00094FDA" w:rsidRDefault="00094FDA" w:rsidP="00094FDA">
            <w:pPr>
              <w:pStyle w:val="TABLE-cell"/>
            </w:pPr>
            <w:r>
              <w:t>BAD</w:t>
            </w:r>
          </w:p>
        </w:tc>
        <w:tc>
          <w:tcPr>
            <w:tcW w:w="4680" w:type="dxa"/>
            <w:shd w:val="clear" w:color="auto" w:fill="auto"/>
          </w:tcPr>
          <w:p w14:paraId="18DE4C5F" w14:textId="3FC7D133" w:rsidR="00094FDA" w:rsidRDefault="00094FDA" w:rsidP="00094FDA">
            <w:pPr>
              <w:pStyle w:val="TABLE-cell"/>
            </w:pPr>
            <w:r>
              <w:t>Bad</w:t>
            </w:r>
          </w:p>
        </w:tc>
      </w:tr>
      <w:tr w:rsidR="00094FDA" w14:paraId="3AF2DDF0" w14:textId="77777777" w:rsidTr="00094FDA">
        <w:tblPrEx>
          <w:tblCellMar>
            <w:top w:w="0" w:type="dxa"/>
            <w:bottom w:w="0" w:type="dxa"/>
          </w:tblCellMar>
        </w:tblPrEx>
        <w:tc>
          <w:tcPr>
            <w:tcW w:w="4680" w:type="dxa"/>
            <w:shd w:val="clear" w:color="auto" w:fill="auto"/>
          </w:tcPr>
          <w:p w14:paraId="4CE75166" w14:textId="3CD86AF6" w:rsidR="00094FDA" w:rsidRDefault="00094FDA" w:rsidP="00094FDA">
            <w:pPr>
              <w:pStyle w:val="TABLE-cell"/>
            </w:pPr>
            <w:r>
              <w:t>CONFIG_ERROR</w:t>
            </w:r>
          </w:p>
        </w:tc>
        <w:tc>
          <w:tcPr>
            <w:tcW w:w="4680" w:type="dxa"/>
            <w:shd w:val="clear" w:color="auto" w:fill="auto"/>
          </w:tcPr>
          <w:p w14:paraId="612A9DC1" w14:textId="7DBDEBF8" w:rsidR="00094FDA" w:rsidRDefault="00094FDA" w:rsidP="00094FDA">
            <w:pPr>
              <w:pStyle w:val="TABLE-cell"/>
            </w:pPr>
            <w:r>
              <w:t>Bad_ConfigurationError</w:t>
            </w:r>
          </w:p>
        </w:tc>
      </w:tr>
      <w:tr w:rsidR="00094FDA" w14:paraId="45548EEB" w14:textId="77777777" w:rsidTr="00094FDA">
        <w:tblPrEx>
          <w:tblCellMar>
            <w:top w:w="0" w:type="dxa"/>
            <w:bottom w:w="0" w:type="dxa"/>
          </w:tblCellMar>
        </w:tblPrEx>
        <w:tc>
          <w:tcPr>
            <w:tcW w:w="4680" w:type="dxa"/>
            <w:shd w:val="clear" w:color="auto" w:fill="auto"/>
          </w:tcPr>
          <w:p w14:paraId="12391E73" w14:textId="680FB114" w:rsidR="00094FDA" w:rsidRDefault="00094FDA" w:rsidP="00094FDA">
            <w:pPr>
              <w:pStyle w:val="TABLE-cell"/>
            </w:pPr>
            <w:r>
              <w:t>NOT_CONNECTED</w:t>
            </w:r>
          </w:p>
        </w:tc>
        <w:tc>
          <w:tcPr>
            <w:tcW w:w="4680" w:type="dxa"/>
            <w:shd w:val="clear" w:color="auto" w:fill="auto"/>
          </w:tcPr>
          <w:p w14:paraId="3451E896" w14:textId="27E7335B" w:rsidR="00094FDA" w:rsidRDefault="00094FDA" w:rsidP="00094FDA">
            <w:pPr>
              <w:pStyle w:val="TABLE-cell"/>
            </w:pPr>
            <w:r>
              <w:t>Bad_NotConnected</w:t>
            </w:r>
          </w:p>
        </w:tc>
      </w:tr>
      <w:tr w:rsidR="00094FDA" w14:paraId="52A99CF7" w14:textId="77777777" w:rsidTr="00094FDA">
        <w:tblPrEx>
          <w:tblCellMar>
            <w:top w:w="0" w:type="dxa"/>
            <w:bottom w:w="0" w:type="dxa"/>
          </w:tblCellMar>
        </w:tblPrEx>
        <w:tc>
          <w:tcPr>
            <w:tcW w:w="4680" w:type="dxa"/>
            <w:shd w:val="clear" w:color="auto" w:fill="auto"/>
          </w:tcPr>
          <w:p w14:paraId="57FBB1B3" w14:textId="06ACFB60" w:rsidR="00094FDA" w:rsidRDefault="00094FDA" w:rsidP="00094FDA">
            <w:pPr>
              <w:pStyle w:val="TABLE-cell"/>
            </w:pPr>
            <w:r>
              <w:t>COMM_FAILURE</w:t>
            </w:r>
          </w:p>
        </w:tc>
        <w:tc>
          <w:tcPr>
            <w:tcW w:w="4680" w:type="dxa"/>
            <w:shd w:val="clear" w:color="auto" w:fill="auto"/>
          </w:tcPr>
          <w:p w14:paraId="6DDD022E" w14:textId="2EDCFBD2" w:rsidR="00094FDA" w:rsidRDefault="00094FDA" w:rsidP="00094FDA">
            <w:pPr>
              <w:pStyle w:val="TABLE-cell"/>
            </w:pPr>
            <w:r>
              <w:t>Bad_NoCommunication</w:t>
            </w:r>
          </w:p>
        </w:tc>
      </w:tr>
      <w:tr w:rsidR="00094FDA" w14:paraId="03086ACB" w14:textId="77777777" w:rsidTr="00094FDA">
        <w:tblPrEx>
          <w:tblCellMar>
            <w:top w:w="0" w:type="dxa"/>
            <w:bottom w:w="0" w:type="dxa"/>
          </w:tblCellMar>
        </w:tblPrEx>
        <w:tc>
          <w:tcPr>
            <w:tcW w:w="4680" w:type="dxa"/>
            <w:shd w:val="clear" w:color="auto" w:fill="auto"/>
          </w:tcPr>
          <w:p w14:paraId="4FF78C1E" w14:textId="694BE91B" w:rsidR="00094FDA" w:rsidRDefault="00094FDA" w:rsidP="00094FDA">
            <w:pPr>
              <w:pStyle w:val="TABLE-cell"/>
            </w:pPr>
            <w:r>
              <w:t>DEVICE_FAILURE</w:t>
            </w:r>
          </w:p>
        </w:tc>
        <w:tc>
          <w:tcPr>
            <w:tcW w:w="4680" w:type="dxa"/>
            <w:shd w:val="clear" w:color="auto" w:fill="auto"/>
          </w:tcPr>
          <w:p w14:paraId="66C73350" w14:textId="014A6F74" w:rsidR="00094FDA" w:rsidRDefault="00094FDA" w:rsidP="00094FDA">
            <w:pPr>
              <w:pStyle w:val="TABLE-cell"/>
            </w:pPr>
            <w:r>
              <w:t>Bad_DeviceFailure</w:t>
            </w:r>
          </w:p>
        </w:tc>
      </w:tr>
      <w:tr w:rsidR="00094FDA" w14:paraId="5F5E82FD" w14:textId="77777777" w:rsidTr="00094FDA">
        <w:tblPrEx>
          <w:tblCellMar>
            <w:top w:w="0" w:type="dxa"/>
            <w:bottom w:w="0" w:type="dxa"/>
          </w:tblCellMar>
        </w:tblPrEx>
        <w:tc>
          <w:tcPr>
            <w:tcW w:w="4680" w:type="dxa"/>
            <w:shd w:val="clear" w:color="auto" w:fill="auto"/>
          </w:tcPr>
          <w:p w14:paraId="74F5A258" w14:textId="4FFCA8B7" w:rsidR="00094FDA" w:rsidRDefault="00094FDA" w:rsidP="00094FDA">
            <w:pPr>
              <w:pStyle w:val="TABLE-cell"/>
            </w:pPr>
            <w:r>
              <w:t>SENSOR_FAILURE</w:t>
            </w:r>
          </w:p>
        </w:tc>
        <w:tc>
          <w:tcPr>
            <w:tcW w:w="4680" w:type="dxa"/>
            <w:shd w:val="clear" w:color="auto" w:fill="auto"/>
          </w:tcPr>
          <w:p w14:paraId="0E61F772" w14:textId="2047344F" w:rsidR="00094FDA" w:rsidRDefault="00094FDA" w:rsidP="00094FDA">
            <w:pPr>
              <w:pStyle w:val="TABLE-cell"/>
            </w:pPr>
            <w:r>
              <w:t>Bad_SensorFailure</w:t>
            </w:r>
          </w:p>
        </w:tc>
      </w:tr>
      <w:tr w:rsidR="00094FDA" w14:paraId="47682C9F" w14:textId="77777777" w:rsidTr="00094FDA">
        <w:tblPrEx>
          <w:tblCellMar>
            <w:top w:w="0" w:type="dxa"/>
            <w:bottom w:w="0" w:type="dxa"/>
          </w:tblCellMar>
        </w:tblPrEx>
        <w:tc>
          <w:tcPr>
            <w:tcW w:w="4680" w:type="dxa"/>
            <w:shd w:val="clear" w:color="auto" w:fill="auto"/>
          </w:tcPr>
          <w:p w14:paraId="47D4150D" w14:textId="2CC4B042" w:rsidR="00094FDA" w:rsidRDefault="00094FDA" w:rsidP="00094FDA">
            <w:pPr>
              <w:pStyle w:val="TABLE-cell"/>
            </w:pPr>
            <w:r>
              <w:t>LAST_KNOWN</w:t>
            </w:r>
          </w:p>
        </w:tc>
        <w:tc>
          <w:tcPr>
            <w:tcW w:w="4680" w:type="dxa"/>
            <w:shd w:val="clear" w:color="auto" w:fill="auto"/>
          </w:tcPr>
          <w:p w14:paraId="2E387834" w14:textId="7BEF9E38" w:rsidR="00094FDA" w:rsidRDefault="00094FDA" w:rsidP="00094FDA">
            <w:pPr>
              <w:pStyle w:val="TABLE-cell"/>
            </w:pPr>
            <w:r>
              <w:t>Bad_OutOfService</w:t>
            </w:r>
          </w:p>
        </w:tc>
      </w:tr>
      <w:tr w:rsidR="00094FDA" w14:paraId="37B227A9" w14:textId="77777777" w:rsidTr="00094FDA">
        <w:tblPrEx>
          <w:tblCellMar>
            <w:top w:w="0" w:type="dxa"/>
            <w:bottom w:w="0" w:type="dxa"/>
          </w:tblCellMar>
        </w:tblPrEx>
        <w:tc>
          <w:tcPr>
            <w:tcW w:w="4680" w:type="dxa"/>
            <w:shd w:val="clear" w:color="auto" w:fill="auto"/>
          </w:tcPr>
          <w:p w14:paraId="02849F6A" w14:textId="163D6047" w:rsidR="00094FDA" w:rsidRDefault="00094FDA" w:rsidP="00094FDA">
            <w:pPr>
              <w:pStyle w:val="TABLE-cell"/>
            </w:pPr>
            <w:r>
              <w:t>OUT_OF_SERVICE</w:t>
            </w:r>
          </w:p>
        </w:tc>
        <w:tc>
          <w:tcPr>
            <w:tcW w:w="4680" w:type="dxa"/>
            <w:shd w:val="clear" w:color="auto" w:fill="auto"/>
          </w:tcPr>
          <w:p w14:paraId="34E45C35" w14:textId="50D6B4DD" w:rsidR="00094FDA" w:rsidRDefault="00094FDA" w:rsidP="00094FDA">
            <w:pPr>
              <w:pStyle w:val="TABLE-cell"/>
            </w:pPr>
            <w:r>
              <w:t>Bad_OutOfService</w:t>
            </w:r>
          </w:p>
        </w:tc>
      </w:tr>
      <w:tr w:rsidR="00094FDA" w14:paraId="478381BC" w14:textId="77777777" w:rsidTr="00094FDA">
        <w:tblPrEx>
          <w:tblCellMar>
            <w:top w:w="0" w:type="dxa"/>
            <w:bottom w:w="0" w:type="dxa"/>
          </w:tblCellMar>
        </w:tblPrEx>
        <w:tc>
          <w:tcPr>
            <w:tcW w:w="4680" w:type="dxa"/>
            <w:shd w:val="clear" w:color="auto" w:fill="auto"/>
          </w:tcPr>
          <w:p w14:paraId="48A85709" w14:textId="5215240A" w:rsidR="00094FDA" w:rsidRDefault="00094FDA" w:rsidP="00094FDA">
            <w:pPr>
              <w:pStyle w:val="TABLE-cell"/>
            </w:pPr>
            <w:r>
              <w:t>WAITING_FOR_INITIAL_DATA</w:t>
            </w:r>
          </w:p>
        </w:tc>
        <w:tc>
          <w:tcPr>
            <w:tcW w:w="4680" w:type="dxa"/>
            <w:shd w:val="clear" w:color="auto" w:fill="auto"/>
          </w:tcPr>
          <w:p w14:paraId="7D1FC989" w14:textId="7B39E6CE" w:rsidR="00094FDA" w:rsidRDefault="00094FDA" w:rsidP="00094FDA">
            <w:pPr>
              <w:pStyle w:val="TABLE-cell"/>
            </w:pPr>
            <w:r>
              <w:t>Bad_WaitingForInitialData</w:t>
            </w:r>
          </w:p>
        </w:tc>
      </w:tr>
    </w:tbl>
    <w:p w14:paraId="430CC7D8" w14:textId="775872F4" w:rsidR="00094FDA" w:rsidRDefault="00094FDA" w:rsidP="00094FDA">
      <w:pPr>
        <w:pStyle w:val="NoSpacing"/>
      </w:pPr>
    </w:p>
    <w:p w14:paraId="5934E3E3" w14:textId="77777777" w:rsidR="00094FDA" w:rsidRDefault="00094FDA" w:rsidP="00094FDA">
      <w:pPr>
        <w:pStyle w:val="ANNEX-heading3"/>
      </w:pPr>
      <w:r>
        <w:t>Timestamp</w:t>
      </w:r>
    </w:p>
    <w:p w14:paraId="6383BF41" w14:textId="3935EC01" w:rsidR="00094FDA" w:rsidRDefault="00094FDA" w:rsidP="00094FDA">
      <w:pPr>
        <w:pStyle w:val="PARAGRAPH"/>
      </w:pPr>
      <w:r>
        <w:t>The Timestamp provided for a value in the DA server is assigned to the SourceTimeStamp of the DataValue in the COM UA Wrapper.</w:t>
      </w:r>
    </w:p>
    <w:p w14:paraId="23498158" w14:textId="0655429F" w:rsidR="00094FDA" w:rsidRDefault="00094FDA" w:rsidP="00094FDA">
      <w:pPr>
        <w:pStyle w:val="PARAGRAPH"/>
      </w:pPr>
      <w:r>
        <w:t>The ServerTimeStamp in the DataValue is set to the current time by the COM UA Wrapper at the start of the Read Operation.</w:t>
      </w:r>
    </w:p>
    <w:p w14:paraId="05131EF0" w14:textId="77777777" w:rsidR="00094FDA" w:rsidRDefault="00094FDA" w:rsidP="00094FDA">
      <w:pPr>
        <w:pStyle w:val="ANNEX-heading2"/>
      </w:pPr>
      <w:r>
        <w:t>Read data</w:t>
      </w:r>
    </w:p>
    <w:p w14:paraId="32B0FEFB" w14:textId="70D5CB87" w:rsidR="00094FDA" w:rsidRDefault="00094FDA" w:rsidP="00094FDA">
      <w:pPr>
        <w:pStyle w:val="PARAGRAPH"/>
      </w:pPr>
      <w:r>
        <w:t>The COM UA Wrapper supports performing Read operations to DA servers of versions 2.05a and 3.</w:t>
      </w:r>
    </w:p>
    <w:p w14:paraId="173B4AB4" w14:textId="01A15C07" w:rsidR="00094FDA" w:rsidRDefault="00094FDA" w:rsidP="00094FDA">
      <w:pPr>
        <w:pStyle w:val="PARAGRAPH"/>
      </w:pPr>
      <w:r>
        <w:t>For version 2.05a, the COM UA wrapper creates a Group using the IOPCServer::AddGroup method and adds the items whose data is to be read to the Group using IOPCItemMgmt::AddItems method. The Data is retrieved for the items using the IOPCSyncIO::Read method. The VQT for each item is mapped to the DataValue structure as shown in [Figure A.2]. Please note that only Read from Device is supported for this version. The “maxAge” parameter is ignored.</w:t>
      </w:r>
    </w:p>
    <w:p w14:paraId="45E1124A" w14:textId="0FA20F47" w:rsidR="00094FDA" w:rsidRDefault="00094FDA" w:rsidP="00094FDA">
      <w:pPr>
        <w:pStyle w:val="PARAGRAPH"/>
      </w:pPr>
      <w:r>
        <w:t>For version 3, the COM UA Wrapper uses the IOPCItemIO::Read to retrieve the data. The VQT for each item is mapped to the DataValue structure as shown in [Figure A.2]. The Read supports both the Read from Device and Cache and uses the “maxAge” parameter.</w:t>
      </w:r>
    </w:p>
    <w:p w14:paraId="78E3790A" w14:textId="38DB003F" w:rsidR="00094FDA" w:rsidRDefault="00094FDA" w:rsidP="00094FDA">
      <w:pPr>
        <w:pStyle w:val="PARAGRAPH"/>
      </w:pPr>
      <w:r>
        <w:t>If there are errors for the items in the Read from the DA server, then these are mapped to the StatusCode of the DataValue in the COM UA Wrapper.</w:t>
      </w:r>
    </w:p>
    <w:p w14:paraId="2E483847" w14:textId="32B7C09D" w:rsidR="00094FDA" w:rsidRDefault="00094FDA" w:rsidP="00094FDA">
      <w:pPr>
        <w:pStyle w:val="PARAGRAPH"/>
      </w:pPr>
      <w:r>
        <w:t>The mapping of the OPC COM DA Read Errors code to OPC UA Status code (in the COM UA Wrapper) is shown in [Table A.4]:</w:t>
      </w:r>
    </w:p>
    <w:p w14:paraId="57A5F69C" w14:textId="16974970" w:rsidR="00094FDA" w:rsidRDefault="00094FDA" w:rsidP="00094FDA">
      <w:pPr>
        <w:pStyle w:val="TABLE-title"/>
      </w:pPr>
      <w:r>
        <w:t>Table A.</w:t>
      </w:r>
      <w:r>
        <w:fldChar w:fldCharType="begin"/>
      </w:r>
      <w:r>
        <w:instrText xml:space="preserve"> SEQ Table \* ARABIC </w:instrText>
      </w:r>
      <w:r>
        <w:fldChar w:fldCharType="separate"/>
      </w:r>
      <w:r>
        <w:rPr>
          <w:noProof/>
        </w:rPr>
        <w:t>34</w:t>
      </w:r>
      <w:r>
        <w:fldChar w:fldCharType="end"/>
      </w:r>
      <w:r>
        <w:t xml:space="preserve"> – OPC DA Read error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0E526D4A" w14:textId="77777777" w:rsidTr="00094FDA">
        <w:tblPrEx>
          <w:tblCellMar>
            <w:top w:w="0" w:type="dxa"/>
            <w:bottom w:w="0" w:type="dxa"/>
          </w:tblCellMar>
        </w:tblPrEx>
        <w:tc>
          <w:tcPr>
            <w:tcW w:w="4680" w:type="dxa"/>
            <w:tcBorders>
              <w:bottom w:val="double" w:sz="4" w:space="0" w:color="auto"/>
            </w:tcBorders>
            <w:shd w:val="clear" w:color="auto" w:fill="auto"/>
          </w:tcPr>
          <w:p w14:paraId="11505B29" w14:textId="220D73BB" w:rsidR="00094FDA" w:rsidRDefault="00094FDA" w:rsidP="00094FDA">
            <w:pPr>
              <w:pStyle w:val="TABLE-col-heading"/>
            </w:pPr>
            <w:r>
              <w:t>OPC DA Error ID</w:t>
            </w:r>
          </w:p>
        </w:tc>
        <w:tc>
          <w:tcPr>
            <w:tcW w:w="4680" w:type="dxa"/>
            <w:tcBorders>
              <w:bottom w:val="double" w:sz="4" w:space="0" w:color="auto"/>
            </w:tcBorders>
            <w:shd w:val="clear" w:color="auto" w:fill="auto"/>
          </w:tcPr>
          <w:p w14:paraId="52C5EE43" w14:textId="7DB9D7F5" w:rsidR="00094FDA" w:rsidRDefault="00094FDA" w:rsidP="00094FDA">
            <w:pPr>
              <w:pStyle w:val="TABLE-col-heading"/>
            </w:pPr>
            <w:r>
              <w:t>OPC UA Status Code</w:t>
            </w:r>
          </w:p>
        </w:tc>
      </w:tr>
      <w:tr w:rsidR="00094FDA" w14:paraId="392AD234" w14:textId="77777777" w:rsidTr="00094FDA">
        <w:tblPrEx>
          <w:tblCellMar>
            <w:top w:w="0" w:type="dxa"/>
            <w:bottom w:w="0" w:type="dxa"/>
          </w:tblCellMar>
        </w:tblPrEx>
        <w:tc>
          <w:tcPr>
            <w:tcW w:w="4680" w:type="dxa"/>
            <w:tcBorders>
              <w:top w:val="double" w:sz="4" w:space="0" w:color="auto"/>
            </w:tcBorders>
            <w:shd w:val="clear" w:color="auto" w:fill="auto"/>
          </w:tcPr>
          <w:p w14:paraId="0B376769" w14:textId="7C45C95D" w:rsidR="00094FDA" w:rsidRDefault="00094FDA" w:rsidP="00094FDA">
            <w:pPr>
              <w:pStyle w:val="TABLE-cell"/>
            </w:pPr>
            <w:r>
              <w:t>OPC_E_BADRIGHTS</w:t>
            </w:r>
          </w:p>
        </w:tc>
        <w:tc>
          <w:tcPr>
            <w:tcW w:w="4680" w:type="dxa"/>
            <w:tcBorders>
              <w:top w:val="double" w:sz="4" w:space="0" w:color="auto"/>
            </w:tcBorders>
            <w:shd w:val="clear" w:color="auto" w:fill="auto"/>
          </w:tcPr>
          <w:p w14:paraId="6786CB1C" w14:textId="02BF3E6C" w:rsidR="00094FDA" w:rsidRDefault="00094FDA" w:rsidP="00094FDA">
            <w:pPr>
              <w:pStyle w:val="TABLE-cell"/>
            </w:pPr>
            <w:r>
              <w:t>Bad_NotReadable</w:t>
            </w:r>
          </w:p>
        </w:tc>
      </w:tr>
      <w:tr w:rsidR="00094FDA" w14:paraId="16B49E21" w14:textId="77777777" w:rsidTr="00094FDA">
        <w:tblPrEx>
          <w:tblCellMar>
            <w:top w:w="0" w:type="dxa"/>
            <w:bottom w:w="0" w:type="dxa"/>
          </w:tblCellMar>
        </w:tblPrEx>
        <w:tc>
          <w:tcPr>
            <w:tcW w:w="4680" w:type="dxa"/>
            <w:shd w:val="clear" w:color="auto" w:fill="auto"/>
          </w:tcPr>
          <w:p w14:paraId="3ACEF759" w14:textId="35C2392C" w:rsidR="00094FDA" w:rsidRDefault="00094FDA" w:rsidP="00094FDA">
            <w:pPr>
              <w:pStyle w:val="TABLE-cell"/>
            </w:pPr>
            <w:r>
              <w:t>E_OUTOFMEMORY</w:t>
            </w:r>
          </w:p>
        </w:tc>
        <w:tc>
          <w:tcPr>
            <w:tcW w:w="4680" w:type="dxa"/>
            <w:shd w:val="clear" w:color="auto" w:fill="auto"/>
          </w:tcPr>
          <w:p w14:paraId="30F3DEBC" w14:textId="757C33FA" w:rsidR="00094FDA" w:rsidRDefault="00094FDA" w:rsidP="00094FDA">
            <w:pPr>
              <w:pStyle w:val="TABLE-cell"/>
            </w:pPr>
            <w:r>
              <w:t>Bad_OutOfMemory</w:t>
            </w:r>
          </w:p>
        </w:tc>
      </w:tr>
      <w:tr w:rsidR="00094FDA" w14:paraId="0A4A5A5F" w14:textId="77777777" w:rsidTr="00094FDA">
        <w:tblPrEx>
          <w:tblCellMar>
            <w:top w:w="0" w:type="dxa"/>
            <w:bottom w:w="0" w:type="dxa"/>
          </w:tblCellMar>
        </w:tblPrEx>
        <w:tc>
          <w:tcPr>
            <w:tcW w:w="4680" w:type="dxa"/>
            <w:shd w:val="clear" w:color="auto" w:fill="auto"/>
          </w:tcPr>
          <w:p w14:paraId="2A230493" w14:textId="436D407A" w:rsidR="00094FDA" w:rsidRDefault="00094FDA" w:rsidP="00094FDA">
            <w:pPr>
              <w:pStyle w:val="TABLE-cell"/>
            </w:pPr>
            <w:r>
              <w:t>OPC_E_INVALIDHANDLE</w:t>
            </w:r>
          </w:p>
        </w:tc>
        <w:tc>
          <w:tcPr>
            <w:tcW w:w="4680" w:type="dxa"/>
            <w:shd w:val="clear" w:color="auto" w:fill="auto"/>
          </w:tcPr>
          <w:p w14:paraId="1C7331CE" w14:textId="6A9E5149" w:rsidR="00094FDA" w:rsidRDefault="00094FDA" w:rsidP="00094FDA">
            <w:pPr>
              <w:pStyle w:val="TABLE-cell"/>
            </w:pPr>
            <w:r>
              <w:t>Bad_NodeIdUnknown</w:t>
            </w:r>
          </w:p>
        </w:tc>
      </w:tr>
      <w:tr w:rsidR="00094FDA" w14:paraId="195AEAC8" w14:textId="77777777" w:rsidTr="00094FDA">
        <w:tblPrEx>
          <w:tblCellMar>
            <w:top w:w="0" w:type="dxa"/>
            <w:bottom w:w="0" w:type="dxa"/>
          </w:tblCellMar>
        </w:tblPrEx>
        <w:tc>
          <w:tcPr>
            <w:tcW w:w="4680" w:type="dxa"/>
            <w:shd w:val="clear" w:color="auto" w:fill="auto"/>
          </w:tcPr>
          <w:p w14:paraId="61799A45" w14:textId="7FF7B4BD" w:rsidR="00094FDA" w:rsidRDefault="00094FDA" w:rsidP="00094FDA">
            <w:pPr>
              <w:pStyle w:val="TABLE-cell"/>
            </w:pPr>
            <w:r>
              <w:t>OPC_E_UNKNOWNITEMID</w:t>
            </w:r>
          </w:p>
        </w:tc>
        <w:tc>
          <w:tcPr>
            <w:tcW w:w="4680" w:type="dxa"/>
            <w:shd w:val="clear" w:color="auto" w:fill="auto"/>
          </w:tcPr>
          <w:p w14:paraId="112025E8" w14:textId="3E8C872D" w:rsidR="00094FDA" w:rsidRDefault="00094FDA" w:rsidP="00094FDA">
            <w:pPr>
              <w:pStyle w:val="TABLE-cell"/>
            </w:pPr>
            <w:r>
              <w:t>Bad_NodeIdUnknown</w:t>
            </w:r>
          </w:p>
        </w:tc>
      </w:tr>
      <w:tr w:rsidR="00094FDA" w14:paraId="23BDCCDE" w14:textId="77777777" w:rsidTr="00094FDA">
        <w:tblPrEx>
          <w:tblCellMar>
            <w:top w:w="0" w:type="dxa"/>
            <w:bottom w:w="0" w:type="dxa"/>
          </w:tblCellMar>
        </w:tblPrEx>
        <w:tc>
          <w:tcPr>
            <w:tcW w:w="4680" w:type="dxa"/>
            <w:shd w:val="clear" w:color="auto" w:fill="auto"/>
          </w:tcPr>
          <w:p w14:paraId="4FEDC8A8" w14:textId="10C615E2" w:rsidR="00094FDA" w:rsidRDefault="00094FDA" w:rsidP="00094FDA">
            <w:pPr>
              <w:pStyle w:val="TABLE-cell"/>
            </w:pPr>
            <w:r>
              <w:t>E_INVALIDITEMID</w:t>
            </w:r>
          </w:p>
        </w:tc>
        <w:tc>
          <w:tcPr>
            <w:tcW w:w="4680" w:type="dxa"/>
            <w:shd w:val="clear" w:color="auto" w:fill="auto"/>
          </w:tcPr>
          <w:p w14:paraId="7037B23D" w14:textId="7B8F276C" w:rsidR="00094FDA" w:rsidRDefault="00094FDA" w:rsidP="00094FDA">
            <w:pPr>
              <w:pStyle w:val="TABLE-cell"/>
            </w:pPr>
            <w:r>
              <w:t>Bad_NodeIdInvalid</w:t>
            </w:r>
          </w:p>
        </w:tc>
      </w:tr>
      <w:tr w:rsidR="00094FDA" w14:paraId="71121140" w14:textId="77777777" w:rsidTr="00094FDA">
        <w:tblPrEx>
          <w:tblCellMar>
            <w:top w:w="0" w:type="dxa"/>
            <w:bottom w:w="0" w:type="dxa"/>
          </w:tblCellMar>
        </w:tblPrEx>
        <w:tc>
          <w:tcPr>
            <w:tcW w:w="4680" w:type="dxa"/>
            <w:shd w:val="clear" w:color="auto" w:fill="auto"/>
          </w:tcPr>
          <w:p w14:paraId="43691A1E" w14:textId="37F0482E" w:rsidR="00094FDA" w:rsidRDefault="00094FDA" w:rsidP="00094FDA">
            <w:pPr>
              <w:pStyle w:val="TABLE-cell"/>
            </w:pPr>
            <w:r>
              <w:t>E_INVALID_PID</w:t>
            </w:r>
          </w:p>
        </w:tc>
        <w:tc>
          <w:tcPr>
            <w:tcW w:w="4680" w:type="dxa"/>
            <w:shd w:val="clear" w:color="auto" w:fill="auto"/>
          </w:tcPr>
          <w:p w14:paraId="321BD6F4" w14:textId="64926C16" w:rsidR="00094FDA" w:rsidRDefault="00094FDA" w:rsidP="00094FDA">
            <w:pPr>
              <w:pStyle w:val="TABLE-cell"/>
            </w:pPr>
            <w:r>
              <w:t>Bad_AttributeIdInvalid</w:t>
            </w:r>
          </w:p>
        </w:tc>
      </w:tr>
      <w:tr w:rsidR="00094FDA" w14:paraId="5E1FFF25" w14:textId="77777777" w:rsidTr="00094FDA">
        <w:tblPrEx>
          <w:tblCellMar>
            <w:top w:w="0" w:type="dxa"/>
            <w:bottom w:w="0" w:type="dxa"/>
          </w:tblCellMar>
        </w:tblPrEx>
        <w:tc>
          <w:tcPr>
            <w:tcW w:w="4680" w:type="dxa"/>
            <w:shd w:val="clear" w:color="auto" w:fill="auto"/>
          </w:tcPr>
          <w:p w14:paraId="5D2CB072" w14:textId="2276B042" w:rsidR="00094FDA" w:rsidRDefault="00094FDA" w:rsidP="00094FDA">
            <w:pPr>
              <w:pStyle w:val="TABLE-cell"/>
            </w:pPr>
            <w:r>
              <w:t>E_ACCESSDENIED</w:t>
            </w:r>
          </w:p>
        </w:tc>
        <w:tc>
          <w:tcPr>
            <w:tcW w:w="4680" w:type="dxa"/>
            <w:shd w:val="clear" w:color="auto" w:fill="auto"/>
          </w:tcPr>
          <w:p w14:paraId="1679EA58" w14:textId="4DC8C8B2" w:rsidR="00094FDA" w:rsidRDefault="00094FDA" w:rsidP="00094FDA">
            <w:pPr>
              <w:pStyle w:val="TABLE-cell"/>
            </w:pPr>
            <w:r>
              <w:t>Bad_OutOfService</w:t>
            </w:r>
          </w:p>
        </w:tc>
      </w:tr>
      <w:tr w:rsidR="00094FDA" w14:paraId="78433C5F" w14:textId="77777777" w:rsidTr="00094FDA">
        <w:tblPrEx>
          <w:tblCellMar>
            <w:top w:w="0" w:type="dxa"/>
            <w:bottom w:w="0" w:type="dxa"/>
          </w:tblCellMar>
        </w:tblPrEx>
        <w:tc>
          <w:tcPr>
            <w:tcW w:w="4680" w:type="dxa"/>
            <w:shd w:val="clear" w:color="auto" w:fill="auto"/>
          </w:tcPr>
          <w:p w14:paraId="0C8C0BBB" w14:textId="01EB3DE5" w:rsidR="00094FDA" w:rsidRDefault="00094FDA" w:rsidP="00094FDA">
            <w:pPr>
              <w:pStyle w:val="TABLE-cell"/>
            </w:pPr>
            <w:r>
              <w:t>Others</w:t>
            </w:r>
          </w:p>
        </w:tc>
        <w:tc>
          <w:tcPr>
            <w:tcW w:w="4680" w:type="dxa"/>
            <w:shd w:val="clear" w:color="auto" w:fill="auto"/>
          </w:tcPr>
          <w:p w14:paraId="73AABDE0" w14:textId="249D812C" w:rsidR="00094FDA" w:rsidRDefault="00094FDA" w:rsidP="00094FDA">
            <w:pPr>
              <w:pStyle w:val="TABLE-cell"/>
            </w:pPr>
            <w:r>
              <w:t>Bad_UnexpectedError</w:t>
            </w:r>
          </w:p>
        </w:tc>
      </w:tr>
    </w:tbl>
    <w:p w14:paraId="4E651197" w14:textId="49712F0E" w:rsidR="00094FDA" w:rsidRDefault="00094FDA" w:rsidP="00094FDA">
      <w:pPr>
        <w:pStyle w:val="NoSpacing"/>
      </w:pPr>
    </w:p>
    <w:p w14:paraId="4E301203" w14:textId="77777777" w:rsidR="00094FDA" w:rsidRDefault="00094FDA" w:rsidP="00094FDA">
      <w:pPr>
        <w:pStyle w:val="ANNEX-heading2"/>
      </w:pPr>
      <w:r>
        <w:t>Write Data</w:t>
      </w:r>
    </w:p>
    <w:p w14:paraId="3A185A52" w14:textId="69857020" w:rsidR="00094FDA" w:rsidRDefault="00094FDA" w:rsidP="00094FDA">
      <w:pPr>
        <w:pStyle w:val="PARAGRAPH"/>
      </w:pPr>
      <w:r>
        <w:t>The COM UA Wrapper supports performing Write operations to DA servers of versions 2.05a and 3.</w:t>
      </w:r>
    </w:p>
    <w:p w14:paraId="43B70B7C" w14:textId="237A8C23" w:rsidR="00094FDA" w:rsidRDefault="00094FDA" w:rsidP="00094FDA">
      <w:pPr>
        <w:pStyle w:val="PARAGRAPH"/>
      </w:pPr>
      <w:r>
        <w:t>For version 2.05a, the COM UA wrapper creates a Group using the IOPCServer::AddGroup method and adds the items whose data is to be written using IOPCItemMgmt::AddItems method. The value is written for the items using the IOPCSyncIO::Write method. Note that if the StatusCode or TimeStamps (Source or Server) is specified to be written for the item then the COM UA Wrapper returns a BadWriteNotSupported Status code for the item.</w:t>
      </w:r>
    </w:p>
    <w:p w14:paraId="7DE421C6" w14:textId="32FCCA72" w:rsidR="00094FDA" w:rsidRDefault="00094FDA" w:rsidP="00094FDA">
      <w:pPr>
        <w:pStyle w:val="PARAGRAPH"/>
      </w:pPr>
      <w:r>
        <w:t>For version 3, the COM UA Wrapper uses the IOPCItemIO::WriteVQT data including StatusCode and TimeStamp.If a SourceTimeStamp is provided, this timestamp is used for the Write else the ServerTimeStamp is used.</w:t>
      </w:r>
    </w:p>
    <w:p w14:paraId="3305AAF1" w14:textId="55BA7508" w:rsidR="00094FDA" w:rsidRDefault="00094FDA" w:rsidP="00094FDA">
      <w:pPr>
        <w:pStyle w:val="PARAGRAPH"/>
      </w:pPr>
      <w:r>
        <w:t>If there are errors for the items in the Write from the DA server, then these are mapped to the StatusCode for the corresponding item.</w:t>
      </w:r>
    </w:p>
    <w:p w14:paraId="1ED59520" w14:textId="55A6F488" w:rsidR="00094FDA" w:rsidRDefault="00094FDA" w:rsidP="00094FDA">
      <w:pPr>
        <w:pStyle w:val="PARAGRAPH"/>
      </w:pPr>
      <w:r>
        <w:t>The mapping of the OPC COM DA Write Errors code to OPC UA Status code (in the COM UA Wrapper) is shown in [Table A.5]:</w:t>
      </w:r>
    </w:p>
    <w:p w14:paraId="16F361E6" w14:textId="3106A9C1" w:rsidR="00094FDA" w:rsidRDefault="00094FDA" w:rsidP="00094FDA">
      <w:pPr>
        <w:pStyle w:val="TABLE-title"/>
      </w:pPr>
      <w:r>
        <w:t>Table A.</w:t>
      </w:r>
      <w:r>
        <w:fldChar w:fldCharType="begin"/>
      </w:r>
      <w:r>
        <w:instrText xml:space="preserve"> SEQ Table \* ARABIC </w:instrText>
      </w:r>
      <w:r>
        <w:fldChar w:fldCharType="separate"/>
      </w:r>
      <w:r>
        <w:rPr>
          <w:noProof/>
        </w:rPr>
        <w:t>35</w:t>
      </w:r>
      <w:r>
        <w:fldChar w:fldCharType="end"/>
      </w:r>
      <w:r>
        <w:t xml:space="preserve"> – OPC DA Write error code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7B2B832D" w14:textId="77777777" w:rsidTr="00094FDA">
        <w:tblPrEx>
          <w:tblCellMar>
            <w:top w:w="0" w:type="dxa"/>
            <w:bottom w:w="0" w:type="dxa"/>
          </w:tblCellMar>
        </w:tblPrEx>
        <w:tc>
          <w:tcPr>
            <w:tcW w:w="4680" w:type="dxa"/>
            <w:tcBorders>
              <w:bottom w:val="double" w:sz="4" w:space="0" w:color="auto"/>
            </w:tcBorders>
            <w:shd w:val="clear" w:color="auto" w:fill="auto"/>
          </w:tcPr>
          <w:p w14:paraId="426AD657" w14:textId="098B8DB0" w:rsidR="00094FDA" w:rsidRDefault="00094FDA" w:rsidP="00094FDA">
            <w:pPr>
              <w:pStyle w:val="TABLE-col-heading"/>
            </w:pPr>
            <w:r>
              <w:t>OPC DA Error ID</w:t>
            </w:r>
          </w:p>
        </w:tc>
        <w:tc>
          <w:tcPr>
            <w:tcW w:w="4680" w:type="dxa"/>
            <w:tcBorders>
              <w:bottom w:val="double" w:sz="4" w:space="0" w:color="auto"/>
            </w:tcBorders>
            <w:shd w:val="clear" w:color="auto" w:fill="auto"/>
          </w:tcPr>
          <w:p w14:paraId="17ADA1F9" w14:textId="7F2CE045" w:rsidR="00094FDA" w:rsidRDefault="00094FDA" w:rsidP="00094FDA">
            <w:pPr>
              <w:pStyle w:val="TABLE-col-heading"/>
            </w:pPr>
            <w:r>
              <w:t>OPC UA Status Code</w:t>
            </w:r>
          </w:p>
        </w:tc>
      </w:tr>
      <w:tr w:rsidR="00094FDA" w14:paraId="16AFDE5B" w14:textId="77777777" w:rsidTr="00094FDA">
        <w:tblPrEx>
          <w:tblCellMar>
            <w:top w:w="0" w:type="dxa"/>
            <w:bottom w:w="0" w:type="dxa"/>
          </w:tblCellMar>
        </w:tblPrEx>
        <w:tc>
          <w:tcPr>
            <w:tcW w:w="4680" w:type="dxa"/>
            <w:tcBorders>
              <w:top w:val="double" w:sz="4" w:space="0" w:color="auto"/>
            </w:tcBorders>
            <w:shd w:val="clear" w:color="auto" w:fill="auto"/>
          </w:tcPr>
          <w:p w14:paraId="4F545E9E" w14:textId="4575B639" w:rsidR="00094FDA" w:rsidRDefault="00094FDA" w:rsidP="00094FDA">
            <w:pPr>
              <w:pStyle w:val="TABLE-cell"/>
            </w:pPr>
            <w:r>
              <w:t>E_BADRIGHTS</w:t>
            </w:r>
          </w:p>
        </w:tc>
        <w:tc>
          <w:tcPr>
            <w:tcW w:w="4680" w:type="dxa"/>
            <w:tcBorders>
              <w:top w:val="double" w:sz="4" w:space="0" w:color="auto"/>
            </w:tcBorders>
            <w:shd w:val="clear" w:color="auto" w:fill="auto"/>
          </w:tcPr>
          <w:p w14:paraId="72BEA43E" w14:textId="5733216E" w:rsidR="00094FDA" w:rsidRDefault="00094FDA" w:rsidP="00094FDA">
            <w:pPr>
              <w:pStyle w:val="TABLE-cell"/>
            </w:pPr>
            <w:r>
              <w:t>Bad_NotWritable</w:t>
            </w:r>
          </w:p>
        </w:tc>
      </w:tr>
      <w:tr w:rsidR="00094FDA" w14:paraId="44FB2826" w14:textId="77777777" w:rsidTr="00094FDA">
        <w:tblPrEx>
          <w:tblCellMar>
            <w:top w:w="0" w:type="dxa"/>
            <w:bottom w:w="0" w:type="dxa"/>
          </w:tblCellMar>
        </w:tblPrEx>
        <w:tc>
          <w:tcPr>
            <w:tcW w:w="4680" w:type="dxa"/>
            <w:shd w:val="clear" w:color="auto" w:fill="auto"/>
          </w:tcPr>
          <w:p w14:paraId="73F1F809" w14:textId="28BB1027" w:rsidR="00094FDA" w:rsidRDefault="00094FDA" w:rsidP="00094FDA">
            <w:pPr>
              <w:pStyle w:val="TABLE-cell"/>
            </w:pPr>
            <w:r>
              <w:t>DISP_E_TYPEMISMATCH</w:t>
            </w:r>
          </w:p>
        </w:tc>
        <w:tc>
          <w:tcPr>
            <w:tcW w:w="4680" w:type="dxa"/>
            <w:shd w:val="clear" w:color="auto" w:fill="auto"/>
          </w:tcPr>
          <w:p w14:paraId="24C56D34" w14:textId="39334398" w:rsidR="00094FDA" w:rsidRDefault="00094FDA" w:rsidP="00094FDA">
            <w:pPr>
              <w:pStyle w:val="TABLE-cell"/>
            </w:pPr>
            <w:r>
              <w:t>Bad_TypeMismatch</w:t>
            </w:r>
          </w:p>
        </w:tc>
      </w:tr>
      <w:tr w:rsidR="00094FDA" w14:paraId="66964DEE" w14:textId="77777777" w:rsidTr="00094FDA">
        <w:tblPrEx>
          <w:tblCellMar>
            <w:top w:w="0" w:type="dxa"/>
            <w:bottom w:w="0" w:type="dxa"/>
          </w:tblCellMar>
        </w:tblPrEx>
        <w:tc>
          <w:tcPr>
            <w:tcW w:w="4680" w:type="dxa"/>
            <w:shd w:val="clear" w:color="auto" w:fill="auto"/>
          </w:tcPr>
          <w:p w14:paraId="724025D9" w14:textId="03772915" w:rsidR="00094FDA" w:rsidRDefault="00094FDA" w:rsidP="00094FDA">
            <w:pPr>
              <w:pStyle w:val="TABLE-cell"/>
            </w:pPr>
            <w:r>
              <w:t>E_BADTYPE</w:t>
            </w:r>
          </w:p>
        </w:tc>
        <w:tc>
          <w:tcPr>
            <w:tcW w:w="4680" w:type="dxa"/>
            <w:shd w:val="clear" w:color="auto" w:fill="auto"/>
          </w:tcPr>
          <w:p w14:paraId="21F8F330" w14:textId="158904B4" w:rsidR="00094FDA" w:rsidRDefault="00094FDA" w:rsidP="00094FDA">
            <w:pPr>
              <w:pStyle w:val="TABLE-cell"/>
            </w:pPr>
            <w:r>
              <w:t>Bad_TypeMismatch</w:t>
            </w:r>
          </w:p>
        </w:tc>
      </w:tr>
      <w:tr w:rsidR="00094FDA" w14:paraId="2C9F233A" w14:textId="77777777" w:rsidTr="00094FDA">
        <w:tblPrEx>
          <w:tblCellMar>
            <w:top w:w="0" w:type="dxa"/>
            <w:bottom w:w="0" w:type="dxa"/>
          </w:tblCellMar>
        </w:tblPrEx>
        <w:tc>
          <w:tcPr>
            <w:tcW w:w="4680" w:type="dxa"/>
            <w:shd w:val="clear" w:color="auto" w:fill="auto"/>
          </w:tcPr>
          <w:p w14:paraId="2F3886F8" w14:textId="35F3003F" w:rsidR="00094FDA" w:rsidRDefault="00094FDA" w:rsidP="00094FDA">
            <w:pPr>
              <w:pStyle w:val="TABLE-cell"/>
            </w:pPr>
            <w:r>
              <w:t>E_RANGE</w:t>
            </w:r>
          </w:p>
        </w:tc>
        <w:tc>
          <w:tcPr>
            <w:tcW w:w="4680" w:type="dxa"/>
            <w:shd w:val="clear" w:color="auto" w:fill="auto"/>
          </w:tcPr>
          <w:p w14:paraId="269E93F7" w14:textId="04FFC820" w:rsidR="00094FDA" w:rsidRDefault="00094FDA" w:rsidP="00094FDA">
            <w:pPr>
              <w:pStyle w:val="TABLE-cell"/>
            </w:pPr>
            <w:r>
              <w:t>Bad_OutOfRange</w:t>
            </w:r>
          </w:p>
        </w:tc>
      </w:tr>
      <w:tr w:rsidR="00094FDA" w14:paraId="438A3839" w14:textId="77777777" w:rsidTr="00094FDA">
        <w:tblPrEx>
          <w:tblCellMar>
            <w:top w:w="0" w:type="dxa"/>
            <w:bottom w:w="0" w:type="dxa"/>
          </w:tblCellMar>
        </w:tblPrEx>
        <w:tc>
          <w:tcPr>
            <w:tcW w:w="4680" w:type="dxa"/>
            <w:shd w:val="clear" w:color="auto" w:fill="auto"/>
          </w:tcPr>
          <w:p w14:paraId="70174042" w14:textId="1D2F70D6" w:rsidR="00094FDA" w:rsidRDefault="00094FDA" w:rsidP="00094FDA">
            <w:pPr>
              <w:pStyle w:val="TABLE-cell"/>
            </w:pPr>
            <w:r>
              <w:t>DISP_E_OVERFLOW</w:t>
            </w:r>
          </w:p>
        </w:tc>
        <w:tc>
          <w:tcPr>
            <w:tcW w:w="4680" w:type="dxa"/>
            <w:shd w:val="clear" w:color="auto" w:fill="auto"/>
          </w:tcPr>
          <w:p w14:paraId="47091C29" w14:textId="21A21EB4" w:rsidR="00094FDA" w:rsidRDefault="00094FDA" w:rsidP="00094FDA">
            <w:pPr>
              <w:pStyle w:val="TABLE-cell"/>
            </w:pPr>
            <w:r>
              <w:t>Bad_OutOfRange</w:t>
            </w:r>
          </w:p>
        </w:tc>
      </w:tr>
      <w:tr w:rsidR="00094FDA" w14:paraId="73DF55C4" w14:textId="77777777" w:rsidTr="00094FDA">
        <w:tblPrEx>
          <w:tblCellMar>
            <w:top w:w="0" w:type="dxa"/>
            <w:bottom w:w="0" w:type="dxa"/>
          </w:tblCellMar>
        </w:tblPrEx>
        <w:tc>
          <w:tcPr>
            <w:tcW w:w="4680" w:type="dxa"/>
            <w:shd w:val="clear" w:color="auto" w:fill="auto"/>
          </w:tcPr>
          <w:p w14:paraId="289BA8B1" w14:textId="38AAFA66" w:rsidR="00094FDA" w:rsidRDefault="00094FDA" w:rsidP="00094FDA">
            <w:pPr>
              <w:pStyle w:val="TABLE-cell"/>
            </w:pPr>
            <w:r>
              <w:t>E_OUTOFMEMORY</w:t>
            </w:r>
          </w:p>
        </w:tc>
        <w:tc>
          <w:tcPr>
            <w:tcW w:w="4680" w:type="dxa"/>
            <w:shd w:val="clear" w:color="auto" w:fill="auto"/>
          </w:tcPr>
          <w:p w14:paraId="76A35ACD" w14:textId="5DBA2417" w:rsidR="00094FDA" w:rsidRDefault="00094FDA" w:rsidP="00094FDA">
            <w:pPr>
              <w:pStyle w:val="TABLE-cell"/>
            </w:pPr>
            <w:r>
              <w:t>Bad_OutOfMemory</w:t>
            </w:r>
          </w:p>
        </w:tc>
      </w:tr>
      <w:tr w:rsidR="00094FDA" w14:paraId="154FF048" w14:textId="77777777" w:rsidTr="00094FDA">
        <w:tblPrEx>
          <w:tblCellMar>
            <w:top w:w="0" w:type="dxa"/>
            <w:bottom w:w="0" w:type="dxa"/>
          </w:tblCellMar>
        </w:tblPrEx>
        <w:tc>
          <w:tcPr>
            <w:tcW w:w="4680" w:type="dxa"/>
            <w:shd w:val="clear" w:color="auto" w:fill="auto"/>
          </w:tcPr>
          <w:p w14:paraId="59EA449A" w14:textId="198E5D21" w:rsidR="00094FDA" w:rsidRDefault="00094FDA" w:rsidP="00094FDA">
            <w:pPr>
              <w:pStyle w:val="TABLE-cell"/>
            </w:pPr>
            <w:r>
              <w:t>E_INVALIDHANDLE</w:t>
            </w:r>
          </w:p>
        </w:tc>
        <w:tc>
          <w:tcPr>
            <w:tcW w:w="4680" w:type="dxa"/>
            <w:shd w:val="clear" w:color="auto" w:fill="auto"/>
          </w:tcPr>
          <w:p w14:paraId="0B56A04A" w14:textId="1C871324" w:rsidR="00094FDA" w:rsidRDefault="00094FDA" w:rsidP="00094FDA">
            <w:pPr>
              <w:pStyle w:val="TABLE-cell"/>
            </w:pPr>
            <w:r>
              <w:t>Bad_NodeIdUnknown</w:t>
            </w:r>
          </w:p>
        </w:tc>
      </w:tr>
      <w:tr w:rsidR="00094FDA" w14:paraId="2E356F6B" w14:textId="77777777" w:rsidTr="00094FDA">
        <w:tblPrEx>
          <w:tblCellMar>
            <w:top w:w="0" w:type="dxa"/>
            <w:bottom w:w="0" w:type="dxa"/>
          </w:tblCellMar>
        </w:tblPrEx>
        <w:tc>
          <w:tcPr>
            <w:tcW w:w="4680" w:type="dxa"/>
            <w:shd w:val="clear" w:color="auto" w:fill="auto"/>
          </w:tcPr>
          <w:p w14:paraId="36C1B2E1" w14:textId="68C6B6D8" w:rsidR="00094FDA" w:rsidRDefault="00094FDA" w:rsidP="00094FDA">
            <w:pPr>
              <w:pStyle w:val="TABLE-cell"/>
            </w:pPr>
            <w:r>
              <w:t>E_UNKNOWNITEMID</w:t>
            </w:r>
          </w:p>
        </w:tc>
        <w:tc>
          <w:tcPr>
            <w:tcW w:w="4680" w:type="dxa"/>
            <w:shd w:val="clear" w:color="auto" w:fill="auto"/>
          </w:tcPr>
          <w:p w14:paraId="3FF82879" w14:textId="7724193C" w:rsidR="00094FDA" w:rsidRDefault="00094FDA" w:rsidP="00094FDA">
            <w:pPr>
              <w:pStyle w:val="TABLE-cell"/>
            </w:pPr>
            <w:r>
              <w:t>Bad_NodeIdUnknown</w:t>
            </w:r>
          </w:p>
        </w:tc>
      </w:tr>
      <w:tr w:rsidR="00094FDA" w14:paraId="3C3EF76F" w14:textId="77777777" w:rsidTr="00094FDA">
        <w:tblPrEx>
          <w:tblCellMar>
            <w:top w:w="0" w:type="dxa"/>
            <w:bottom w:w="0" w:type="dxa"/>
          </w:tblCellMar>
        </w:tblPrEx>
        <w:tc>
          <w:tcPr>
            <w:tcW w:w="4680" w:type="dxa"/>
            <w:shd w:val="clear" w:color="auto" w:fill="auto"/>
          </w:tcPr>
          <w:p w14:paraId="53001DF5" w14:textId="0B58BA7C" w:rsidR="00094FDA" w:rsidRDefault="00094FDA" w:rsidP="00094FDA">
            <w:pPr>
              <w:pStyle w:val="TABLE-cell"/>
            </w:pPr>
            <w:r>
              <w:t>E_INVALIDITEMID</w:t>
            </w:r>
          </w:p>
        </w:tc>
        <w:tc>
          <w:tcPr>
            <w:tcW w:w="4680" w:type="dxa"/>
            <w:shd w:val="clear" w:color="auto" w:fill="auto"/>
          </w:tcPr>
          <w:p w14:paraId="468A21C9" w14:textId="49B71D86" w:rsidR="00094FDA" w:rsidRDefault="00094FDA" w:rsidP="00094FDA">
            <w:pPr>
              <w:pStyle w:val="TABLE-cell"/>
            </w:pPr>
            <w:r>
              <w:t>Bad_NodeIdInvalid</w:t>
            </w:r>
          </w:p>
        </w:tc>
      </w:tr>
      <w:tr w:rsidR="00094FDA" w14:paraId="6D127D27" w14:textId="77777777" w:rsidTr="00094FDA">
        <w:tblPrEx>
          <w:tblCellMar>
            <w:top w:w="0" w:type="dxa"/>
            <w:bottom w:w="0" w:type="dxa"/>
          </w:tblCellMar>
        </w:tblPrEx>
        <w:tc>
          <w:tcPr>
            <w:tcW w:w="4680" w:type="dxa"/>
            <w:shd w:val="clear" w:color="auto" w:fill="auto"/>
          </w:tcPr>
          <w:p w14:paraId="56A727E0" w14:textId="0D50A518" w:rsidR="00094FDA" w:rsidRDefault="00094FDA" w:rsidP="00094FDA">
            <w:pPr>
              <w:pStyle w:val="TABLE-cell"/>
            </w:pPr>
            <w:r>
              <w:t>E_INVALID_PID</w:t>
            </w:r>
          </w:p>
        </w:tc>
        <w:tc>
          <w:tcPr>
            <w:tcW w:w="4680" w:type="dxa"/>
            <w:shd w:val="clear" w:color="auto" w:fill="auto"/>
          </w:tcPr>
          <w:p w14:paraId="65B1B24F" w14:textId="73454606" w:rsidR="00094FDA" w:rsidRDefault="00094FDA" w:rsidP="00094FDA">
            <w:pPr>
              <w:pStyle w:val="TABLE-cell"/>
            </w:pPr>
            <w:r>
              <w:t>Bad_NodeIdInvalid</w:t>
            </w:r>
          </w:p>
        </w:tc>
      </w:tr>
      <w:tr w:rsidR="00094FDA" w14:paraId="59BB8E0C" w14:textId="77777777" w:rsidTr="00094FDA">
        <w:tblPrEx>
          <w:tblCellMar>
            <w:top w:w="0" w:type="dxa"/>
            <w:bottom w:w="0" w:type="dxa"/>
          </w:tblCellMar>
        </w:tblPrEx>
        <w:tc>
          <w:tcPr>
            <w:tcW w:w="4680" w:type="dxa"/>
            <w:shd w:val="clear" w:color="auto" w:fill="auto"/>
          </w:tcPr>
          <w:p w14:paraId="7958360E" w14:textId="4DE8B9B5" w:rsidR="00094FDA" w:rsidRDefault="00094FDA" w:rsidP="00094FDA">
            <w:pPr>
              <w:pStyle w:val="TABLE-cell"/>
            </w:pPr>
            <w:r>
              <w:t>E_NOTSUPPORTED</w:t>
            </w:r>
          </w:p>
        </w:tc>
        <w:tc>
          <w:tcPr>
            <w:tcW w:w="4680" w:type="dxa"/>
            <w:shd w:val="clear" w:color="auto" w:fill="auto"/>
          </w:tcPr>
          <w:p w14:paraId="481E9EB6" w14:textId="6ACAD071" w:rsidR="00094FDA" w:rsidRDefault="00094FDA" w:rsidP="00094FDA">
            <w:pPr>
              <w:pStyle w:val="TABLE-cell"/>
            </w:pPr>
            <w:r>
              <w:t>Bad_WriteNotSupported</w:t>
            </w:r>
          </w:p>
        </w:tc>
      </w:tr>
      <w:tr w:rsidR="00094FDA" w14:paraId="609F1748" w14:textId="77777777" w:rsidTr="00094FDA">
        <w:tblPrEx>
          <w:tblCellMar>
            <w:top w:w="0" w:type="dxa"/>
            <w:bottom w:w="0" w:type="dxa"/>
          </w:tblCellMar>
        </w:tblPrEx>
        <w:tc>
          <w:tcPr>
            <w:tcW w:w="4680" w:type="dxa"/>
            <w:shd w:val="clear" w:color="auto" w:fill="auto"/>
          </w:tcPr>
          <w:p w14:paraId="0B454BB6" w14:textId="687B895C" w:rsidR="00094FDA" w:rsidRDefault="00094FDA" w:rsidP="00094FDA">
            <w:pPr>
              <w:pStyle w:val="TABLE-cell"/>
            </w:pPr>
            <w:r>
              <w:t>S_CLAMP</w:t>
            </w:r>
          </w:p>
        </w:tc>
        <w:tc>
          <w:tcPr>
            <w:tcW w:w="4680" w:type="dxa"/>
            <w:shd w:val="clear" w:color="auto" w:fill="auto"/>
          </w:tcPr>
          <w:p w14:paraId="7C76476D" w14:textId="60DF4D0C" w:rsidR="00094FDA" w:rsidRDefault="00094FDA" w:rsidP="00094FDA">
            <w:pPr>
              <w:pStyle w:val="TABLE-cell"/>
            </w:pPr>
            <w:r>
              <w:t>Good_Clamped</w:t>
            </w:r>
          </w:p>
        </w:tc>
      </w:tr>
      <w:tr w:rsidR="00094FDA" w14:paraId="0D043DDB" w14:textId="77777777" w:rsidTr="00094FDA">
        <w:tblPrEx>
          <w:tblCellMar>
            <w:top w:w="0" w:type="dxa"/>
            <w:bottom w:w="0" w:type="dxa"/>
          </w:tblCellMar>
        </w:tblPrEx>
        <w:tc>
          <w:tcPr>
            <w:tcW w:w="4680" w:type="dxa"/>
            <w:shd w:val="clear" w:color="auto" w:fill="auto"/>
          </w:tcPr>
          <w:p w14:paraId="524D1A91" w14:textId="68D495B7" w:rsidR="00094FDA" w:rsidRDefault="00094FDA" w:rsidP="00094FDA">
            <w:pPr>
              <w:pStyle w:val="TABLE-cell"/>
            </w:pPr>
            <w:r>
              <w:t>Others</w:t>
            </w:r>
          </w:p>
        </w:tc>
        <w:tc>
          <w:tcPr>
            <w:tcW w:w="4680" w:type="dxa"/>
            <w:shd w:val="clear" w:color="auto" w:fill="auto"/>
          </w:tcPr>
          <w:p w14:paraId="73011EB7" w14:textId="60085AF3" w:rsidR="00094FDA" w:rsidRDefault="00094FDA" w:rsidP="00094FDA">
            <w:pPr>
              <w:pStyle w:val="TABLE-cell"/>
            </w:pPr>
            <w:r>
              <w:t>Bad_UnexpectedError</w:t>
            </w:r>
          </w:p>
        </w:tc>
      </w:tr>
    </w:tbl>
    <w:p w14:paraId="00FFD5CF" w14:textId="3B960687" w:rsidR="00094FDA" w:rsidRDefault="00094FDA" w:rsidP="00094FDA">
      <w:pPr>
        <w:pStyle w:val="NoSpacing"/>
      </w:pPr>
    </w:p>
    <w:p w14:paraId="7DCE1349" w14:textId="77777777" w:rsidR="00094FDA" w:rsidRDefault="00094FDA" w:rsidP="00094FDA">
      <w:pPr>
        <w:pStyle w:val="ANNEX-heading2"/>
      </w:pPr>
      <w:r>
        <w:t>Subscriptions</w:t>
      </w:r>
    </w:p>
    <w:p w14:paraId="17998E07" w14:textId="554B3D70" w:rsidR="00094FDA" w:rsidRDefault="00094FDA" w:rsidP="00094FDA">
      <w:pPr>
        <w:pStyle w:val="PARAGRAPH"/>
      </w:pPr>
      <w:r>
        <w:t>A subscription is created in the DA server when a MonitoredItem is created in the COM UA Wrapper.</w:t>
      </w:r>
    </w:p>
    <w:p w14:paraId="4ECC8979" w14:textId="2431D1E1" w:rsidR="00094FDA" w:rsidRDefault="00094FDA" w:rsidP="00094FDA">
      <w:pPr>
        <w:pStyle w:val="PARAGRAPH"/>
      </w:pPr>
      <w:r>
        <w:t>The SamplingInterval and the Deadband value are used for the subscription to setup a periodic data change call back on the COM UA Wrapper. Note that only the PercentDeadbandType is supported by the COM UA Wrapper.</w:t>
      </w:r>
    </w:p>
    <w:p w14:paraId="2EEA1607" w14:textId="0D904CC3" w:rsidR="00094FDA" w:rsidRDefault="00094FDA" w:rsidP="00094FDA">
      <w:pPr>
        <w:pStyle w:val="PARAGRAPH"/>
      </w:pPr>
      <w:r>
        <w:t>The VQT for each item is mapped to the DataValue structure as shown in [Figure A.2] and published to the client by the COM UA Wrapper periodically.</w:t>
      </w:r>
    </w:p>
    <w:p w14:paraId="05D6ADA1" w14:textId="28B8BC1D" w:rsidR="00094FDA" w:rsidRDefault="00094FDA" w:rsidP="00094FDA">
      <w:pPr>
        <w:pStyle w:val="PARAGRAPH"/>
      </w:pPr>
      <w:r>
        <w:t>The mapping of the OPC COM DA Read Errors code to OPC UA Status code (in the COM UA Wrapper) is the same as the Read mapping in [Figure A.2].</w:t>
      </w:r>
    </w:p>
    <w:p w14:paraId="4595260E" w14:textId="77777777" w:rsidR="00094FDA" w:rsidRDefault="00094FDA" w:rsidP="00094FDA">
      <w:pPr>
        <w:pStyle w:val="ANNEX-heading1"/>
      </w:pPr>
      <w:r>
        <w:t>COM UA proxy for DA Client</w:t>
      </w:r>
    </w:p>
    <w:p w14:paraId="576EDF45" w14:textId="77777777" w:rsidR="00094FDA" w:rsidRDefault="00094FDA" w:rsidP="00094FDA">
      <w:pPr>
        <w:pStyle w:val="ANNEX-heading2"/>
      </w:pPr>
      <w:r>
        <w:t>Guidelines</w:t>
      </w:r>
    </w:p>
    <w:p w14:paraId="466ED150" w14:textId="311FB162" w:rsidR="00094FDA" w:rsidRDefault="00094FDA" w:rsidP="00094FDA">
      <w:pPr>
        <w:pStyle w:val="PARAGRAPH"/>
      </w:pPr>
      <w:r>
        <w:t>The Data Access COM UA Proxy is a COM Server combined with a UA Client. It maps the Data Access address space of UA Data Access Server into the appropriate COM Data Access objects.</w:t>
      </w:r>
    </w:p>
    <w:p w14:paraId="199027CE" w14:textId="2251F0C6" w:rsidR="00094FDA" w:rsidRDefault="00094FDA" w:rsidP="00094FDA">
      <w:pPr>
        <w:pStyle w:val="PARAGRAPH"/>
      </w:pPr>
      <w:r>
        <w:t>Clauses [A.4.1]through [A.4.6] identify the design guidelines and constraints used to develop the Data Access COM UA Proxy provided by the OPC Foundation. In order to maintain a high degree of consistency and interoperability, it is strongly recommended that vendors, who choose to implement their own version of the Data Access COM UA Proxy, follow these same guidelines and constraints.</w:t>
      </w:r>
    </w:p>
    <w:p w14:paraId="43D44F48" w14:textId="7AE83A3D" w:rsidR="00094FDA" w:rsidRDefault="00094FDA" w:rsidP="00094FDA">
      <w:pPr>
        <w:pStyle w:val="PARAGRAPH"/>
      </w:pPr>
      <w:r>
        <w:t>The Data Access COM Client simply needs to address how to connect to the UA Data Access Server. Connectivity approaches include the one where Data Access COM Clients connect to a UA Data Access Server with a CLSID just as if the target Server were a Data Access COM Server. However, the CLSID can be considered virtual since it is defined to connect to intermediary components that ultimately connect to the UA Data Access Server. Using this approach, the Data Access COM Client calls co-create instance with a virtual CLSID as described above. This connects to the Data Access COM UA Proxy components. The Data Access COM UA Proxy then establishes a secure channel and session with the UA Data Access Server. As a result, the Data Access COM Client gets a COM Data Access Server interface pointer.</w:t>
      </w:r>
    </w:p>
    <w:p w14:paraId="62F6861D" w14:textId="77777777" w:rsidR="00094FDA" w:rsidRDefault="00094FDA" w:rsidP="00094FDA">
      <w:pPr>
        <w:pStyle w:val="ANNEX-heading2"/>
      </w:pPr>
      <w:r>
        <w:t>Information Model and Address Space mapping</w:t>
      </w:r>
    </w:p>
    <w:p w14:paraId="013ACC7C" w14:textId="77777777" w:rsidR="00094FDA" w:rsidRDefault="00094FDA" w:rsidP="00094FDA">
      <w:pPr>
        <w:pStyle w:val="ANNEX-heading3"/>
      </w:pPr>
      <w:r>
        <w:t>General</w:t>
      </w:r>
    </w:p>
    <w:p w14:paraId="2D0884F5" w14:textId="009B971D" w:rsidR="00094FDA" w:rsidRDefault="00094FDA" w:rsidP="00094FDA">
      <w:pPr>
        <w:pStyle w:val="PARAGRAPH"/>
      </w:pPr>
      <w:r>
        <w:t>OPC UA defines 8 Node Class types in the address space Object, Variable, Method, ObjectType, VariableType, ReferenceType, DataType, View. The COM UA Proxy maps only the nodes of Node Class types Object, Variable to the OPC DA types as shown in the figure below. Only the nodes under the Objects node are considered for the COM UA Proxy address space and others such as Types, Views are not mapped.</w:t>
      </w:r>
    </w:p>
    <w:p w14:paraId="58A23EB5" w14:textId="02781CB8" w:rsidR="00094FDA" w:rsidRDefault="00094FDA" w:rsidP="00094FDA">
      <w:pPr>
        <w:pStyle w:val="FIGURE-title"/>
      </w:pPr>
      <w:r>
        <w:object w:dxaOrig="13466" w:dyaOrig="15974" w14:anchorId="0794498B">
          <v:shape id="_x0000_i1055" type="#_x0000_t75" style="width:483.75pt;height:8in" o:ole="">
            <v:imagedata r:id="rId18" o:title=""/>
          </v:shape>
          <o:OLEObject Type="Embed" ProgID="Visio.Drawing.11" ShapeID="_x0000_i1055" DrawAspect="Content" ObjectID="_1602995165" r:id="rId19"/>
        </w:object>
      </w:r>
    </w:p>
    <w:p w14:paraId="54F26E1F" w14:textId="3E84A8E8" w:rsidR="00094FDA" w:rsidRDefault="00094FDA" w:rsidP="00094FDA">
      <w:pPr>
        <w:pStyle w:val="FIGURE-title"/>
      </w:pPr>
      <w:r>
        <w:t>Figure A.</w:t>
      </w:r>
      <w:r>
        <w:fldChar w:fldCharType="begin"/>
      </w:r>
      <w:r>
        <w:instrText xml:space="preserve"> SEQ Figure \* ARABIC </w:instrText>
      </w:r>
      <w:r>
        <w:fldChar w:fldCharType="separate"/>
      </w:r>
      <w:r>
        <w:rPr>
          <w:noProof/>
        </w:rPr>
        <w:t>8</w:t>
      </w:r>
      <w:r>
        <w:fldChar w:fldCharType="end"/>
      </w:r>
      <w:r>
        <w:t xml:space="preserve"> – Sample OPC DA mapping of OPC UA Information Model and Address Space</w:t>
      </w:r>
    </w:p>
    <w:p w14:paraId="5B29CF08" w14:textId="77777777" w:rsidR="00094FDA" w:rsidRDefault="00094FDA" w:rsidP="00094FDA">
      <w:pPr>
        <w:pStyle w:val="ANNEX-heading3"/>
      </w:pPr>
      <w:r>
        <w:t>Object Nodes</w:t>
      </w:r>
    </w:p>
    <w:p w14:paraId="66F1D3B9" w14:textId="4DBE70EB" w:rsidR="00094FDA" w:rsidRDefault="00094FDA" w:rsidP="00094FDA">
      <w:pPr>
        <w:pStyle w:val="PARAGRAPH"/>
      </w:pPr>
      <w:r>
        <w:t>A node of Object Node class in the OPC UA server is represented in the Data Access COM UA Proxy as a Branch.</w:t>
      </w:r>
    </w:p>
    <w:p w14:paraId="188D1291" w14:textId="7100BECA" w:rsidR="00094FDA" w:rsidRDefault="00094FDA" w:rsidP="00094FDA">
      <w:pPr>
        <w:pStyle w:val="PARAGRAPH"/>
      </w:pPr>
      <w:r>
        <w:t>The root of the Data Access COM UA Proxy is the Objects folder of the OPC UA Server.</w:t>
      </w:r>
    </w:p>
    <w:p w14:paraId="2480DE4C" w14:textId="7AF7857B" w:rsidR="00094FDA" w:rsidRDefault="00094FDA" w:rsidP="00094FDA">
      <w:pPr>
        <w:pStyle w:val="PARAGRAPH"/>
      </w:pPr>
      <w:r>
        <w:t>The OPC UA Address space hierarchy is discovered using the Browse Service for the Objects Node using the following filters:</w:t>
      </w:r>
    </w:p>
    <w:p w14:paraId="29963D49" w14:textId="12826C96" w:rsidR="00094FDA" w:rsidRDefault="00094FDA" w:rsidP="00094FDA">
      <w:pPr>
        <w:pStyle w:val="PARAGRAPH"/>
        <w:numPr>
          <w:ilvl w:val="0"/>
          <w:numId w:val="30"/>
        </w:numPr>
      </w:pPr>
      <w:r>
        <w:t>BrowseDirection as Forward</w:t>
      </w:r>
    </w:p>
    <w:p w14:paraId="5D30002E" w14:textId="7E006D0D" w:rsidR="00094FDA" w:rsidRDefault="00094FDA" w:rsidP="00094FDA">
      <w:pPr>
        <w:pStyle w:val="PARAGRAPH"/>
        <w:numPr>
          <w:ilvl w:val="0"/>
          <w:numId w:val="30"/>
        </w:numPr>
      </w:pPr>
      <w:r>
        <w:t>ReferenceTypeId as Organizes and HasChild.</w:t>
      </w:r>
    </w:p>
    <w:p w14:paraId="49AACCFA" w14:textId="16851245" w:rsidR="00094FDA" w:rsidRDefault="00094FDA" w:rsidP="00094FDA">
      <w:pPr>
        <w:pStyle w:val="PARAGRAPH"/>
        <w:numPr>
          <w:ilvl w:val="0"/>
          <w:numId w:val="30"/>
        </w:numPr>
      </w:pPr>
      <w:r>
        <w:t>IncludeSubtypes as True</w:t>
      </w:r>
    </w:p>
    <w:p w14:paraId="2BDB1F98" w14:textId="17422036" w:rsidR="00094FDA" w:rsidRDefault="00094FDA" w:rsidP="00094FDA">
      <w:pPr>
        <w:pStyle w:val="PARAGRAPH"/>
        <w:numPr>
          <w:ilvl w:val="0"/>
          <w:numId w:val="30"/>
        </w:numPr>
      </w:pPr>
      <w:r>
        <w:t>NodeClassMask as Object and Variable</w:t>
      </w:r>
    </w:p>
    <w:p w14:paraId="42177FF7" w14:textId="6296E373" w:rsidR="00094FDA" w:rsidRDefault="00094FDA" w:rsidP="00094FDA">
      <w:pPr>
        <w:pStyle w:val="PARAGRAPH"/>
      </w:pPr>
      <w:r>
        <w:t>The DisplayName of the OPC UA node is used as the Name for each Branch in the Data Access COM UA Proxy</w:t>
      </w:r>
    </w:p>
    <w:p w14:paraId="6097C96F" w14:textId="344148BB" w:rsidR="00094FDA" w:rsidRDefault="00094FDA" w:rsidP="00094FDA">
      <w:pPr>
        <w:pStyle w:val="PARAGRAPH"/>
      </w:pPr>
      <w:r>
        <w:t>Each Branch in the Data Access COM UA Proxy is assigned 3 properties:</w:t>
      </w:r>
    </w:p>
    <w:p w14:paraId="1E4C8C11" w14:textId="71B192C3" w:rsidR="00094FDA" w:rsidRDefault="00094FDA" w:rsidP="00094FDA">
      <w:pPr>
        <w:pStyle w:val="PARAGRAPH"/>
        <w:numPr>
          <w:ilvl w:val="0"/>
          <w:numId w:val="31"/>
        </w:numPr>
      </w:pPr>
      <w:r>
        <w:t>UA Browse Name (Property ID: 613): The value of the BrowseName attribute of the node in the OPC UA Server is assigned to this property.</w:t>
      </w:r>
    </w:p>
    <w:p w14:paraId="06483A4E" w14:textId="17CBCF0D" w:rsidR="00094FDA" w:rsidRDefault="00094FDA" w:rsidP="00094FDA">
      <w:pPr>
        <w:pStyle w:val="PARAGRAPH"/>
        <w:numPr>
          <w:ilvl w:val="0"/>
          <w:numId w:val="31"/>
        </w:numPr>
      </w:pPr>
      <w:r>
        <w:t>UA Description (Property ID: 614): The value of the Description attribute of the node in the OPC UA Server is assigned to this property, if a Description attribute is provided.</w:t>
      </w:r>
    </w:p>
    <w:p w14:paraId="5B2ECF8A" w14:textId="0C603198" w:rsidR="00094FDA" w:rsidRDefault="00094FDA" w:rsidP="00094FDA">
      <w:pPr>
        <w:pStyle w:val="PARAGRAPH"/>
        <w:numPr>
          <w:ilvl w:val="0"/>
          <w:numId w:val="31"/>
        </w:numPr>
      </w:pPr>
      <w:r>
        <w:t>Item Description (Property ID: 101): The value of the DisplayName attribute of the node in the OPC UA Server is assigned to this property.</w:t>
      </w:r>
    </w:p>
    <w:p w14:paraId="6F158079" w14:textId="1A2300F8" w:rsidR="00094FDA" w:rsidRDefault="00094FDA" w:rsidP="00094FDA">
      <w:pPr>
        <w:pStyle w:val="PARAGRAPH"/>
      </w:pPr>
      <w:r>
        <w:t>Note COM DA Clients typically display the ItemID and the Item Description. Since the ItemID generated by the UA Proxy may be particularly difficult to read and understand, the DisplayName as value for the Item Description Property is recommended as it will be easier to understand by a human user.</w:t>
      </w:r>
    </w:p>
    <w:p w14:paraId="4BE8F865" w14:textId="438E0D6A" w:rsidR="00094FDA" w:rsidRDefault="00094FDA" w:rsidP="00094FDA">
      <w:pPr>
        <w:pStyle w:val="PARAGRAPH"/>
      </w:pPr>
    </w:p>
    <w:p w14:paraId="5D7602CC" w14:textId="77777777" w:rsidR="00094FDA" w:rsidRDefault="00094FDA" w:rsidP="00094FDA">
      <w:pPr>
        <w:pStyle w:val="ANNEX-heading3"/>
      </w:pPr>
      <w:r>
        <w:t>Variable Nodes</w:t>
      </w:r>
    </w:p>
    <w:p w14:paraId="6E1CA8DD" w14:textId="47F639EB" w:rsidR="00094FDA" w:rsidRDefault="00094FDA" w:rsidP="00094FDA">
      <w:pPr>
        <w:pStyle w:val="PARAGRAPH"/>
      </w:pPr>
      <w:r>
        <w:t>A node of Variable Node class in the OPC UA server is represented in the Data Access COM UA Proxy as an Item.</w:t>
      </w:r>
    </w:p>
    <w:p w14:paraId="0CEE9813" w14:textId="72F71BD7" w:rsidR="00094FDA" w:rsidRDefault="00094FDA" w:rsidP="00094FDA">
      <w:pPr>
        <w:pStyle w:val="PARAGRAPH"/>
      </w:pPr>
      <w:r>
        <w:t>The DisplayName of the OPC UA node is used as the Name for each Item in the Data Access COM UA Proxy.</w:t>
      </w:r>
    </w:p>
    <w:p w14:paraId="37D267DC" w14:textId="4C77467A" w:rsidR="00094FDA" w:rsidRDefault="00094FDA" w:rsidP="00094FDA">
      <w:pPr>
        <w:pStyle w:val="PARAGRAPH"/>
      </w:pPr>
      <w:r>
        <w:t>The NodeId of the OPC UA node is used as the ItemId for each Item in the Data Access COM UA Proxy. But the ‘=” character is replaced with ‘-’ in the string. E.g. NodeId: ns=4,i=10, ItemID = “ns-4;i-10” or NodeId: ns=4,s=FL102, ItemID = “ns-4,s-FL102”</w:t>
      </w:r>
    </w:p>
    <w:p w14:paraId="0B57B0A8" w14:textId="0C227A72" w:rsidR="00094FDA" w:rsidRDefault="00094FDA" w:rsidP="00094FDA">
      <w:pPr>
        <w:pStyle w:val="PARAGRAPH"/>
      </w:pPr>
      <w:r>
        <w:t>Each Item in the Data Access COM UA Proxy is assigned the following properties based on the node attributes or its references:</w:t>
      </w:r>
    </w:p>
    <w:p w14:paraId="0C32D2D8" w14:textId="748547DF" w:rsidR="00094FDA" w:rsidRDefault="00094FDA" w:rsidP="00094FDA">
      <w:pPr>
        <w:pStyle w:val="PARAGRAPH"/>
      </w:pPr>
      <w:r>
        <w:t>Standard Properties:</w:t>
      </w:r>
    </w:p>
    <w:p w14:paraId="725A610E" w14:textId="1FDE6AC1" w:rsidR="00094FDA" w:rsidRDefault="00094FDA" w:rsidP="00094FDA">
      <w:pPr>
        <w:pStyle w:val="PARAGRAPH"/>
        <w:numPr>
          <w:ilvl w:val="0"/>
          <w:numId w:val="32"/>
        </w:numPr>
      </w:pPr>
      <w:r>
        <w:t>Item Canonical Data Type (Property ID: 1): The combined value of the DataType attribute and the ValueRank attribute of the node in the OPC UA Server is assigned to this property (see [A.4.3.2]).</w:t>
      </w:r>
    </w:p>
    <w:p w14:paraId="33063313" w14:textId="72575E27" w:rsidR="00094FDA" w:rsidRDefault="00094FDA" w:rsidP="00094FDA">
      <w:pPr>
        <w:pStyle w:val="PARAGRAPH"/>
        <w:numPr>
          <w:ilvl w:val="0"/>
          <w:numId w:val="32"/>
        </w:numPr>
      </w:pPr>
      <w:r>
        <w:t>Item Value (Property ID: 2): The value of the Value attribute of the node in the OPC UA Server is assigned to this property. Details on Value mapping are in [A.4.3.2]</w:t>
      </w:r>
    </w:p>
    <w:p w14:paraId="545C38C9" w14:textId="1960BB5E" w:rsidR="00094FDA" w:rsidRDefault="00094FDA" w:rsidP="00094FDA">
      <w:pPr>
        <w:pStyle w:val="PARAGRAPH"/>
        <w:numPr>
          <w:ilvl w:val="0"/>
          <w:numId w:val="32"/>
        </w:numPr>
      </w:pPr>
      <w:r>
        <w:t>Item Quality (Property ID: 3): The StatusCode of the Value obtained for the node in the OPC UA Server is assigned to this property. Details on Quality mapping are in [A.4.3.3]</w:t>
      </w:r>
    </w:p>
    <w:p w14:paraId="1F019EFD" w14:textId="18145D63" w:rsidR="00094FDA" w:rsidRDefault="00094FDA" w:rsidP="00094FDA">
      <w:pPr>
        <w:pStyle w:val="PARAGRAPH"/>
        <w:numPr>
          <w:ilvl w:val="0"/>
          <w:numId w:val="32"/>
        </w:numPr>
      </w:pPr>
      <w:r>
        <w:t>Item Timestamp (Property ID: 4): The SourceTimestamp or ServerTimestamp of the Value obtained for the node in the OPC UA Server is assigned to this property. Details on Timestamp mapping are in [A.4.3.4]</w:t>
      </w:r>
    </w:p>
    <w:p w14:paraId="48F6485D" w14:textId="43B207FC" w:rsidR="00094FDA" w:rsidRDefault="00094FDA" w:rsidP="00094FDA">
      <w:pPr>
        <w:pStyle w:val="PARAGRAPH"/>
        <w:numPr>
          <w:ilvl w:val="0"/>
          <w:numId w:val="32"/>
        </w:numPr>
      </w:pPr>
      <w:r>
        <w:t>Item Access Rights (Property ID: 5): The value of the AccessLevel attribute of the node in the OPC UA Server is assigned to this property based on the following mapping:</w:t>
      </w:r>
    </w:p>
    <w:p w14:paraId="42E0504B" w14:textId="525834F3" w:rsidR="00094FDA" w:rsidRDefault="00094FDA" w:rsidP="00094FDA">
      <w:pPr>
        <w:pStyle w:val="PARAGRAPH"/>
        <w:numPr>
          <w:ilvl w:val="0"/>
          <w:numId w:val="32"/>
        </w:numPr>
      </w:pPr>
      <w:r>
        <w:t>CurrentRead -&gt; OPC_READABLE</w:t>
      </w:r>
    </w:p>
    <w:p w14:paraId="7CC3259A" w14:textId="72C06ACB" w:rsidR="00094FDA" w:rsidRDefault="00094FDA" w:rsidP="00094FDA">
      <w:pPr>
        <w:pStyle w:val="PARAGRAPH"/>
        <w:numPr>
          <w:ilvl w:val="0"/>
          <w:numId w:val="32"/>
        </w:numPr>
      </w:pPr>
      <w:r>
        <w:t>CurrentWrite -&gt; OPC_WRITABLE</w:t>
      </w:r>
    </w:p>
    <w:p w14:paraId="79BAA932" w14:textId="73F0B1C6" w:rsidR="00094FDA" w:rsidRDefault="00094FDA" w:rsidP="00094FDA">
      <w:pPr>
        <w:pStyle w:val="PARAGRAPH"/>
      </w:pPr>
      <w:r>
        <w:t>The other AccessLevel provided by OPC are ignored</w:t>
      </w:r>
    </w:p>
    <w:p w14:paraId="25233CD9" w14:textId="456D885A" w:rsidR="00094FDA" w:rsidRDefault="00094FDA" w:rsidP="00094FDA">
      <w:pPr>
        <w:pStyle w:val="PARAGRAPH"/>
        <w:numPr>
          <w:ilvl w:val="0"/>
          <w:numId w:val="33"/>
        </w:numPr>
      </w:pPr>
      <w:r>
        <w:t>Server Scan Rate (Property ID: 6): The value of the MinimumSamplingInterval attribute of the node in the OPC UA Server is assigned to this property.</w:t>
      </w:r>
    </w:p>
    <w:p w14:paraId="4084EF8C" w14:textId="168074F3" w:rsidR="00094FDA" w:rsidRDefault="00094FDA" w:rsidP="00094FDA">
      <w:pPr>
        <w:pStyle w:val="PARAGRAPH"/>
        <w:numPr>
          <w:ilvl w:val="0"/>
          <w:numId w:val="33"/>
        </w:numPr>
      </w:pPr>
      <w:r>
        <w:t>Item EU Type (Property ID: 7): The EU Type value is assigned based on the references of the node in the OPC UA Server:</w:t>
      </w:r>
    </w:p>
    <w:p w14:paraId="7309F290" w14:textId="4D41AC64" w:rsidR="00094FDA" w:rsidRDefault="00094FDA" w:rsidP="00094FDA">
      <w:pPr>
        <w:pStyle w:val="PARAGRAPH"/>
        <w:numPr>
          <w:ilvl w:val="0"/>
          <w:numId w:val="33"/>
        </w:numPr>
      </w:pPr>
      <w:r>
        <w:t>Analog(1) : if the node in the OPC UA Server references a EURange property node, then it is assigned the Analog EU Type.</w:t>
      </w:r>
    </w:p>
    <w:p w14:paraId="459416A4" w14:textId="650D9D8D" w:rsidR="00094FDA" w:rsidRDefault="00094FDA" w:rsidP="00094FDA">
      <w:pPr>
        <w:pStyle w:val="PARAGRAPH"/>
        <w:numPr>
          <w:ilvl w:val="0"/>
          <w:numId w:val="33"/>
        </w:numPr>
      </w:pPr>
      <w:r>
        <w:t>Enumerated(2): if the node in the OPC UA Server references a EnumStrings property node, then it is assigned the Enumerated EU Type.</w:t>
      </w:r>
    </w:p>
    <w:p w14:paraId="148EF99E" w14:textId="586530E8" w:rsidR="00094FDA" w:rsidRDefault="00094FDA" w:rsidP="00094FDA">
      <w:pPr>
        <w:pStyle w:val="PARAGRAPH"/>
        <w:numPr>
          <w:ilvl w:val="0"/>
          <w:numId w:val="33"/>
        </w:numPr>
      </w:pPr>
      <w:r>
        <w:t>Empty(0): For a node in the OPC UA Server that does not meet above criteria, the type is set as 0 (Empty)</w:t>
      </w:r>
    </w:p>
    <w:p w14:paraId="12368D30" w14:textId="2C09E1DA" w:rsidR="00094FDA" w:rsidRDefault="00094FDA" w:rsidP="00094FDA">
      <w:pPr>
        <w:pStyle w:val="PARAGRAPH"/>
        <w:numPr>
          <w:ilvl w:val="0"/>
          <w:numId w:val="33"/>
        </w:numPr>
      </w:pPr>
      <w:r>
        <w:t>EU Info (Property ID: 8): if the node in the OPC UA Server references an EnumStrings property node, then the enumerated values of the property node is assigned to this property.</w:t>
      </w:r>
    </w:p>
    <w:p w14:paraId="78B8D0C7" w14:textId="3E7CFFC8" w:rsidR="00094FDA" w:rsidRDefault="00094FDA" w:rsidP="00094FDA">
      <w:pPr>
        <w:pStyle w:val="PARAGRAPH"/>
        <w:numPr>
          <w:ilvl w:val="0"/>
          <w:numId w:val="33"/>
        </w:numPr>
      </w:pPr>
      <w:r>
        <w:t>EU Units ((Property ID: 100): if the node in the OPC UA Server references a EngineeringUnits property node, then the value of the EngineeringUnits property node is assigned the EU Units property.</w:t>
      </w:r>
    </w:p>
    <w:p w14:paraId="7DB2BBA2" w14:textId="2A4E0B6C" w:rsidR="00094FDA" w:rsidRDefault="00094FDA" w:rsidP="00094FDA">
      <w:pPr>
        <w:pStyle w:val="PARAGRAPH"/>
        <w:numPr>
          <w:ilvl w:val="0"/>
          <w:numId w:val="33"/>
        </w:numPr>
      </w:pPr>
      <w:r>
        <w:t>Item Description (Property ID: 101): The value of the DisplayName attribute of the node in the OPC UA Server is assigned to this property.</w:t>
      </w:r>
    </w:p>
    <w:p w14:paraId="3AA08EF3" w14:textId="509DEF6E" w:rsidR="00094FDA" w:rsidRDefault="00094FDA" w:rsidP="00094FDA">
      <w:pPr>
        <w:pStyle w:val="PARAGRAPH"/>
        <w:numPr>
          <w:ilvl w:val="0"/>
          <w:numId w:val="33"/>
        </w:numPr>
      </w:pPr>
      <w:r>
        <w:t>High EU ((Property ID: 102): if the node in the OPC UA Server references a EURange property node, then the ‘High’ value of the property node is assigned to this property.</w:t>
      </w:r>
    </w:p>
    <w:p w14:paraId="109CF5CE" w14:textId="298DCC09" w:rsidR="00094FDA" w:rsidRDefault="00094FDA" w:rsidP="00094FDA">
      <w:pPr>
        <w:pStyle w:val="PARAGRAPH"/>
        <w:numPr>
          <w:ilvl w:val="0"/>
          <w:numId w:val="33"/>
        </w:numPr>
      </w:pPr>
      <w:r>
        <w:t>Low EU((Property ID: 103): if the node in the OPC UA Server references a EURange property node, then the ‘Low’ value of the property node is assigned to this property.</w:t>
      </w:r>
    </w:p>
    <w:p w14:paraId="53654593" w14:textId="5FB58E02" w:rsidR="00094FDA" w:rsidRDefault="00094FDA" w:rsidP="00094FDA">
      <w:pPr>
        <w:pStyle w:val="PARAGRAPH"/>
        <w:numPr>
          <w:ilvl w:val="0"/>
          <w:numId w:val="33"/>
        </w:numPr>
      </w:pPr>
      <w:r>
        <w:t>High Instrument Range (Property ID: 104): if the node in the OPC UA Server references an InstrumentRange property node, then the ‘High’ value of the property node is assigned to this property.</w:t>
      </w:r>
    </w:p>
    <w:p w14:paraId="265EC136" w14:textId="1CD6448E" w:rsidR="00094FDA" w:rsidRDefault="00094FDA" w:rsidP="00094FDA">
      <w:pPr>
        <w:pStyle w:val="PARAGRAPH"/>
        <w:numPr>
          <w:ilvl w:val="0"/>
          <w:numId w:val="33"/>
        </w:numPr>
      </w:pPr>
      <w:r>
        <w:t>Low Instrument Range (Property ID: 105): if the node in the OPC UA Server references an InstrumentRange property node, then the ‘Low’ value of the property node is assigned to this property.</w:t>
      </w:r>
    </w:p>
    <w:p w14:paraId="57B376C6" w14:textId="2E57831E" w:rsidR="00094FDA" w:rsidRDefault="00094FDA" w:rsidP="00094FDA">
      <w:pPr>
        <w:pStyle w:val="PARAGRAPH"/>
        <w:numPr>
          <w:ilvl w:val="0"/>
          <w:numId w:val="33"/>
        </w:numPr>
      </w:pPr>
      <w:r>
        <w:t>Contact Close Label (Property ID: 106): if the node in the OPC UA Server references a FalseState property node, then the value of the property node is assigned to this property.</w:t>
      </w:r>
    </w:p>
    <w:p w14:paraId="66D25F69" w14:textId="23AB378D" w:rsidR="00094FDA" w:rsidRDefault="00094FDA" w:rsidP="00094FDA">
      <w:pPr>
        <w:pStyle w:val="PARAGRAPH"/>
        <w:numPr>
          <w:ilvl w:val="0"/>
          <w:numId w:val="33"/>
        </w:numPr>
      </w:pPr>
      <w:r>
        <w:t>Contact Open Label (Property ID: 107): if the node in the OPC UA Server references a TrueState property node, then the value of the property node is assigned to this property.</w:t>
      </w:r>
    </w:p>
    <w:p w14:paraId="1FC63AA5" w14:textId="16E602B8" w:rsidR="00094FDA" w:rsidRDefault="00094FDA" w:rsidP="00094FDA">
      <w:pPr>
        <w:pStyle w:val="PARAGRAPH"/>
        <w:numPr>
          <w:ilvl w:val="0"/>
          <w:numId w:val="33"/>
        </w:numPr>
      </w:pPr>
      <w:r>
        <w:t>Item Time Zone (Property ID: 108): if the node in the OPC UA Server references a TimeZone property node, then the ‘Offset’ value of the property node is assigned to this property.</w:t>
      </w:r>
    </w:p>
    <w:p w14:paraId="23C2BB4C" w14:textId="63E36384" w:rsidR="00094FDA" w:rsidRDefault="00094FDA" w:rsidP="00094FDA">
      <w:pPr>
        <w:pStyle w:val="PARAGRAPH"/>
      </w:pPr>
      <w:r>
        <w:t>New Properties:</w:t>
      </w:r>
    </w:p>
    <w:p w14:paraId="47F0ED1E" w14:textId="21B60DEA" w:rsidR="00094FDA" w:rsidRDefault="00094FDA" w:rsidP="00094FDA">
      <w:pPr>
        <w:pStyle w:val="PARAGRAPH"/>
        <w:numPr>
          <w:ilvl w:val="0"/>
          <w:numId w:val="34"/>
        </w:numPr>
      </w:pPr>
      <w:r>
        <w:t>UA BuiltIn Type (Property ID: 610): The identifier value of the DataType node associated with the DataType attribute of the node in the OPC UA Server is assigned to this property.</w:t>
      </w:r>
    </w:p>
    <w:p w14:paraId="4511B2EB" w14:textId="3A1D38BC" w:rsidR="00094FDA" w:rsidRDefault="00094FDA" w:rsidP="00094FDA">
      <w:pPr>
        <w:pStyle w:val="PARAGRAPH"/>
        <w:numPr>
          <w:ilvl w:val="0"/>
          <w:numId w:val="34"/>
        </w:numPr>
      </w:pPr>
      <w:r>
        <w:t>UA Data Type Id (Property ID: 611): The complete NodeId value (namespace and identifier) of the DataType node associated with the DataType attribute of the node in the OPC UA Server is assigned to this property.</w:t>
      </w:r>
    </w:p>
    <w:p w14:paraId="38A625D2" w14:textId="4AB75635" w:rsidR="00094FDA" w:rsidRDefault="00094FDA" w:rsidP="00094FDA">
      <w:pPr>
        <w:pStyle w:val="PARAGRAPH"/>
        <w:numPr>
          <w:ilvl w:val="0"/>
          <w:numId w:val="34"/>
        </w:numPr>
      </w:pPr>
      <w:r>
        <w:t>UA Value Rank (Property ID: 612): The value of the ValueRank attribute of the node in the OPC UA Server is assigned to this property.</w:t>
      </w:r>
    </w:p>
    <w:p w14:paraId="2857B21F" w14:textId="3E156F76" w:rsidR="00094FDA" w:rsidRDefault="00094FDA" w:rsidP="00094FDA">
      <w:pPr>
        <w:pStyle w:val="PARAGRAPH"/>
        <w:numPr>
          <w:ilvl w:val="0"/>
          <w:numId w:val="34"/>
        </w:numPr>
      </w:pPr>
      <w:r>
        <w:t>UA Browse Name (Property ID: 613): The value of the BrowseName attribute of the node in the OPC UA Server is assigned to this property.</w:t>
      </w:r>
    </w:p>
    <w:p w14:paraId="187A5570" w14:textId="48412E77" w:rsidR="00094FDA" w:rsidRDefault="00094FDA" w:rsidP="00094FDA">
      <w:pPr>
        <w:pStyle w:val="PARAGRAPH"/>
        <w:numPr>
          <w:ilvl w:val="0"/>
          <w:numId w:val="34"/>
        </w:numPr>
      </w:pPr>
      <w:r>
        <w:t>UA Description (Property ID: 614): The value of the Description attribute of the node in the OPC UA Server is assigned to this property.</w:t>
      </w:r>
    </w:p>
    <w:p w14:paraId="07A06812" w14:textId="2FC5300A" w:rsidR="00094FDA" w:rsidRDefault="00094FDA" w:rsidP="00094FDA">
      <w:pPr>
        <w:pStyle w:val="PARAGRAPH"/>
      </w:pPr>
    </w:p>
    <w:p w14:paraId="52366D0D" w14:textId="77777777" w:rsidR="00094FDA" w:rsidRDefault="00094FDA" w:rsidP="00094FDA">
      <w:pPr>
        <w:pStyle w:val="ANNEX-heading3"/>
      </w:pPr>
      <w:r>
        <w:t>Namespace Indices</w:t>
      </w:r>
    </w:p>
    <w:p w14:paraId="3243BCDD" w14:textId="6B1019F2" w:rsidR="00094FDA" w:rsidRDefault="00094FDA" w:rsidP="00094FDA">
      <w:pPr>
        <w:pStyle w:val="PARAGRAPH"/>
      </w:pPr>
      <w:r>
        <w:t>For generating ItemIDs, the Proxy uses Namespace Indices. To assure that Clients can persist these ItemIDs, the Namespace Indices must never change. To accomplish this the Proxy has to persist its Namespace Table and only append entries but never change existing ones.</w:t>
      </w:r>
    </w:p>
    <w:p w14:paraId="4176C4D5" w14:textId="709BEA3D" w:rsidR="00094FDA" w:rsidRDefault="00094FDA" w:rsidP="00094FDA">
      <w:pPr>
        <w:pStyle w:val="PARAGRAPH"/>
      </w:pPr>
      <w:r>
        <w:t>The Proxy also has to provide a translation from the current Namespace Table in the Server to the persisted Namespace Table.</w:t>
      </w:r>
    </w:p>
    <w:p w14:paraId="08E63981" w14:textId="348AAFD8" w:rsidR="00094FDA" w:rsidRDefault="00094FDA" w:rsidP="00094FDA">
      <w:pPr>
        <w:pStyle w:val="PARAGRAPH"/>
      </w:pPr>
      <w:r>
        <w:t>If you move or copy the Proxy to another machine, the Namespace Table has to be copied to this machine as well.</w:t>
      </w:r>
    </w:p>
    <w:p w14:paraId="4788CBE9" w14:textId="66037D56" w:rsidR="00094FDA" w:rsidRDefault="00094FDA" w:rsidP="00094FDA">
      <w:pPr>
        <w:pStyle w:val="PARAGRAPH"/>
      </w:pPr>
    </w:p>
    <w:p w14:paraId="0CB2507A" w14:textId="77777777" w:rsidR="00094FDA" w:rsidRDefault="00094FDA" w:rsidP="00094FDA">
      <w:pPr>
        <w:pStyle w:val="ANNEX-heading2"/>
      </w:pPr>
      <w:r>
        <w:t xml:space="preserve">Data and error mapping </w:t>
      </w:r>
    </w:p>
    <w:p w14:paraId="160C277F" w14:textId="77777777" w:rsidR="00094FDA" w:rsidRDefault="00094FDA" w:rsidP="00094FDA">
      <w:pPr>
        <w:pStyle w:val="ANNEX-heading3"/>
      </w:pPr>
      <w:r>
        <w:t>General</w:t>
      </w:r>
    </w:p>
    <w:p w14:paraId="0E60D416" w14:textId="4555419B" w:rsidR="00094FDA" w:rsidRDefault="00094FDA" w:rsidP="00094FDA">
      <w:pPr>
        <w:pStyle w:val="PARAGRAPH"/>
      </w:pPr>
      <w:r>
        <w:t>In an OPC UA Server, Automation Data is represented as a Data Value and and status, in addition additional error data can be provided via Diagnostic Info for a tag</w:t>
      </w:r>
    </w:p>
    <w:p w14:paraId="06E2E290" w14:textId="1263085D" w:rsidR="00094FDA" w:rsidRDefault="00094FDA" w:rsidP="00094FDA">
      <w:pPr>
        <w:pStyle w:val="PARAGRAPH"/>
      </w:pPr>
      <w:r>
        <w:t>The COM UA Proxy maps the Data Value structure into VQT data and error code.</w:t>
      </w:r>
    </w:p>
    <w:p w14:paraId="69D255C1" w14:textId="775C267B" w:rsidR="00094FDA" w:rsidRDefault="00094FDA" w:rsidP="00094FDA">
      <w:pPr>
        <w:pStyle w:val="PARAGRAPH"/>
      </w:pPr>
      <w:r>
        <w:t>For successful operations(StatusCode of Good and Uncertain), the COM UA Proxy maps the Status Code of the DataValue to the OPC DA Quality But in case of error(StatusCode of Bad), the Status Code is mapped to the OPC DA Error code.</w:t>
      </w:r>
    </w:p>
    <w:p w14:paraId="607B97D0" w14:textId="19502AEC" w:rsidR="00094FDA" w:rsidRDefault="00094FDA" w:rsidP="00094FDA">
      <w:pPr>
        <w:pStyle w:val="PARAGRAPH"/>
      </w:pPr>
      <w:r>
        <w:t>The StatusCode in the Diagnostic Info returned by the OPC UA Server are mapped to OPC DA Error codes. [Figure A.5] illustrates this mapping.</w:t>
      </w:r>
    </w:p>
    <w:p w14:paraId="0C62BCB6" w14:textId="035FF5BC" w:rsidR="00094FDA" w:rsidRDefault="00094FDA" w:rsidP="00094FDA">
      <w:pPr>
        <w:pStyle w:val="FIGURE-title"/>
      </w:pPr>
      <w:r>
        <w:object w:dxaOrig="7578" w:dyaOrig="7824" w14:anchorId="57D80A3A">
          <v:shape id="_x0000_i1060" type="#_x0000_t75" style="width:380.25pt;height:390.75pt" o:ole="">
            <v:imagedata r:id="rId20" o:title=""/>
          </v:shape>
          <o:OLEObject Type="Embed" ProgID="Visio.Drawing.11" ShapeID="_x0000_i1060" DrawAspect="Content" ObjectID="_1602995166" r:id="rId21"/>
        </w:object>
      </w:r>
    </w:p>
    <w:p w14:paraId="1362E13A" w14:textId="1EF98FA5" w:rsidR="00094FDA" w:rsidRDefault="00094FDA" w:rsidP="00094FDA">
      <w:pPr>
        <w:pStyle w:val="FIGURE-title"/>
      </w:pPr>
      <w:r>
        <w:t>Figure A.</w:t>
      </w:r>
      <w:r>
        <w:fldChar w:fldCharType="begin"/>
      </w:r>
      <w:r>
        <w:instrText xml:space="preserve"> SEQ Figure \* ARABIC </w:instrText>
      </w:r>
      <w:r>
        <w:fldChar w:fldCharType="separate"/>
      </w:r>
      <w:r>
        <w:rPr>
          <w:noProof/>
        </w:rPr>
        <w:t>9</w:t>
      </w:r>
      <w:r>
        <w:fldChar w:fldCharType="end"/>
      </w:r>
      <w:r>
        <w:t xml:space="preserve"> – OPC UA to OPC DA data &amp; error mapping</w:t>
      </w:r>
    </w:p>
    <w:p w14:paraId="449D5102" w14:textId="77777777" w:rsidR="00094FDA" w:rsidRDefault="00094FDA" w:rsidP="00094FDA">
      <w:pPr>
        <w:pStyle w:val="ANNEX-heading3"/>
      </w:pPr>
      <w:r>
        <w:t>Value</w:t>
      </w:r>
    </w:p>
    <w:p w14:paraId="57DE9C54" w14:textId="09B093AB" w:rsidR="00094FDA" w:rsidRDefault="00094FDA" w:rsidP="00094FDA">
      <w:pPr>
        <w:pStyle w:val="PARAGRAPH"/>
      </w:pPr>
      <w:r>
        <w:t>The COM UA Proxy converts the OPC UA Data Value to the corresponding OPC DA Variant type. The mapping is shown in [Table A.6]. For DataTypes that are subtypes of an existing base DataType the conversion for the Base DataType is used.</w:t>
      </w:r>
    </w:p>
    <w:p w14:paraId="16497E79" w14:textId="66C24A9F" w:rsidR="00094FDA" w:rsidRDefault="00094FDA" w:rsidP="00094FDA">
      <w:pPr>
        <w:pStyle w:val="TABLE-title"/>
      </w:pPr>
      <w:r>
        <w:t>Table A.</w:t>
      </w:r>
      <w:r>
        <w:fldChar w:fldCharType="begin"/>
      </w:r>
      <w:r>
        <w:instrText xml:space="preserve"> SEQ Table \* ARABIC </w:instrText>
      </w:r>
      <w:r>
        <w:fldChar w:fldCharType="separate"/>
      </w:r>
      <w:r>
        <w:rPr>
          <w:noProof/>
        </w:rPr>
        <w:t>36</w:t>
      </w:r>
      <w:r>
        <w:fldChar w:fldCharType="end"/>
      </w:r>
      <w:r>
        <w:t xml:space="preserve"> – DataTypes and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62209E2B" w14:textId="77777777" w:rsidTr="00094FDA">
        <w:tblPrEx>
          <w:tblCellMar>
            <w:top w:w="0" w:type="dxa"/>
            <w:bottom w:w="0" w:type="dxa"/>
          </w:tblCellMar>
        </w:tblPrEx>
        <w:tc>
          <w:tcPr>
            <w:tcW w:w="4680" w:type="dxa"/>
            <w:tcBorders>
              <w:bottom w:val="double" w:sz="4" w:space="0" w:color="auto"/>
            </w:tcBorders>
            <w:shd w:val="clear" w:color="auto" w:fill="auto"/>
          </w:tcPr>
          <w:p w14:paraId="44F065C1" w14:textId="77777777" w:rsidR="00094FDA" w:rsidRDefault="00094FDA" w:rsidP="00094FDA">
            <w:pPr>
              <w:pStyle w:val="TABLE-col-heading"/>
            </w:pPr>
            <w:r>
              <w:t xml:space="preserve">OPC UA </w:t>
            </w:r>
          </w:p>
          <w:p w14:paraId="7C1F9F73" w14:textId="557C7920" w:rsidR="00094FDA" w:rsidRDefault="00094FDA" w:rsidP="00094FDA">
            <w:pPr>
              <w:pStyle w:val="TABLE-col-heading"/>
            </w:pPr>
            <w:r>
              <w:t>Data type (Bin UA Server)</w:t>
            </w:r>
          </w:p>
        </w:tc>
        <w:tc>
          <w:tcPr>
            <w:tcW w:w="4680" w:type="dxa"/>
            <w:tcBorders>
              <w:bottom w:val="double" w:sz="4" w:space="0" w:color="auto"/>
            </w:tcBorders>
            <w:shd w:val="clear" w:color="auto" w:fill="auto"/>
          </w:tcPr>
          <w:p w14:paraId="194B4440" w14:textId="77777777" w:rsidR="00094FDA" w:rsidRDefault="00094FDA" w:rsidP="00094FDA">
            <w:pPr>
              <w:pStyle w:val="TABLE-col-heading"/>
            </w:pPr>
            <w:r>
              <w:t xml:space="preserve">Variant Data </w:t>
            </w:r>
          </w:p>
          <w:p w14:paraId="64350C2A" w14:textId="7785FD99" w:rsidR="00094FDA" w:rsidRDefault="00094FDA" w:rsidP="00094FDA">
            <w:pPr>
              <w:pStyle w:val="TABLE-col-heading"/>
            </w:pPr>
            <w:r>
              <w:t>Type (In DA server)</w:t>
            </w:r>
          </w:p>
        </w:tc>
      </w:tr>
      <w:tr w:rsidR="00094FDA" w14:paraId="38EFD7C3" w14:textId="77777777" w:rsidTr="00094FDA">
        <w:tblPrEx>
          <w:tblCellMar>
            <w:top w:w="0" w:type="dxa"/>
            <w:bottom w:w="0" w:type="dxa"/>
          </w:tblCellMar>
        </w:tblPrEx>
        <w:tc>
          <w:tcPr>
            <w:tcW w:w="4680" w:type="dxa"/>
            <w:tcBorders>
              <w:top w:val="double" w:sz="4" w:space="0" w:color="auto"/>
            </w:tcBorders>
            <w:shd w:val="clear" w:color="auto" w:fill="auto"/>
          </w:tcPr>
          <w:p w14:paraId="1860BB94" w14:textId="4A8A3096" w:rsidR="00094FDA" w:rsidRDefault="00094FDA" w:rsidP="00094FDA">
            <w:pPr>
              <w:pStyle w:val="TABLE-cell"/>
            </w:pPr>
            <w:r>
              <w:t>Int16</w:t>
            </w:r>
          </w:p>
        </w:tc>
        <w:tc>
          <w:tcPr>
            <w:tcW w:w="4680" w:type="dxa"/>
            <w:tcBorders>
              <w:top w:val="double" w:sz="4" w:space="0" w:color="auto"/>
            </w:tcBorders>
            <w:shd w:val="clear" w:color="auto" w:fill="auto"/>
          </w:tcPr>
          <w:p w14:paraId="5208DC14" w14:textId="142E01D6" w:rsidR="00094FDA" w:rsidRDefault="00094FDA" w:rsidP="00094FDA">
            <w:pPr>
              <w:pStyle w:val="TABLE-cell"/>
            </w:pPr>
            <w:r>
              <w:t>VT_I2</w:t>
            </w:r>
          </w:p>
        </w:tc>
      </w:tr>
      <w:tr w:rsidR="00094FDA" w14:paraId="33542F9E" w14:textId="77777777" w:rsidTr="00094FDA">
        <w:tblPrEx>
          <w:tblCellMar>
            <w:top w:w="0" w:type="dxa"/>
            <w:bottom w:w="0" w:type="dxa"/>
          </w:tblCellMar>
        </w:tblPrEx>
        <w:tc>
          <w:tcPr>
            <w:tcW w:w="4680" w:type="dxa"/>
            <w:shd w:val="clear" w:color="auto" w:fill="auto"/>
          </w:tcPr>
          <w:p w14:paraId="64352E47" w14:textId="63519E54" w:rsidR="00094FDA" w:rsidRDefault="00094FDA" w:rsidP="00094FDA">
            <w:pPr>
              <w:pStyle w:val="TABLE-cell"/>
            </w:pPr>
            <w:r>
              <w:t>Int32</w:t>
            </w:r>
          </w:p>
        </w:tc>
        <w:tc>
          <w:tcPr>
            <w:tcW w:w="4680" w:type="dxa"/>
            <w:shd w:val="clear" w:color="auto" w:fill="auto"/>
          </w:tcPr>
          <w:p w14:paraId="673D3CD9" w14:textId="5A512B92" w:rsidR="00094FDA" w:rsidRDefault="00094FDA" w:rsidP="00094FDA">
            <w:pPr>
              <w:pStyle w:val="TABLE-cell"/>
            </w:pPr>
            <w:r>
              <w:t>VT_I4</w:t>
            </w:r>
          </w:p>
        </w:tc>
      </w:tr>
      <w:tr w:rsidR="00094FDA" w14:paraId="2D991E58" w14:textId="77777777" w:rsidTr="00094FDA">
        <w:tblPrEx>
          <w:tblCellMar>
            <w:top w:w="0" w:type="dxa"/>
            <w:bottom w:w="0" w:type="dxa"/>
          </w:tblCellMar>
        </w:tblPrEx>
        <w:tc>
          <w:tcPr>
            <w:tcW w:w="4680" w:type="dxa"/>
            <w:shd w:val="clear" w:color="auto" w:fill="auto"/>
          </w:tcPr>
          <w:p w14:paraId="3FB3919F" w14:textId="686BA58A" w:rsidR="00094FDA" w:rsidRDefault="00094FDA" w:rsidP="00094FDA">
            <w:pPr>
              <w:pStyle w:val="TABLE-cell"/>
            </w:pPr>
            <w:r>
              <w:t>Float</w:t>
            </w:r>
          </w:p>
        </w:tc>
        <w:tc>
          <w:tcPr>
            <w:tcW w:w="4680" w:type="dxa"/>
            <w:shd w:val="clear" w:color="auto" w:fill="auto"/>
          </w:tcPr>
          <w:p w14:paraId="66E656B4" w14:textId="06237C0E" w:rsidR="00094FDA" w:rsidRDefault="00094FDA" w:rsidP="00094FDA">
            <w:pPr>
              <w:pStyle w:val="TABLE-cell"/>
            </w:pPr>
            <w:r>
              <w:t>VT_R4</w:t>
            </w:r>
          </w:p>
        </w:tc>
      </w:tr>
      <w:tr w:rsidR="00094FDA" w14:paraId="086C7D3E" w14:textId="77777777" w:rsidTr="00094FDA">
        <w:tblPrEx>
          <w:tblCellMar>
            <w:top w:w="0" w:type="dxa"/>
            <w:bottom w:w="0" w:type="dxa"/>
          </w:tblCellMar>
        </w:tblPrEx>
        <w:tc>
          <w:tcPr>
            <w:tcW w:w="4680" w:type="dxa"/>
            <w:shd w:val="clear" w:color="auto" w:fill="auto"/>
          </w:tcPr>
          <w:p w14:paraId="662DDF79" w14:textId="4F91A274" w:rsidR="00094FDA" w:rsidRDefault="00094FDA" w:rsidP="00094FDA">
            <w:pPr>
              <w:pStyle w:val="TABLE-cell"/>
            </w:pPr>
            <w:r>
              <w:t>Double</w:t>
            </w:r>
          </w:p>
        </w:tc>
        <w:tc>
          <w:tcPr>
            <w:tcW w:w="4680" w:type="dxa"/>
            <w:shd w:val="clear" w:color="auto" w:fill="auto"/>
          </w:tcPr>
          <w:p w14:paraId="08E30611" w14:textId="506BB2A1" w:rsidR="00094FDA" w:rsidRDefault="00094FDA" w:rsidP="00094FDA">
            <w:pPr>
              <w:pStyle w:val="TABLE-cell"/>
            </w:pPr>
            <w:r>
              <w:t>VT_R8</w:t>
            </w:r>
          </w:p>
        </w:tc>
      </w:tr>
      <w:tr w:rsidR="00094FDA" w14:paraId="189C020A" w14:textId="77777777" w:rsidTr="00094FDA">
        <w:tblPrEx>
          <w:tblCellMar>
            <w:top w:w="0" w:type="dxa"/>
            <w:bottom w:w="0" w:type="dxa"/>
          </w:tblCellMar>
        </w:tblPrEx>
        <w:tc>
          <w:tcPr>
            <w:tcW w:w="4680" w:type="dxa"/>
            <w:shd w:val="clear" w:color="auto" w:fill="auto"/>
          </w:tcPr>
          <w:p w14:paraId="450D5671" w14:textId="0A139BAE" w:rsidR="00094FDA" w:rsidRDefault="00094FDA" w:rsidP="00094FDA">
            <w:pPr>
              <w:pStyle w:val="TABLE-cell"/>
            </w:pPr>
            <w:r>
              <w:t>Decimal</w:t>
            </w:r>
          </w:p>
        </w:tc>
        <w:tc>
          <w:tcPr>
            <w:tcW w:w="4680" w:type="dxa"/>
            <w:shd w:val="clear" w:color="auto" w:fill="auto"/>
          </w:tcPr>
          <w:p w14:paraId="2BB9F941" w14:textId="437A3B55" w:rsidR="00094FDA" w:rsidRDefault="00094FDA" w:rsidP="00094FDA">
            <w:pPr>
              <w:pStyle w:val="TABLE-cell"/>
            </w:pPr>
            <w:r>
              <w:t>VT_DECIMAL</w:t>
            </w:r>
          </w:p>
        </w:tc>
      </w:tr>
      <w:tr w:rsidR="00094FDA" w14:paraId="24208DAF" w14:textId="77777777" w:rsidTr="00094FDA">
        <w:tblPrEx>
          <w:tblCellMar>
            <w:top w:w="0" w:type="dxa"/>
            <w:bottom w:w="0" w:type="dxa"/>
          </w:tblCellMar>
        </w:tblPrEx>
        <w:tc>
          <w:tcPr>
            <w:tcW w:w="4680" w:type="dxa"/>
            <w:shd w:val="clear" w:color="auto" w:fill="auto"/>
          </w:tcPr>
          <w:p w14:paraId="340701CA" w14:textId="36EE088F" w:rsidR="00094FDA" w:rsidRDefault="00094FDA" w:rsidP="00094FDA">
            <w:pPr>
              <w:pStyle w:val="TABLE-cell"/>
            </w:pPr>
            <w:r>
              <w:t>String</w:t>
            </w:r>
          </w:p>
        </w:tc>
        <w:tc>
          <w:tcPr>
            <w:tcW w:w="4680" w:type="dxa"/>
            <w:shd w:val="clear" w:color="auto" w:fill="auto"/>
          </w:tcPr>
          <w:p w14:paraId="0BDC7927" w14:textId="5E65F30D" w:rsidR="00094FDA" w:rsidRDefault="00094FDA" w:rsidP="00094FDA">
            <w:pPr>
              <w:pStyle w:val="TABLE-cell"/>
            </w:pPr>
            <w:r>
              <w:t>VT_BSTR</w:t>
            </w:r>
          </w:p>
        </w:tc>
      </w:tr>
      <w:tr w:rsidR="00094FDA" w14:paraId="712E2A1A" w14:textId="77777777" w:rsidTr="00094FDA">
        <w:tblPrEx>
          <w:tblCellMar>
            <w:top w:w="0" w:type="dxa"/>
            <w:bottom w:w="0" w:type="dxa"/>
          </w:tblCellMar>
        </w:tblPrEx>
        <w:tc>
          <w:tcPr>
            <w:tcW w:w="4680" w:type="dxa"/>
            <w:shd w:val="clear" w:color="auto" w:fill="auto"/>
          </w:tcPr>
          <w:p w14:paraId="0FE8351D" w14:textId="0528DFE8" w:rsidR="00094FDA" w:rsidRDefault="00094FDA" w:rsidP="00094FDA">
            <w:pPr>
              <w:pStyle w:val="TABLE-cell"/>
            </w:pPr>
            <w:r>
              <w:t>Boolean</w:t>
            </w:r>
          </w:p>
        </w:tc>
        <w:tc>
          <w:tcPr>
            <w:tcW w:w="4680" w:type="dxa"/>
            <w:shd w:val="clear" w:color="auto" w:fill="auto"/>
          </w:tcPr>
          <w:p w14:paraId="5A4A5866" w14:textId="1F035639" w:rsidR="00094FDA" w:rsidRDefault="00094FDA" w:rsidP="00094FDA">
            <w:pPr>
              <w:pStyle w:val="TABLE-cell"/>
            </w:pPr>
            <w:r>
              <w:t>VT_BOOL</w:t>
            </w:r>
          </w:p>
        </w:tc>
      </w:tr>
      <w:tr w:rsidR="00094FDA" w14:paraId="155C231C" w14:textId="77777777" w:rsidTr="00094FDA">
        <w:tblPrEx>
          <w:tblCellMar>
            <w:top w:w="0" w:type="dxa"/>
            <w:bottom w:w="0" w:type="dxa"/>
          </w:tblCellMar>
        </w:tblPrEx>
        <w:tc>
          <w:tcPr>
            <w:tcW w:w="4680" w:type="dxa"/>
            <w:shd w:val="clear" w:color="auto" w:fill="auto"/>
          </w:tcPr>
          <w:p w14:paraId="13121A9D" w14:textId="4F05D4DB" w:rsidR="00094FDA" w:rsidRDefault="00094FDA" w:rsidP="00094FDA">
            <w:pPr>
              <w:pStyle w:val="TABLE-cell"/>
            </w:pPr>
            <w:r>
              <w:t>Byte</w:t>
            </w:r>
          </w:p>
        </w:tc>
        <w:tc>
          <w:tcPr>
            <w:tcW w:w="4680" w:type="dxa"/>
            <w:shd w:val="clear" w:color="auto" w:fill="auto"/>
          </w:tcPr>
          <w:p w14:paraId="3893B38E" w14:textId="46DC3159" w:rsidR="00094FDA" w:rsidRDefault="00094FDA" w:rsidP="00094FDA">
            <w:pPr>
              <w:pStyle w:val="TABLE-cell"/>
            </w:pPr>
            <w:r>
              <w:t>VT_UI1</w:t>
            </w:r>
          </w:p>
        </w:tc>
      </w:tr>
      <w:tr w:rsidR="00094FDA" w14:paraId="443BEF55" w14:textId="77777777" w:rsidTr="00094FDA">
        <w:tblPrEx>
          <w:tblCellMar>
            <w:top w:w="0" w:type="dxa"/>
            <w:bottom w:w="0" w:type="dxa"/>
          </w:tblCellMar>
        </w:tblPrEx>
        <w:tc>
          <w:tcPr>
            <w:tcW w:w="4680" w:type="dxa"/>
            <w:shd w:val="clear" w:color="auto" w:fill="auto"/>
          </w:tcPr>
          <w:p w14:paraId="0ABB9875" w14:textId="16A72C2C" w:rsidR="00094FDA" w:rsidRDefault="00094FDA" w:rsidP="00094FDA">
            <w:pPr>
              <w:pStyle w:val="TABLE-cell"/>
            </w:pPr>
            <w:r>
              <w:t>SByte</w:t>
            </w:r>
          </w:p>
        </w:tc>
        <w:tc>
          <w:tcPr>
            <w:tcW w:w="4680" w:type="dxa"/>
            <w:shd w:val="clear" w:color="auto" w:fill="auto"/>
          </w:tcPr>
          <w:p w14:paraId="59D46538" w14:textId="588739F3" w:rsidR="00094FDA" w:rsidRDefault="00094FDA" w:rsidP="00094FDA">
            <w:pPr>
              <w:pStyle w:val="TABLE-cell"/>
            </w:pPr>
            <w:r>
              <w:t>VT_I1</w:t>
            </w:r>
          </w:p>
        </w:tc>
      </w:tr>
      <w:tr w:rsidR="00094FDA" w14:paraId="5C8B3FEC" w14:textId="77777777" w:rsidTr="00094FDA">
        <w:tblPrEx>
          <w:tblCellMar>
            <w:top w:w="0" w:type="dxa"/>
            <w:bottom w:w="0" w:type="dxa"/>
          </w:tblCellMar>
        </w:tblPrEx>
        <w:tc>
          <w:tcPr>
            <w:tcW w:w="4680" w:type="dxa"/>
            <w:shd w:val="clear" w:color="auto" w:fill="auto"/>
          </w:tcPr>
          <w:p w14:paraId="4A596F7D" w14:textId="1E03E9F4" w:rsidR="00094FDA" w:rsidRDefault="00094FDA" w:rsidP="00094FDA">
            <w:pPr>
              <w:pStyle w:val="TABLE-cell"/>
            </w:pPr>
            <w:r>
              <w:t>UInt16</w:t>
            </w:r>
          </w:p>
        </w:tc>
        <w:tc>
          <w:tcPr>
            <w:tcW w:w="4680" w:type="dxa"/>
            <w:shd w:val="clear" w:color="auto" w:fill="auto"/>
          </w:tcPr>
          <w:p w14:paraId="6416DF8E" w14:textId="168ABC8F" w:rsidR="00094FDA" w:rsidRDefault="00094FDA" w:rsidP="00094FDA">
            <w:pPr>
              <w:pStyle w:val="TABLE-cell"/>
            </w:pPr>
            <w:r>
              <w:t>VT_UI2</w:t>
            </w:r>
          </w:p>
        </w:tc>
      </w:tr>
      <w:tr w:rsidR="00094FDA" w14:paraId="35981425" w14:textId="77777777" w:rsidTr="00094FDA">
        <w:tblPrEx>
          <w:tblCellMar>
            <w:top w:w="0" w:type="dxa"/>
            <w:bottom w:w="0" w:type="dxa"/>
          </w:tblCellMar>
        </w:tblPrEx>
        <w:tc>
          <w:tcPr>
            <w:tcW w:w="4680" w:type="dxa"/>
            <w:shd w:val="clear" w:color="auto" w:fill="auto"/>
          </w:tcPr>
          <w:p w14:paraId="65202BCE" w14:textId="34D0D6BA" w:rsidR="00094FDA" w:rsidRDefault="00094FDA" w:rsidP="00094FDA">
            <w:pPr>
              <w:pStyle w:val="TABLE-cell"/>
            </w:pPr>
            <w:r>
              <w:t>UInt32</w:t>
            </w:r>
          </w:p>
        </w:tc>
        <w:tc>
          <w:tcPr>
            <w:tcW w:w="4680" w:type="dxa"/>
            <w:shd w:val="clear" w:color="auto" w:fill="auto"/>
          </w:tcPr>
          <w:p w14:paraId="1E3D6D55" w14:textId="54F7A172" w:rsidR="00094FDA" w:rsidRDefault="00094FDA" w:rsidP="00094FDA">
            <w:pPr>
              <w:pStyle w:val="TABLE-cell"/>
            </w:pPr>
            <w:r>
              <w:t>VT_UI4</w:t>
            </w:r>
          </w:p>
        </w:tc>
      </w:tr>
      <w:tr w:rsidR="00094FDA" w14:paraId="7E629F93" w14:textId="77777777" w:rsidTr="00094FDA">
        <w:tblPrEx>
          <w:tblCellMar>
            <w:top w:w="0" w:type="dxa"/>
            <w:bottom w:w="0" w:type="dxa"/>
          </w:tblCellMar>
        </w:tblPrEx>
        <w:tc>
          <w:tcPr>
            <w:tcW w:w="4680" w:type="dxa"/>
            <w:shd w:val="clear" w:color="auto" w:fill="auto"/>
          </w:tcPr>
          <w:p w14:paraId="2649A71C" w14:textId="7714820A" w:rsidR="00094FDA" w:rsidRDefault="00094FDA" w:rsidP="00094FDA">
            <w:pPr>
              <w:pStyle w:val="TABLE-cell"/>
            </w:pPr>
            <w:r>
              <w:t>Int64</w:t>
            </w:r>
          </w:p>
        </w:tc>
        <w:tc>
          <w:tcPr>
            <w:tcW w:w="4680" w:type="dxa"/>
            <w:shd w:val="clear" w:color="auto" w:fill="auto"/>
          </w:tcPr>
          <w:p w14:paraId="729CA493" w14:textId="387E8B8F" w:rsidR="00094FDA" w:rsidRDefault="00094FDA" w:rsidP="00094FDA">
            <w:pPr>
              <w:pStyle w:val="TABLE-cell"/>
            </w:pPr>
            <w:r>
              <w:t>VT_I8</w:t>
            </w:r>
          </w:p>
        </w:tc>
      </w:tr>
      <w:tr w:rsidR="00094FDA" w14:paraId="0B3BD840" w14:textId="77777777" w:rsidTr="00094FDA">
        <w:tblPrEx>
          <w:tblCellMar>
            <w:top w:w="0" w:type="dxa"/>
            <w:bottom w:w="0" w:type="dxa"/>
          </w:tblCellMar>
        </w:tblPrEx>
        <w:tc>
          <w:tcPr>
            <w:tcW w:w="4680" w:type="dxa"/>
            <w:shd w:val="clear" w:color="auto" w:fill="auto"/>
          </w:tcPr>
          <w:p w14:paraId="2890B421" w14:textId="7A639B3B" w:rsidR="00094FDA" w:rsidRDefault="00094FDA" w:rsidP="00094FDA">
            <w:pPr>
              <w:pStyle w:val="TABLE-cell"/>
            </w:pPr>
            <w:r>
              <w:t>UInt64</w:t>
            </w:r>
          </w:p>
        </w:tc>
        <w:tc>
          <w:tcPr>
            <w:tcW w:w="4680" w:type="dxa"/>
            <w:shd w:val="clear" w:color="auto" w:fill="auto"/>
          </w:tcPr>
          <w:p w14:paraId="525B14DA" w14:textId="75C4B6FE" w:rsidR="00094FDA" w:rsidRDefault="00094FDA" w:rsidP="00094FDA">
            <w:pPr>
              <w:pStyle w:val="TABLE-cell"/>
            </w:pPr>
            <w:r>
              <w:t>VT_UI8</w:t>
            </w:r>
          </w:p>
        </w:tc>
      </w:tr>
      <w:tr w:rsidR="00094FDA" w14:paraId="7F55C9EF" w14:textId="77777777" w:rsidTr="00094FDA">
        <w:tblPrEx>
          <w:tblCellMar>
            <w:top w:w="0" w:type="dxa"/>
            <w:bottom w:w="0" w:type="dxa"/>
          </w:tblCellMar>
        </w:tblPrEx>
        <w:tc>
          <w:tcPr>
            <w:tcW w:w="4680" w:type="dxa"/>
            <w:shd w:val="clear" w:color="auto" w:fill="auto"/>
          </w:tcPr>
          <w:p w14:paraId="11E3B5B1" w14:textId="3F677FA8" w:rsidR="00094FDA" w:rsidRDefault="00094FDA" w:rsidP="00094FDA">
            <w:pPr>
              <w:pStyle w:val="TABLE-cell"/>
            </w:pPr>
            <w:r>
              <w:t>Guid</w:t>
            </w:r>
          </w:p>
        </w:tc>
        <w:tc>
          <w:tcPr>
            <w:tcW w:w="4680" w:type="dxa"/>
            <w:shd w:val="clear" w:color="auto" w:fill="auto"/>
          </w:tcPr>
          <w:p w14:paraId="67BE01BE" w14:textId="1010345E" w:rsidR="00094FDA" w:rsidRDefault="00094FDA" w:rsidP="00094FDA">
            <w:pPr>
              <w:pStyle w:val="TABLE-cell"/>
            </w:pPr>
            <w:r>
              <w:t>VT_BSTR</w:t>
            </w:r>
          </w:p>
        </w:tc>
      </w:tr>
      <w:tr w:rsidR="00094FDA" w14:paraId="0F281939" w14:textId="77777777" w:rsidTr="00094FDA">
        <w:tblPrEx>
          <w:tblCellMar>
            <w:top w:w="0" w:type="dxa"/>
            <w:bottom w:w="0" w:type="dxa"/>
          </w:tblCellMar>
        </w:tblPrEx>
        <w:tc>
          <w:tcPr>
            <w:tcW w:w="4680" w:type="dxa"/>
            <w:shd w:val="clear" w:color="auto" w:fill="auto"/>
          </w:tcPr>
          <w:p w14:paraId="1930D5F4" w14:textId="26791CE6" w:rsidR="00094FDA" w:rsidRDefault="00094FDA" w:rsidP="00094FDA">
            <w:pPr>
              <w:pStyle w:val="TABLE-cell"/>
            </w:pPr>
            <w:r>
              <w:t>DateTime</w:t>
            </w:r>
          </w:p>
        </w:tc>
        <w:tc>
          <w:tcPr>
            <w:tcW w:w="4680" w:type="dxa"/>
            <w:shd w:val="clear" w:color="auto" w:fill="auto"/>
          </w:tcPr>
          <w:p w14:paraId="018CBC80" w14:textId="7EF0D897" w:rsidR="00094FDA" w:rsidRDefault="00094FDA" w:rsidP="00094FDA">
            <w:pPr>
              <w:pStyle w:val="TABLE-cell"/>
            </w:pPr>
            <w:r>
              <w:t>VT_DATE</w:t>
            </w:r>
          </w:p>
        </w:tc>
      </w:tr>
      <w:tr w:rsidR="00094FDA" w14:paraId="1315E578" w14:textId="77777777" w:rsidTr="00094FDA">
        <w:tblPrEx>
          <w:tblCellMar>
            <w:top w:w="0" w:type="dxa"/>
            <w:bottom w:w="0" w:type="dxa"/>
          </w:tblCellMar>
        </w:tblPrEx>
        <w:tc>
          <w:tcPr>
            <w:tcW w:w="4680" w:type="dxa"/>
            <w:shd w:val="clear" w:color="auto" w:fill="auto"/>
          </w:tcPr>
          <w:p w14:paraId="105C6552" w14:textId="14BC58CC" w:rsidR="00094FDA" w:rsidRDefault="00094FDA" w:rsidP="00094FDA">
            <w:pPr>
              <w:pStyle w:val="TABLE-cell"/>
            </w:pPr>
            <w:r>
              <w:t>NodeId</w:t>
            </w:r>
          </w:p>
        </w:tc>
        <w:tc>
          <w:tcPr>
            <w:tcW w:w="4680" w:type="dxa"/>
            <w:shd w:val="clear" w:color="auto" w:fill="auto"/>
          </w:tcPr>
          <w:p w14:paraId="43A7AFF3" w14:textId="66C988EF" w:rsidR="00094FDA" w:rsidRDefault="00094FDA" w:rsidP="00094FDA">
            <w:pPr>
              <w:pStyle w:val="TABLE-cell"/>
            </w:pPr>
            <w:r>
              <w:t>VT_BSTR</w:t>
            </w:r>
          </w:p>
        </w:tc>
      </w:tr>
      <w:tr w:rsidR="00094FDA" w14:paraId="6A1D12F5" w14:textId="77777777" w:rsidTr="00094FDA">
        <w:tblPrEx>
          <w:tblCellMar>
            <w:top w:w="0" w:type="dxa"/>
            <w:bottom w:w="0" w:type="dxa"/>
          </w:tblCellMar>
        </w:tblPrEx>
        <w:tc>
          <w:tcPr>
            <w:tcW w:w="4680" w:type="dxa"/>
            <w:shd w:val="clear" w:color="auto" w:fill="auto"/>
          </w:tcPr>
          <w:p w14:paraId="4A10E2D7" w14:textId="27F36140" w:rsidR="00094FDA" w:rsidRDefault="00094FDA" w:rsidP="00094FDA">
            <w:pPr>
              <w:pStyle w:val="TABLE-cell"/>
            </w:pPr>
            <w:r>
              <w:t>XmlElement</w:t>
            </w:r>
          </w:p>
        </w:tc>
        <w:tc>
          <w:tcPr>
            <w:tcW w:w="4680" w:type="dxa"/>
            <w:shd w:val="clear" w:color="auto" w:fill="auto"/>
          </w:tcPr>
          <w:p w14:paraId="04DB3F6E" w14:textId="32443EF1" w:rsidR="00094FDA" w:rsidRDefault="00094FDA" w:rsidP="00094FDA">
            <w:pPr>
              <w:pStyle w:val="TABLE-cell"/>
            </w:pPr>
            <w:r>
              <w:t>VT_BSTR</w:t>
            </w:r>
          </w:p>
        </w:tc>
      </w:tr>
      <w:tr w:rsidR="00094FDA" w14:paraId="288C4935" w14:textId="77777777" w:rsidTr="00094FDA">
        <w:tblPrEx>
          <w:tblCellMar>
            <w:top w:w="0" w:type="dxa"/>
            <w:bottom w:w="0" w:type="dxa"/>
          </w:tblCellMar>
        </w:tblPrEx>
        <w:tc>
          <w:tcPr>
            <w:tcW w:w="4680" w:type="dxa"/>
            <w:shd w:val="clear" w:color="auto" w:fill="auto"/>
          </w:tcPr>
          <w:p w14:paraId="786D4373" w14:textId="33CE938C" w:rsidR="00094FDA" w:rsidRDefault="00094FDA" w:rsidP="00094FDA">
            <w:pPr>
              <w:pStyle w:val="TABLE-cell"/>
            </w:pPr>
            <w:r>
              <w:t>ExpandedNodeId</w:t>
            </w:r>
          </w:p>
        </w:tc>
        <w:tc>
          <w:tcPr>
            <w:tcW w:w="4680" w:type="dxa"/>
            <w:shd w:val="clear" w:color="auto" w:fill="auto"/>
          </w:tcPr>
          <w:p w14:paraId="12C19C0D" w14:textId="54B6E0D5" w:rsidR="00094FDA" w:rsidRDefault="00094FDA" w:rsidP="00094FDA">
            <w:pPr>
              <w:pStyle w:val="TABLE-cell"/>
            </w:pPr>
            <w:r>
              <w:t>VT_BSTR</w:t>
            </w:r>
          </w:p>
        </w:tc>
      </w:tr>
      <w:tr w:rsidR="00094FDA" w14:paraId="59661643" w14:textId="77777777" w:rsidTr="00094FDA">
        <w:tblPrEx>
          <w:tblCellMar>
            <w:top w:w="0" w:type="dxa"/>
            <w:bottom w:w="0" w:type="dxa"/>
          </w:tblCellMar>
        </w:tblPrEx>
        <w:tc>
          <w:tcPr>
            <w:tcW w:w="4680" w:type="dxa"/>
            <w:shd w:val="clear" w:color="auto" w:fill="auto"/>
          </w:tcPr>
          <w:p w14:paraId="28E14FB8" w14:textId="437C0129" w:rsidR="00094FDA" w:rsidRDefault="00094FDA" w:rsidP="00094FDA">
            <w:pPr>
              <w:pStyle w:val="TABLE-cell"/>
            </w:pPr>
            <w:r>
              <w:t>QualifiedName</w:t>
            </w:r>
          </w:p>
        </w:tc>
        <w:tc>
          <w:tcPr>
            <w:tcW w:w="4680" w:type="dxa"/>
            <w:shd w:val="clear" w:color="auto" w:fill="auto"/>
          </w:tcPr>
          <w:p w14:paraId="66BC1B09" w14:textId="0A7B515F" w:rsidR="00094FDA" w:rsidRDefault="00094FDA" w:rsidP="00094FDA">
            <w:pPr>
              <w:pStyle w:val="TABLE-cell"/>
            </w:pPr>
            <w:r>
              <w:t>VT_BSTR</w:t>
            </w:r>
          </w:p>
        </w:tc>
      </w:tr>
      <w:tr w:rsidR="00094FDA" w14:paraId="4B156CB1" w14:textId="77777777" w:rsidTr="00094FDA">
        <w:tblPrEx>
          <w:tblCellMar>
            <w:top w:w="0" w:type="dxa"/>
            <w:bottom w:w="0" w:type="dxa"/>
          </w:tblCellMar>
        </w:tblPrEx>
        <w:tc>
          <w:tcPr>
            <w:tcW w:w="4680" w:type="dxa"/>
            <w:shd w:val="clear" w:color="auto" w:fill="auto"/>
          </w:tcPr>
          <w:p w14:paraId="3C70FB0E" w14:textId="427E7E7A" w:rsidR="00094FDA" w:rsidRDefault="00094FDA" w:rsidP="00094FDA">
            <w:pPr>
              <w:pStyle w:val="TABLE-cell"/>
            </w:pPr>
            <w:r>
              <w:t>LocalizedText</w:t>
            </w:r>
          </w:p>
        </w:tc>
        <w:tc>
          <w:tcPr>
            <w:tcW w:w="4680" w:type="dxa"/>
            <w:shd w:val="clear" w:color="auto" w:fill="auto"/>
          </w:tcPr>
          <w:p w14:paraId="555C2572" w14:textId="311B23AB" w:rsidR="00094FDA" w:rsidRDefault="00094FDA" w:rsidP="00094FDA">
            <w:pPr>
              <w:pStyle w:val="TABLE-cell"/>
            </w:pPr>
            <w:r>
              <w:t>VT_BSTR</w:t>
            </w:r>
          </w:p>
        </w:tc>
      </w:tr>
      <w:tr w:rsidR="00094FDA" w14:paraId="05D9E688" w14:textId="77777777" w:rsidTr="00094FDA">
        <w:tblPrEx>
          <w:tblCellMar>
            <w:top w:w="0" w:type="dxa"/>
            <w:bottom w:w="0" w:type="dxa"/>
          </w:tblCellMar>
        </w:tblPrEx>
        <w:tc>
          <w:tcPr>
            <w:tcW w:w="4680" w:type="dxa"/>
            <w:shd w:val="clear" w:color="auto" w:fill="auto"/>
          </w:tcPr>
          <w:p w14:paraId="0FF799D2" w14:textId="70C7CBFC" w:rsidR="00094FDA" w:rsidRDefault="00094FDA" w:rsidP="00094FDA">
            <w:pPr>
              <w:pStyle w:val="TABLE-cell"/>
            </w:pPr>
            <w:r>
              <w:t>StatusCode</w:t>
            </w:r>
          </w:p>
        </w:tc>
        <w:tc>
          <w:tcPr>
            <w:tcW w:w="4680" w:type="dxa"/>
            <w:shd w:val="clear" w:color="auto" w:fill="auto"/>
          </w:tcPr>
          <w:p w14:paraId="28D4C6C3" w14:textId="05477429" w:rsidR="00094FDA" w:rsidRDefault="00094FDA" w:rsidP="00094FDA">
            <w:pPr>
              <w:pStyle w:val="TABLE-cell"/>
            </w:pPr>
            <w:r>
              <w:t>VT_UI4</w:t>
            </w:r>
          </w:p>
        </w:tc>
      </w:tr>
      <w:tr w:rsidR="00094FDA" w14:paraId="7C57D83B" w14:textId="77777777" w:rsidTr="00094FDA">
        <w:tblPrEx>
          <w:tblCellMar>
            <w:top w:w="0" w:type="dxa"/>
            <w:bottom w:w="0" w:type="dxa"/>
          </w:tblCellMar>
        </w:tblPrEx>
        <w:tc>
          <w:tcPr>
            <w:tcW w:w="4680" w:type="dxa"/>
            <w:shd w:val="clear" w:color="auto" w:fill="auto"/>
          </w:tcPr>
          <w:p w14:paraId="136DB205" w14:textId="114802D1" w:rsidR="00094FDA" w:rsidRDefault="00094FDA" w:rsidP="00094FDA">
            <w:pPr>
              <w:pStyle w:val="TABLE-cell"/>
            </w:pPr>
            <w:r>
              <w:t>ExtensionObject</w:t>
            </w:r>
          </w:p>
        </w:tc>
        <w:tc>
          <w:tcPr>
            <w:tcW w:w="4680" w:type="dxa"/>
            <w:shd w:val="clear" w:color="auto" w:fill="auto"/>
          </w:tcPr>
          <w:p w14:paraId="72532FA6" w14:textId="3D823114" w:rsidR="00094FDA" w:rsidRDefault="00094FDA" w:rsidP="00094FDA">
            <w:pPr>
              <w:pStyle w:val="TABLE-cell"/>
            </w:pPr>
            <w:r>
              <w:t>Array of VT_UI1</w:t>
            </w:r>
          </w:p>
        </w:tc>
      </w:tr>
      <w:tr w:rsidR="00094FDA" w14:paraId="040FCD19" w14:textId="77777777" w:rsidTr="00094FDA">
        <w:tblPrEx>
          <w:tblCellMar>
            <w:top w:w="0" w:type="dxa"/>
            <w:bottom w:w="0" w:type="dxa"/>
          </w:tblCellMar>
        </w:tblPrEx>
        <w:tc>
          <w:tcPr>
            <w:tcW w:w="4680" w:type="dxa"/>
            <w:shd w:val="clear" w:color="auto" w:fill="auto"/>
          </w:tcPr>
          <w:p w14:paraId="510F430C" w14:textId="05245BDC" w:rsidR="00094FDA" w:rsidRDefault="00094FDA" w:rsidP="00094FDA">
            <w:pPr>
              <w:pStyle w:val="TABLE-cell"/>
            </w:pPr>
            <w:r>
              <w:t>Array of above OPC UA types</w:t>
            </w:r>
          </w:p>
        </w:tc>
        <w:tc>
          <w:tcPr>
            <w:tcW w:w="4680" w:type="dxa"/>
            <w:shd w:val="clear" w:color="auto" w:fill="auto"/>
          </w:tcPr>
          <w:p w14:paraId="518C07B0" w14:textId="05CD23E1" w:rsidR="00094FDA" w:rsidRDefault="00094FDA" w:rsidP="00094FDA">
            <w:pPr>
              <w:pStyle w:val="TABLE-cell"/>
            </w:pPr>
            <w:r>
              <w:t>Array of corresponding Variant type</w:t>
            </w:r>
          </w:p>
        </w:tc>
      </w:tr>
    </w:tbl>
    <w:p w14:paraId="561DBCC5" w14:textId="29E62A88" w:rsidR="00094FDA" w:rsidRDefault="00094FDA" w:rsidP="00094FDA">
      <w:pPr>
        <w:pStyle w:val="NoSpacing"/>
      </w:pPr>
    </w:p>
    <w:p w14:paraId="4543088A" w14:textId="77777777" w:rsidR="00094FDA" w:rsidRDefault="00094FDA" w:rsidP="00094FDA">
      <w:pPr>
        <w:pStyle w:val="ANNEX-heading3"/>
      </w:pPr>
      <w:r>
        <w:t>Quality</w:t>
      </w:r>
    </w:p>
    <w:p w14:paraId="44ABEF62" w14:textId="34B85A4E" w:rsidR="00094FDA" w:rsidRDefault="00094FDA" w:rsidP="00094FDA">
      <w:pPr>
        <w:pStyle w:val="PARAGRAPH"/>
      </w:pPr>
      <w:r>
        <w:t>The Quality of a Data Value in the OPC UA Server is represented as a StatusCode.</w:t>
      </w:r>
    </w:p>
    <w:p w14:paraId="6573E835" w14:textId="5A3D0F10" w:rsidR="00094FDA" w:rsidRDefault="00094FDA" w:rsidP="00094FDA">
      <w:pPr>
        <w:pStyle w:val="PARAGRAPH"/>
      </w:pPr>
      <w:r>
        <w:t>The COM UA Proxy maps the Severity, Subcode and the limit bits of the OPC UA Status code to the lower 8 bits of the OPC DA Quality structure (of the form QQSSSSLL).</w:t>
      </w:r>
    </w:p>
    <w:p w14:paraId="7B01B214" w14:textId="5A2966BF" w:rsidR="00094FDA" w:rsidRDefault="00094FDA" w:rsidP="00094FDA">
      <w:pPr>
        <w:pStyle w:val="FIGURE-title"/>
      </w:pPr>
      <w:r>
        <w:object w:dxaOrig="6780" w:dyaOrig="2702" w14:anchorId="22852DFD">
          <v:shape id="_x0000_i1065" type="#_x0000_t75" style="width:339pt;height:138.75pt" o:ole="">
            <v:imagedata r:id="rId16" o:title=""/>
          </v:shape>
          <o:OLEObject Type="Embed" ProgID="Visio.Drawing.11" ShapeID="_x0000_i1065" DrawAspect="Content" ObjectID="_1602995167" r:id="rId22"/>
        </w:object>
      </w:r>
    </w:p>
    <w:p w14:paraId="0157976A" w14:textId="12BCC293" w:rsidR="00094FDA" w:rsidRDefault="00094FDA" w:rsidP="00094FDA">
      <w:pPr>
        <w:pStyle w:val="FIGURE-title"/>
      </w:pPr>
      <w:r>
        <w:t>Figure A.</w:t>
      </w:r>
      <w:r>
        <w:fldChar w:fldCharType="begin"/>
      </w:r>
      <w:r>
        <w:instrText xml:space="preserve"> SEQ Figure \* ARABIC </w:instrText>
      </w:r>
      <w:r>
        <w:fldChar w:fldCharType="separate"/>
      </w:r>
      <w:r>
        <w:rPr>
          <w:noProof/>
        </w:rPr>
        <w:t>10</w:t>
      </w:r>
      <w:r>
        <w:fldChar w:fldCharType="end"/>
      </w:r>
      <w:r>
        <w:t xml:space="preserve"> – OPC UA Status Code to OPC DA quality mapping</w:t>
      </w:r>
    </w:p>
    <w:p w14:paraId="6E77662A" w14:textId="4A2D572A" w:rsidR="00094FDA" w:rsidRDefault="00094FDA" w:rsidP="00094FDA">
      <w:pPr>
        <w:pStyle w:val="PARAGRAPH"/>
      </w:pPr>
      <w:r>
        <w:t>The Severity field of the Status code is mapped to the primary quality. The SubCode is mapped to the Sub Status and the Limit Bits are mapped to the Limit field.</w:t>
      </w:r>
    </w:p>
    <w:p w14:paraId="21AB73B4" w14:textId="1ED18F58" w:rsidR="00094FDA" w:rsidRDefault="00094FDA" w:rsidP="00094FDA">
      <w:pPr>
        <w:pStyle w:val="PARAGRAPH"/>
      </w:pPr>
      <w:r>
        <w:t>[Table A.7] shows a mapping of the OPC UA status code to OPC DA primary quality</w:t>
      </w:r>
    </w:p>
    <w:p w14:paraId="74F586E5" w14:textId="433B9A7E" w:rsidR="00094FDA" w:rsidRDefault="00094FDA" w:rsidP="00094FDA">
      <w:pPr>
        <w:pStyle w:val="TABLE-title"/>
      </w:pPr>
      <w:r>
        <w:t>Table A.</w:t>
      </w:r>
      <w:r>
        <w:fldChar w:fldCharType="begin"/>
      </w:r>
      <w:r>
        <w:instrText xml:space="preserve"> SEQ Table \* ARABIC </w:instrText>
      </w:r>
      <w:r>
        <w:fldChar w:fldCharType="separate"/>
      </w:r>
      <w:r>
        <w:rPr>
          <w:noProof/>
        </w:rPr>
        <w:t>37</w:t>
      </w:r>
      <w:r>
        <w:fldChar w:fldCharType="end"/>
      </w:r>
      <w:r>
        <w:t xml:space="preserve"> – Quality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719F7C15" w14:textId="77777777" w:rsidTr="00094FDA">
        <w:tblPrEx>
          <w:tblCellMar>
            <w:top w:w="0" w:type="dxa"/>
            <w:bottom w:w="0" w:type="dxa"/>
          </w:tblCellMar>
        </w:tblPrEx>
        <w:tc>
          <w:tcPr>
            <w:tcW w:w="4680" w:type="dxa"/>
            <w:tcBorders>
              <w:bottom w:val="double" w:sz="4" w:space="0" w:color="auto"/>
            </w:tcBorders>
            <w:shd w:val="clear" w:color="auto" w:fill="auto"/>
          </w:tcPr>
          <w:p w14:paraId="77B3A153" w14:textId="3C49B313" w:rsidR="00094FDA" w:rsidRDefault="00094FDA" w:rsidP="00094FDA">
            <w:pPr>
              <w:pStyle w:val="TABLE-col-heading"/>
            </w:pPr>
            <w:r>
              <w:t>OPC UA Status Code</w:t>
            </w:r>
          </w:p>
        </w:tc>
        <w:tc>
          <w:tcPr>
            <w:tcW w:w="4680" w:type="dxa"/>
            <w:tcBorders>
              <w:bottom w:val="double" w:sz="4" w:space="0" w:color="auto"/>
            </w:tcBorders>
            <w:shd w:val="clear" w:color="auto" w:fill="auto"/>
          </w:tcPr>
          <w:p w14:paraId="4140E50A" w14:textId="0EFD2ED4" w:rsidR="00094FDA" w:rsidRDefault="00094FDA" w:rsidP="00094FDA">
            <w:pPr>
              <w:pStyle w:val="TABLE-col-heading"/>
            </w:pPr>
            <w:r>
              <w:t>OPC DA Primary Quality (Quality &amp; Sub status QQSSSS)</w:t>
            </w:r>
          </w:p>
        </w:tc>
      </w:tr>
      <w:tr w:rsidR="00094FDA" w14:paraId="06FE10C7" w14:textId="77777777" w:rsidTr="00094FDA">
        <w:tblPrEx>
          <w:tblCellMar>
            <w:top w:w="0" w:type="dxa"/>
            <w:bottom w:w="0" w:type="dxa"/>
          </w:tblCellMar>
        </w:tblPrEx>
        <w:tc>
          <w:tcPr>
            <w:tcW w:w="4680" w:type="dxa"/>
            <w:tcBorders>
              <w:top w:val="double" w:sz="4" w:space="0" w:color="auto"/>
            </w:tcBorders>
            <w:shd w:val="clear" w:color="auto" w:fill="auto"/>
          </w:tcPr>
          <w:p w14:paraId="0E682E76" w14:textId="20520FC0" w:rsidR="00094FDA" w:rsidRDefault="00094FDA" w:rsidP="00094FDA">
            <w:pPr>
              <w:pStyle w:val="TABLE-cell"/>
            </w:pPr>
            <w:r>
              <w:t>Good</w:t>
            </w:r>
          </w:p>
        </w:tc>
        <w:tc>
          <w:tcPr>
            <w:tcW w:w="4680" w:type="dxa"/>
            <w:tcBorders>
              <w:top w:val="double" w:sz="4" w:space="0" w:color="auto"/>
            </w:tcBorders>
            <w:shd w:val="clear" w:color="auto" w:fill="auto"/>
          </w:tcPr>
          <w:p w14:paraId="4DCB3005" w14:textId="4C5A482B" w:rsidR="00094FDA" w:rsidRDefault="00094FDA" w:rsidP="00094FDA">
            <w:pPr>
              <w:pStyle w:val="TABLE-cell"/>
            </w:pPr>
            <w:r>
              <w:t>GOOD</w:t>
            </w:r>
          </w:p>
        </w:tc>
      </w:tr>
      <w:tr w:rsidR="00094FDA" w14:paraId="7F786F24" w14:textId="77777777" w:rsidTr="00094FDA">
        <w:tblPrEx>
          <w:tblCellMar>
            <w:top w:w="0" w:type="dxa"/>
            <w:bottom w:w="0" w:type="dxa"/>
          </w:tblCellMar>
        </w:tblPrEx>
        <w:tc>
          <w:tcPr>
            <w:tcW w:w="4680" w:type="dxa"/>
            <w:shd w:val="clear" w:color="auto" w:fill="auto"/>
          </w:tcPr>
          <w:p w14:paraId="5BD6576A" w14:textId="468F2D9F" w:rsidR="00094FDA" w:rsidRDefault="00094FDA" w:rsidP="00094FDA">
            <w:pPr>
              <w:pStyle w:val="TABLE-cell"/>
            </w:pPr>
            <w:r>
              <w:t>Good_LocalOverride</w:t>
            </w:r>
          </w:p>
        </w:tc>
        <w:tc>
          <w:tcPr>
            <w:tcW w:w="4680" w:type="dxa"/>
            <w:shd w:val="clear" w:color="auto" w:fill="auto"/>
          </w:tcPr>
          <w:p w14:paraId="48E47565" w14:textId="142D31A0" w:rsidR="00094FDA" w:rsidRDefault="00094FDA" w:rsidP="00094FDA">
            <w:pPr>
              <w:pStyle w:val="TABLE-cell"/>
            </w:pPr>
            <w:r>
              <w:t>LOCAL_OVERRIDE</w:t>
            </w:r>
          </w:p>
        </w:tc>
      </w:tr>
      <w:tr w:rsidR="00094FDA" w14:paraId="537B8811" w14:textId="77777777" w:rsidTr="00094FDA">
        <w:tblPrEx>
          <w:tblCellMar>
            <w:top w:w="0" w:type="dxa"/>
            <w:bottom w:w="0" w:type="dxa"/>
          </w:tblCellMar>
        </w:tblPrEx>
        <w:tc>
          <w:tcPr>
            <w:tcW w:w="4680" w:type="dxa"/>
            <w:shd w:val="clear" w:color="auto" w:fill="auto"/>
          </w:tcPr>
          <w:p w14:paraId="4A4CB4E9" w14:textId="5097096C" w:rsidR="00094FDA" w:rsidRDefault="00094FDA" w:rsidP="00094FDA">
            <w:pPr>
              <w:pStyle w:val="TABLE-cell"/>
            </w:pPr>
            <w:r>
              <w:t>Uncertain</w:t>
            </w:r>
          </w:p>
        </w:tc>
        <w:tc>
          <w:tcPr>
            <w:tcW w:w="4680" w:type="dxa"/>
            <w:shd w:val="clear" w:color="auto" w:fill="auto"/>
          </w:tcPr>
          <w:p w14:paraId="7BC519CB" w14:textId="437D7CF4" w:rsidR="00094FDA" w:rsidRDefault="00094FDA" w:rsidP="00094FDA">
            <w:pPr>
              <w:pStyle w:val="TABLE-cell"/>
            </w:pPr>
            <w:r>
              <w:t>UNCERTAIN</w:t>
            </w:r>
          </w:p>
        </w:tc>
      </w:tr>
      <w:tr w:rsidR="00094FDA" w14:paraId="367C2F64" w14:textId="77777777" w:rsidTr="00094FDA">
        <w:tblPrEx>
          <w:tblCellMar>
            <w:top w:w="0" w:type="dxa"/>
            <w:bottom w:w="0" w:type="dxa"/>
          </w:tblCellMar>
        </w:tblPrEx>
        <w:tc>
          <w:tcPr>
            <w:tcW w:w="4680" w:type="dxa"/>
            <w:shd w:val="clear" w:color="auto" w:fill="auto"/>
          </w:tcPr>
          <w:p w14:paraId="451FCFD0" w14:textId="2878A44A" w:rsidR="00094FDA" w:rsidRDefault="00094FDA" w:rsidP="00094FDA">
            <w:pPr>
              <w:pStyle w:val="TABLE-cell"/>
            </w:pPr>
            <w:r>
              <w:t>Uncertain_SubNormal</w:t>
            </w:r>
          </w:p>
        </w:tc>
        <w:tc>
          <w:tcPr>
            <w:tcW w:w="4680" w:type="dxa"/>
            <w:shd w:val="clear" w:color="auto" w:fill="auto"/>
          </w:tcPr>
          <w:p w14:paraId="70743E05" w14:textId="30F1C54A" w:rsidR="00094FDA" w:rsidRDefault="00094FDA" w:rsidP="00094FDA">
            <w:pPr>
              <w:pStyle w:val="TABLE-cell"/>
            </w:pPr>
            <w:r>
              <w:t>SUB_NORMAL</w:t>
            </w:r>
          </w:p>
        </w:tc>
      </w:tr>
      <w:tr w:rsidR="00094FDA" w14:paraId="79AD4E5A" w14:textId="77777777" w:rsidTr="00094FDA">
        <w:tblPrEx>
          <w:tblCellMar>
            <w:top w:w="0" w:type="dxa"/>
            <w:bottom w:w="0" w:type="dxa"/>
          </w:tblCellMar>
        </w:tblPrEx>
        <w:tc>
          <w:tcPr>
            <w:tcW w:w="4680" w:type="dxa"/>
            <w:shd w:val="clear" w:color="auto" w:fill="auto"/>
          </w:tcPr>
          <w:p w14:paraId="5532E69E" w14:textId="1696D8D1" w:rsidR="00094FDA" w:rsidRDefault="00094FDA" w:rsidP="00094FDA">
            <w:pPr>
              <w:pStyle w:val="TABLE-cell"/>
            </w:pPr>
            <w:r>
              <w:t>Uncertain_SensorNotAccurate</w:t>
            </w:r>
          </w:p>
        </w:tc>
        <w:tc>
          <w:tcPr>
            <w:tcW w:w="4680" w:type="dxa"/>
            <w:shd w:val="clear" w:color="auto" w:fill="auto"/>
          </w:tcPr>
          <w:p w14:paraId="1CC62CB1" w14:textId="46D0924B" w:rsidR="00094FDA" w:rsidRDefault="00094FDA" w:rsidP="00094FDA">
            <w:pPr>
              <w:pStyle w:val="TABLE-cell"/>
            </w:pPr>
            <w:r>
              <w:t>SENSOR_CAL</w:t>
            </w:r>
          </w:p>
        </w:tc>
      </w:tr>
      <w:tr w:rsidR="00094FDA" w14:paraId="696442BC" w14:textId="77777777" w:rsidTr="00094FDA">
        <w:tblPrEx>
          <w:tblCellMar>
            <w:top w:w="0" w:type="dxa"/>
            <w:bottom w:w="0" w:type="dxa"/>
          </w:tblCellMar>
        </w:tblPrEx>
        <w:tc>
          <w:tcPr>
            <w:tcW w:w="4680" w:type="dxa"/>
            <w:shd w:val="clear" w:color="auto" w:fill="auto"/>
          </w:tcPr>
          <w:p w14:paraId="08A3BA8D" w14:textId="4660AF72" w:rsidR="00094FDA" w:rsidRDefault="00094FDA" w:rsidP="00094FDA">
            <w:pPr>
              <w:pStyle w:val="TABLE-cell"/>
            </w:pPr>
            <w:r>
              <w:t>Uncertain_EngineeringUnitsExceeded</w:t>
            </w:r>
          </w:p>
        </w:tc>
        <w:tc>
          <w:tcPr>
            <w:tcW w:w="4680" w:type="dxa"/>
            <w:shd w:val="clear" w:color="auto" w:fill="auto"/>
          </w:tcPr>
          <w:p w14:paraId="0C385D69" w14:textId="190B9A9E" w:rsidR="00094FDA" w:rsidRDefault="00094FDA" w:rsidP="00094FDA">
            <w:pPr>
              <w:pStyle w:val="TABLE-cell"/>
            </w:pPr>
            <w:r>
              <w:t>EGU_EXCEEDED</w:t>
            </w:r>
          </w:p>
        </w:tc>
      </w:tr>
      <w:tr w:rsidR="00094FDA" w14:paraId="0DA9DA15" w14:textId="77777777" w:rsidTr="00094FDA">
        <w:tblPrEx>
          <w:tblCellMar>
            <w:top w:w="0" w:type="dxa"/>
            <w:bottom w:w="0" w:type="dxa"/>
          </w:tblCellMar>
        </w:tblPrEx>
        <w:tc>
          <w:tcPr>
            <w:tcW w:w="4680" w:type="dxa"/>
            <w:shd w:val="clear" w:color="auto" w:fill="auto"/>
          </w:tcPr>
          <w:p w14:paraId="46610BF9" w14:textId="751AABB5" w:rsidR="00094FDA" w:rsidRDefault="00094FDA" w:rsidP="00094FDA">
            <w:pPr>
              <w:pStyle w:val="TABLE-cell"/>
            </w:pPr>
            <w:r>
              <w:t>Uncertain_LastUsableValue</w:t>
            </w:r>
          </w:p>
        </w:tc>
        <w:tc>
          <w:tcPr>
            <w:tcW w:w="4680" w:type="dxa"/>
            <w:shd w:val="clear" w:color="auto" w:fill="auto"/>
          </w:tcPr>
          <w:p w14:paraId="14153BF5" w14:textId="2509A944" w:rsidR="00094FDA" w:rsidRDefault="00094FDA" w:rsidP="00094FDA">
            <w:pPr>
              <w:pStyle w:val="TABLE-cell"/>
            </w:pPr>
            <w:r>
              <w:t>LAST_USABLE</w:t>
            </w:r>
          </w:p>
        </w:tc>
      </w:tr>
      <w:tr w:rsidR="00094FDA" w14:paraId="6B2A149F" w14:textId="77777777" w:rsidTr="00094FDA">
        <w:tblPrEx>
          <w:tblCellMar>
            <w:top w:w="0" w:type="dxa"/>
            <w:bottom w:w="0" w:type="dxa"/>
          </w:tblCellMar>
        </w:tblPrEx>
        <w:tc>
          <w:tcPr>
            <w:tcW w:w="4680" w:type="dxa"/>
            <w:shd w:val="clear" w:color="auto" w:fill="auto"/>
          </w:tcPr>
          <w:p w14:paraId="48201452" w14:textId="0742F141" w:rsidR="00094FDA" w:rsidRDefault="00094FDA" w:rsidP="00094FDA">
            <w:pPr>
              <w:pStyle w:val="TABLE-cell"/>
            </w:pPr>
            <w:r>
              <w:t>Bad</w:t>
            </w:r>
          </w:p>
        </w:tc>
        <w:tc>
          <w:tcPr>
            <w:tcW w:w="4680" w:type="dxa"/>
            <w:shd w:val="clear" w:color="auto" w:fill="auto"/>
          </w:tcPr>
          <w:p w14:paraId="11B86C94" w14:textId="34AA9357" w:rsidR="00094FDA" w:rsidRDefault="00094FDA" w:rsidP="00094FDA">
            <w:pPr>
              <w:pStyle w:val="TABLE-cell"/>
            </w:pPr>
            <w:r>
              <w:t>BAD</w:t>
            </w:r>
          </w:p>
        </w:tc>
      </w:tr>
      <w:tr w:rsidR="00094FDA" w14:paraId="5BAD165D" w14:textId="77777777" w:rsidTr="00094FDA">
        <w:tblPrEx>
          <w:tblCellMar>
            <w:top w:w="0" w:type="dxa"/>
            <w:bottom w:w="0" w:type="dxa"/>
          </w:tblCellMar>
        </w:tblPrEx>
        <w:tc>
          <w:tcPr>
            <w:tcW w:w="4680" w:type="dxa"/>
            <w:shd w:val="clear" w:color="auto" w:fill="auto"/>
          </w:tcPr>
          <w:p w14:paraId="48661411" w14:textId="15752C29" w:rsidR="00094FDA" w:rsidRDefault="00094FDA" w:rsidP="00094FDA">
            <w:pPr>
              <w:pStyle w:val="TABLE-cell"/>
            </w:pPr>
            <w:r>
              <w:t>Bad_ConfigurationError</w:t>
            </w:r>
          </w:p>
        </w:tc>
        <w:tc>
          <w:tcPr>
            <w:tcW w:w="4680" w:type="dxa"/>
            <w:shd w:val="clear" w:color="auto" w:fill="auto"/>
          </w:tcPr>
          <w:p w14:paraId="0F1CB735" w14:textId="6CDAE288" w:rsidR="00094FDA" w:rsidRDefault="00094FDA" w:rsidP="00094FDA">
            <w:pPr>
              <w:pStyle w:val="TABLE-cell"/>
            </w:pPr>
            <w:r>
              <w:t>CONFIG_ERROR</w:t>
            </w:r>
          </w:p>
        </w:tc>
      </w:tr>
      <w:tr w:rsidR="00094FDA" w14:paraId="3036C8E8" w14:textId="77777777" w:rsidTr="00094FDA">
        <w:tblPrEx>
          <w:tblCellMar>
            <w:top w:w="0" w:type="dxa"/>
            <w:bottom w:w="0" w:type="dxa"/>
          </w:tblCellMar>
        </w:tblPrEx>
        <w:tc>
          <w:tcPr>
            <w:tcW w:w="4680" w:type="dxa"/>
            <w:shd w:val="clear" w:color="auto" w:fill="auto"/>
          </w:tcPr>
          <w:p w14:paraId="1A3FCAC6" w14:textId="5FFF950B" w:rsidR="00094FDA" w:rsidRDefault="00094FDA" w:rsidP="00094FDA">
            <w:pPr>
              <w:pStyle w:val="TABLE-cell"/>
            </w:pPr>
            <w:r>
              <w:t>Bad_NotConnected</w:t>
            </w:r>
          </w:p>
        </w:tc>
        <w:tc>
          <w:tcPr>
            <w:tcW w:w="4680" w:type="dxa"/>
            <w:shd w:val="clear" w:color="auto" w:fill="auto"/>
          </w:tcPr>
          <w:p w14:paraId="1C52D15E" w14:textId="565BF0D9" w:rsidR="00094FDA" w:rsidRDefault="00094FDA" w:rsidP="00094FDA">
            <w:pPr>
              <w:pStyle w:val="TABLE-cell"/>
            </w:pPr>
            <w:r>
              <w:t>NOT_CONNECTED</w:t>
            </w:r>
          </w:p>
        </w:tc>
      </w:tr>
      <w:tr w:rsidR="00094FDA" w14:paraId="30883E34" w14:textId="77777777" w:rsidTr="00094FDA">
        <w:tblPrEx>
          <w:tblCellMar>
            <w:top w:w="0" w:type="dxa"/>
            <w:bottom w:w="0" w:type="dxa"/>
          </w:tblCellMar>
        </w:tblPrEx>
        <w:tc>
          <w:tcPr>
            <w:tcW w:w="4680" w:type="dxa"/>
            <w:shd w:val="clear" w:color="auto" w:fill="auto"/>
          </w:tcPr>
          <w:p w14:paraId="40C64A3E" w14:textId="0D74BF59" w:rsidR="00094FDA" w:rsidRDefault="00094FDA" w:rsidP="00094FDA">
            <w:pPr>
              <w:pStyle w:val="TABLE-cell"/>
            </w:pPr>
            <w:r>
              <w:t>Bad_NoCommunication</w:t>
            </w:r>
          </w:p>
        </w:tc>
        <w:tc>
          <w:tcPr>
            <w:tcW w:w="4680" w:type="dxa"/>
            <w:shd w:val="clear" w:color="auto" w:fill="auto"/>
          </w:tcPr>
          <w:p w14:paraId="121AFDD3" w14:textId="165313F7" w:rsidR="00094FDA" w:rsidRDefault="00094FDA" w:rsidP="00094FDA">
            <w:pPr>
              <w:pStyle w:val="TABLE-cell"/>
            </w:pPr>
            <w:r>
              <w:t>COMM_FAILURE</w:t>
            </w:r>
          </w:p>
        </w:tc>
      </w:tr>
      <w:tr w:rsidR="00094FDA" w14:paraId="067403B6" w14:textId="77777777" w:rsidTr="00094FDA">
        <w:tblPrEx>
          <w:tblCellMar>
            <w:top w:w="0" w:type="dxa"/>
            <w:bottom w:w="0" w:type="dxa"/>
          </w:tblCellMar>
        </w:tblPrEx>
        <w:tc>
          <w:tcPr>
            <w:tcW w:w="4680" w:type="dxa"/>
            <w:shd w:val="clear" w:color="auto" w:fill="auto"/>
          </w:tcPr>
          <w:p w14:paraId="75C70D5B" w14:textId="797C9393" w:rsidR="00094FDA" w:rsidRDefault="00094FDA" w:rsidP="00094FDA">
            <w:pPr>
              <w:pStyle w:val="TABLE-cell"/>
            </w:pPr>
            <w:r>
              <w:t>Bad_OutOfService</w:t>
            </w:r>
          </w:p>
        </w:tc>
        <w:tc>
          <w:tcPr>
            <w:tcW w:w="4680" w:type="dxa"/>
            <w:shd w:val="clear" w:color="auto" w:fill="auto"/>
          </w:tcPr>
          <w:p w14:paraId="70584C4C" w14:textId="2EF6A7D2" w:rsidR="00094FDA" w:rsidRDefault="00094FDA" w:rsidP="00094FDA">
            <w:pPr>
              <w:pStyle w:val="TABLE-cell"/>
            </w:pPr>
            <w:r>
              <w:t>OUT_OF_SERVICE</w:t>
            </w:r>
          </w:p>
        </w:tc>
      </w:tr>
      <w:tr w:rsidR="00094FDA" w14:paraId="48826F19" w14:textId="77777777" w:rsidTr="00094FDA">
        <w:tblPrEx>
          <w:tblCellMar>
            <w:top w:w="0" w:type="dxa"/>
            <w:bottom w:w="0" w:type="dxa"/>
          </w:tblCellMar>
        </w:tblPrEx>
        <w:tc>
          <w:tcPr>
            <w:tcW w:w="4680" w:type="dxa"/>
            <w:shd w:val="clear" w:color="auto" w:fill="auto"/>
          </w:tcPr>
          <w:p w14:paraId="2BBF1996" w14:textId="563B599D" w:rsidR="00094FDA" w:rsidRDefault="00094FDA" w:rsidP="00094FDA">
            <w:pPr>
              <w:pStyle w:val="TABLE-cell"/>
            </w:pPr>
            <w:r>
              <w:t>Bad_DeviceFailure</w:t>
            </w:r>
          </w:p>
        </w:tc>
        <w:tc>
          <w:tcPr>
            <w:tcW w:w="4680" w:type="dxa"/>
            <w:shd w:val="clear" w:color="auto" w:fill="auto"/>
          </w:tcPr>
          <w:p w14:paraId="5D45595F" w14:textId="4C90E5EA" w:rsidR="00094FDA" w:rsidRDefault="00094FDA" w:rsidP="00094FDA">
            <w:pPr>
              <w:pStyle w:val="TABLE-cell"/>
            </w:pPr>
            <w:r>
              <w:t>DEVICE_FAILURE</w:t>
            </w:r>
          </w:p>
        </w:tc>
      </w:tr>
      <w:tr w:rsidR="00094FDA" w14:paraId="7CAD4E7E" w14:textId="77777777" w:rsidTr="00094FDA">
        <w:tblPrEx>
          <w:tblCellMar>
            <w:top w:w="0" w:type="dxa"/>
            <w:bottom w:w="0" w:type="dxa"/>
          </w:tblCellMar>
        </w:tblPrEx>
        <w:tc>
          <w:tcPr>
            <w:tcW w:w="4680" w:type="dxa"/>
            <w:shd w:val="clear" w:color="auto" w:fill="auto"/>
          </w:tcPr>
          <w:p w14:paraId="4EECE6E6" w14:textId="314C80BB" w:rsidR="00094FDA" w:rsidRDefault="00094FDA" w:rsidP="00094FDA">
            <w:pPr>
              <w:pStyle w:val="TABLE-cell"/>
            </w:pPr>
            <w:r>
              <w:t>Bad_SensorFailure</w:t>
            </w:r>
          </w:p>
        </w:tc>
        <w:tc>
          <w:tcPr>
            <w:tcW w:w="4680" w:type="dxa"/>
            <w:shd w:val="clear" w:color="auto" w:fill="auto"/>
          </w:tcPr>
          <w:p w14:paraId="7162F711" w14:textId="35DCAC93" w:rsidR="00094FDA" w:rsidRDefault="00094FDA" w:rsidP="00094FDA">
            <w:pPr>
              <w:pStyle w:val="TABLE-cell"/>
            </w:pPr>
            <w:r>
              <w:t>SENSOR_FAILURE</w:t>
            </w:r>
          </w:p>
        </w:tc>
      </w:tr>
      <w:tr w:rsidR="00094FDA" w14:paraId="1C27DF69" w14:textId="77777777" w:rsidTr="00094FDA">
        <w:tblPrEx>
          <w:tblCellMar>
            <w:top w:w="0" w:type="dxa"/>
            <w:bottom w:w="0" w:type="dxa"/>
          </w:tblCellMar>
        </w:tblPrEx>
        <w:tc>
          <w:tcPr>
            <w:tcW w:w="4680" w:type="dxa"/>
            <w:shd w:val="clear" w:color="auto" w:fill="auto"/>
          </w:tcPr>
          <w:p w14:paraId="1FA939C7" w14:textId="73E816B7" w:rsidR="00094FDA" w:rsidRDefault="00094FDA" w:rsidP="00094FDA">
            <w:pPr>
              <w:pStyle w:val="TABLE-cell"/>
            </w:pPr>
            <w:r>
              <w:t>Bad_WaitingForInitialData</w:t>
            </w:r>
          </w:p>
        </w:tc>
        <w:tc>
          <w:tcPr>
            <w:tcW w:w="4680" w:type="dxa"/>
            <w:shd w:val="clear" w:color="auto" w:fill="auto"/>
          </w:tcPr>
          <w:p w14:paraId="3A1A4077" w14:textId="382DFD2C" w:rsidR="00094FDA" w:rsidRDefault="00094FDA" w:rsidP="00094FDA">
            <w:pPr>
              <w:pStyle w:val="TABLE-cell"/>
            </w:pPr>
            <w:r>
              <w:t>WAITING_FOR_INITIAL_DATA</w:t>
            </w:r>
          </w:p>
        </w:tc>
      </w:tr>
    </w:tbl>
    <w:p w14:paraId="6874E7AE" w14:textId="5756579A" w:rsidR="00094FDA" w:rsidRDefault="00094FDA" w:rsidP="00094FDA">
      <w:pPr>
        <w:pStyle w:val="NoSpacing"/>
      </w:pPr>
    </w:p>
    <w:p w14:paraId="483DC15E" w14:textId="77777777" w:rsidR="00094FDA" w:rsidRDefault="00094FDA" w:rsidP="00094FDA">
      <w:pPr>
        <w:pStyle w:val="ANNEX-heading3"/>
      </w:pPr>
      <w:r>
        <w:t>Timestamp</w:t>
      </w:r>
    </w:p>
    <w:p w14:paraId="42EAB205" w14:textId="139B9D43" w:rsidR="00094FDA" w:rsidRDefault="00094FDA" w:rsidP="00094FDA">
      <w:pPr>
        <w:pStyle w:val="PARAGRAPH"/>
      </w:pPr>
      <w:r>
        <w:t>If available, the SourceTimestamp of the DataValue in the OPC UA Server is assigned to the Timestamp for the value in the COM UA Proxy. If SourceTimestamp is not available, then the ServerTimestamp is used.</w:t>
      </w:r>
    </w:p>
    <w:p w14:paraId="59C800D8" w14:textId="77777777" w:rsidR="00094FDA" w:rsidRDefault="00094FDA" w:rsidP="00094FDA">
      <w:pPr>
        <w:pStyle w:val="ANNEX-heading2"/>
      </w:pPr>
      <w:r>
        <w:t>Read data</w:t>
      </w:r>
    </w:p>
    <w:p w14:paraId="5784B8DE" w14:textId="52BC38E7" w:rsidR="00094FDA" w:rsidRDefault="00094FDA" w:rsidP="00094FDA">
      <w:pPr>
        <w:pStyle w:val="PARAGRAPH"/>
      </w:pPr>
      <w:r>
        <w:t>The COM UA Proxy converts all the ItemIds in the Read into valid NodeIds by replacing the ‘-’ with ‘=’ and calls the OPC UA Read Service for the Value Attribute.</w:t>
      </w:r>
    </w:p>
    <w:p w14:paraId="3E2440EB" w14:textId="0A148A99" w:rsidR="00094FDA" w:rsidRDefault="00094FDA" w:rsidP="00094FDA">
      <w:pPr>
        <w:pStyle w:val="PARAGRAPH"/>
      </w:pPr>
      <w:r>
        <w:t>If the Read Service call is successful then DataValue for each node is mapped to the VQT for each item as shown in [Figure A.5].</w:t>
      </w:r>
    </w:p>
    <w:p w14:paraId="46402984" w14:textId="6DE6D084" w:rsidR="00094FDA" w:rsidRDefault="00094FDA" w:rsidP="00094FDA">
      <w:pPr>
        <w:pStyle w:val="PARAGRAPH"/>
      </w:pPr>
      <w:r>
        <w:t>If the Read Service call fails or If there are errors for some of the Nodes, then the StatusCodes of these Nodes are mapped to the error code by the COM UA Proxy.</w:t>
      </w:r>
    </w:p>
    <w:p w14:paraId="7624E40C" w14:textId="457A4339" w:rsidR="00094FDA" w:rsidRDefault="00094FDA" w:rsidP="00094FDA">
      <w:pPr>
        <w:pStyle w:val="PARAGRAPH"/>
      </w:pPr>
      <w:r>
        <w:t>The mapping of the OPC UA Status code to OPC DA Read Error code (in the COM UA Proxy) is shown in [Table A.8]:</w:t>
      </w:r>
    </w:p>
    <w:p w14:paraId="7AB3178B" w14:textId="78BDA26E" w:rsidR="00094FDA" w:rsidRDefault="00094FDA" w:rsidP="00094FDA">
      <w:pPr>
        <w:pStyle w:val="TABLE-title"/>
      </w:pPr>
      <w:r>
        <w:t>Table A.</w:t>
      </w:r>
      <w:r>
        <w:fldChar w:fldCharType="begin"/>
      </w:r>
      <w:r>
        <w:instrText xml:space="preserve"> SEQ Table \* ARABIC </w:instrText>
      </w:r>
      <w:r>
        <w:fldChar w:fldCharType="separate"/>
      </w:r>
      <w:r>
        <w:rPr>
          <w:noProof/>
        </w:rPr>
        <w:t>38</w:t>
      </w:r>
      <w:r>
        <w:fldChar w:fldCharType="end"/>
      </w:r>
      <w:r>
        <w:t xml:space="preserve"> – OPC UA Read error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3EC2EC30" w14:textId="77777777" w:rsidTr="00094FDA">
        <w:tblPrEx>
          <w:tblCellMar>
            <w:top w:w="0" w:type="dxa"/>
            <w:bottom w:w="0" w:type="dxa"/>
          </w:tblCellMar>
        </w:tblPrEx>
        <w:tc>
          <w:tcPr>
            <w:tcW w:w="4680" w:type="dxa"/>
            <w:tcBorders>
              <w:bottom w:val="double" w:sz="4" w:space="0" w:color="auto"/>
            </w:tcBorders>
            <w:shd w:val="clear" w:color="auto" w:fill="auto"/>
          </w:tcPr>
          <w:p w14:paraId="61B6E071" w14:textId="1A716C0A" w:rsidR="00094FDA" w:rsidRDefault="00094FDA" w:rsidP="00094FDA">
            <w:pPr>
              <w:pStyle w:val="TABLE-col-heading"/>
            </w:pPr>
            <w:r>
              <w:t>OPC UA Status Code</w:t>
            </w:r>
          </w:p>
        </w:tc>
        <w:tc>
          <w:tcPr>
            <w:tcW w:w="4680" w:type="dxa"/>
            <w:tcBorders>
              <w:bottom w:val="double" w:sz="4" w:space="0" w:color="auto"/>
            </w:tcBorders>
            <w:shd w:val="clear" w:color="auto" w:fill="auto"/>
          </w:tcPr>
          <w:p w14:paraId="3FCD36FA" w14:textId="21A053CC" w:rsidR="00094FDA" w:rsidRDefault="00094FDA" w:rsidP="00094FDA">
            <w:pPr>
              <w:pStyle w:val="TABLE-col-heading"/>
            </w:pPr>
            <w:r>
              <w:t>OPC DA Error ID</w:t>
            </w:r>
          </w:p>
        </w:tc>
      </w:tr>
      <w:tr w:rsidR="00094FDA" w14:paraId="0EE49637" w14:textId="77777777" w:rsidTr="00094FDA">
        <w:tblPrEx>
          <w:tblCellMar>
            <w:top w:w="0" w:type="dxa"/>
            <w:bottom w:w="0" w:type="dxa"/>
          </w:tblCellMar>
        </w:tblPrEx>
        <w:tc>
          <w:tcPr>
            <w:tcW w:w="4680" w:type="dxa"/>
            <w:tcBorders>
              <w:top w:val="double" w:sz="4" w:space="0" w:color="auto"/>
            </w:tcBorders>
            <w:shd w:val="clear" w:color="auto" w:fill="auto"/>
          </w:tcPr>
          <w:p w14:paraId="56EBBF55" w14:textId="2D50AA2F" w:rsidR="00094FDA" w:rsidRDefault="00094FDA" w:rsidP="00094FDA">
            <w:pPr>
              <w:pStyle w:val="TABLE-cell"/>
            </w:pPr>
            <w:r>
              <w:t>Bad_OutOfMemory</w:t>
            </w:r>
          </w:p>
        </w:tc>
        <w:tc>
          <w:tcPr>
            <w:tcW w:w="4680" w:type="dxa"/>
            <w:tcBorders>
              <w:top w:val="double" w:sz="4" w:space="0" w:color="auto"/>
            </w:tcBorders>
            <w:shd w:val="clear" w:color="auto" w:fill="auto"/>
          </w:tcPr>
          <w:p w14:paraId="2D180E2D" w14:textId="5D8F0B60" w:rsidR="00094FDA" w:rsidRDefault="00094FDA" w:rsidP="00094FDA">
            <w:pPr>
              <w:pStyle w:val="TABLE-cell"/>
            </w:pPr>
            <w:r>
              <w:t>E_OUTOFMEMORY</w:t>
            </w:r>
          </w:p>
        </w:tc>
      </w:tr>
      <w:tr w:rsidR="00094FDA" w14:paraId="7AE5E1B9" w14:textId="77777777" w:rsidTr="00094FDA">
        <w:tblPrEx>
          <w:tblCellMar>
            <w:top w:w="0" w:type="dxa"/>
            <w:bottom w:w="0" w:type="dxa"/>
          </w:tblCellMar>
        </w:tblPrEx>
        <w:tc>
          <w:tcPr>
            <w:tcW w:w="4680" w:type="dxa"/>
            <w:shd w:val="clear" w:color="auto" w:fill="auto"/>
          </w:tcPr>
          <w:p w14:paraId="7263627E" w14:textId="08825836" w:rsidR="00094FDA" w:rsidRDefault="00094FDA" w:rsidP="00094FDA">
            <w:pPr>
              <w:pStyle w:val="TABLE-cell"/>
            </w:pPr>
            <w:r>
              <w:t>Bad_NodeIdInvalid</w:t>
            </w:r>
          </w:p>
        </w:tc>
        <w:tc>
          <w:tcPr>
            <w:tcW w:w="4680" w:type="dxa"/>
            <w:shd w:val="clear" w:color="auto" w:fill="auto"/>
          </w:tcPr>
          <w:p w14:paraId="69C6638C" w14:textId="18AAA5EB" w:rsidR="00094FDA" w:rsidRDefault="00094FDA" w:rsidP="00094FDA">
            <w:pPr>
              <w:pStyle w:val="TABLE-cell"/>
            </w:pPr>
            <w:r>
              <w:t>E_INVALIDITEMID</w:t>
            </w:r>
          </w:p>
        </w:tc>
      </w:tr>
      <w:tr w:rsidR="00094FDA" w14:paraId="55FB29B5" w14:textId="77777777" w:rsidTr="00094FDA">
        <w:tblPrEx>
          <w:tblCellMar>
            <w:top w:w="0" w:type="dxa"/>
            <w:bottom w:w="0" w:type="dxa"/>
          </w:tblCellMar>
        </w:tblPrEx>
        <w:tc>
          <w:tcPr>
            <w:tcW w:w="4680" w:type="dxa"/>
            <w:shd w:val="clear" w:color="auto" w:fill="auto"/>
          </w:tcPr>
          <w:p w14:paraId="60117DAD" w14:textId="33D7C2A0" w:rsidR="00094FDA" w:rsidRDefault="00094FDA" w:rsidP="00094FDA">
            <w:pPr>
              <w:pStyle w:val="TABLE-cell"/>
            </w:pPr>
            <w:r>
              <w:t>Bad_NodeIdUnknown</w:t>
            </w:r>
          </w:p>
        </w:tc>
        <w:tc>
          <w:tcPr>
            <w:tcW w:w="4680" w:type="dxa"/>
            <w:shd w:val="clear" w:color="auto" w:fill="auto"/>
          </w:tcPr>
          <w:p w14:paraId="1A0F3F46" w14:textId="2CC7BFEB" w:rsidR="00094FDA" w:rsidRDefault="00094FDA" w:rsidP="00094FDA">
            <w:pPr>
              <w:pStyle w:val="TABLE-cell"/>
            </w:pPr>
            <w:r>
              <w:t>E_UNKNOWNITEMID</w:t>
            </w:r>
          </w:p>
        </w:tc>
      </w:tr>
      <w:tr w:rsidR="00094FDA" w14:paraId="33990A23" w14:textId="77777777" w:rsidTr="00094FDA">
        <w:tblPrEx>
          <w:tblCellMar>
            <w:top w:w="0" w:type="dxa"/>
            <w:bottom w:w="0" w:type="dxa"/>
          </w:tblCellMar>
        </w:tblPrEx>
        <w:tc>
          <w:tcPr>
            <w:tcW w:w="4680" w:type="dxa"/>
            <w:shd w:val="clear" w:color="auto" w:fill="auto"/>
          </w:tcPr>
          <w:p w14:paraId="1F7BF752" w14:textId="67C49D30" w:rsidR="00094FDA" w:rsidRDefault="00094FDA" w:rsidP="00094FDA">
            <w:pPr>
              <w:pStyle w:val="TABLE-cell"/>
            </w:pPr>
            <w:r>
              <w:t>Bad_NotReadable</w:t>
            </w:r>
          </w:p>
        </w:tc>
        <w:tc>
          <w:tcPr>
            <w:tcW w:w="4680" w:type="dxa"/>
            <w:shd w:val="clear" w:color="auto" w:fill="auto"/>
          </w:tcPr>
          <w:p w14:paraId="71CBD436" w14:textId="328E33D5" w:rsidR="00094FDA" w:rsidRDefault="00094FDA" w:rsidP="00094FDA">
            <w:pPr>
              <w:pStyle w:val="TABLE-cell"/>
            </w:pPr>
            <w:r>
              <w:t>E_BADRIGHTS</w:t>
            </w:r>
          </w:p>
        </w:tc>
      </w:tr>
      <w:tr w:rsidR="00094FDA" w14:paraId="1FE950BE" w14:textId="77777777" w:rsidTr="00094FDA">
        <w:tblPrEx>
          <w:tblCellMar>
            <w:top w:w="0" w:type="dxa"/>
            <w:bottom w:w="0" w:type="dxa"/>
          </w:tblCellMar>
        </w:tblPrEx>
        <w:tc>
          <w:tcPr>
            <w:tcW w:w="4680" w:type="dxa"/>
            <w:shd w:val="clear" w:color="auto" w:fill="auto"/>
          </w:tcPr>
          <w:p w14:paraId="1126B78F" w14:textId="047B7E9E" w:rsidR="00094FDA" w:rsidRDefault="00094FDA" w:rsidP="00094FDA">
            <w:pPr>
              <w:pStyle w:val="TABLE-cell"/>
            </w:pPr>
            <w:r>
              <w:t>Bad_UserAccessDenied</w:t>
            </w:r>
          </w:p>
        </w:tc>
        <w:tc>
          <w:tcPr>
            <w:tcW w:w="4680" w:type="dxa"/>
            <w:shd w:val="clear" w:color="auto" w:fill="auto"/>
          </w:tcPr>
          <w:p w14:paraId="155CB06F" w14:textId="0DC15228" w:rsidR="00094FDA" w:rsidRDefault="00094FDA" w:rsidP="00094FDA">
            <w:pPr>
              <w:pStyle w:val="TABLE-cell"/>
            </w:pPr>
            <w:r>
              <w:t>E_ACCESSDENIED</w:t>
            </w:r>
          </w:p>
        </w:tc>
      </w:tr>
      <w:tr w:rsidR="00094FDA" w14:paraId="39C07E35" w14:textId="77777777" w:rsidTr="00094FDA">
        <w:tblPrEx>
          <w:tblCellMar>
            <w:top w:w="0" w:type="dxa"/>
            <w:bottom w:w="0" w:type="dxa"/>
          </w:tblCellMar>
        </w:tblPrEx>
        <w:tc>
          <w:tcPr>
            <w:tcW w:w="4680" w:type="dxa"/>
            <w:shd w:val="clear" w:color="auto" w:fill="auto"/>
          </w:tcPr>
          <w:p w14:paraId="54CB4843" w14:textId="441BADB7" w:rsidR="00094FDA" w:rsidRDefault="00094FDA" w:rsidP="00094FDA">
            <w:pPr>
              <w:pStyle w:val="TABLE-cell"/>
            </w:pPr>
            <w:r>
              <w:t>Bad_AttributeIdInvalid</w:t>
            </w:r>
          </w:p>
        </w:tc>
        <w:tc>
          <w:tcPr>
            <w:tcW w:w="4680" w:type="dxa"/>
            <w:shd w:val="clear" w:color="auto" w:fill="auto"/>
          </w:tcPr>
          <w:p w14:paraId="15A017DF" w14:textId="6E6180A8" w:rsidR="00094FDA" w:rsidRDefault="00094FDA" w:rsidP="00094FDA">
            <w:pPr>
              <w:pStyle w:val="TABLE-cell"/>
            </w:pPr>
            <w:r>
              <w:t>E_INVALIDITEMID</w:t>
            </w:r>
          </w:p>
        </w:tc>
      </w:tr>
      <w:tr w:rsidR="00094FDA" w14:paraId="23A7FFD1" w14:textId="77777777" w:rsidTr="00094FDA">
        <w:tblPrEx>
          <w:tblCellMar>
            <w:top w:w="0" w:type="dxa"/>
            <w:bottom w:w="0" w:type="dxa"/>
          </w:tblCellMar>
        </w:tblPrEx>
        <w:tc>
          <w:tcPr>
            <w:tcW w:w="4680" w:type="dxa"/>
            <w:shd w:val="clear" w:color="auto" w:fill="auto"/>
          </w:tcPr>
          <w:p w14:paraId="28B699F0" w14:textId="30AC28B6" w:rsidR="00094FDA" w:rsidRDefault="00094FDA" w:rsidP="00094FDA">
            <w:pPr>
              <w:pStyle w:val="TABLE-cell"/>
            </w:pPr>
            <w:r>
              <w:t>Bad_UnexpectedError</w:t>
            </w:r>
          </w:p>
        </w:tc>
        <w:tc>
          <w:tcPr>
            <w:tcW w:w="4680" w:type="dxa"/>
            <w:shd w:val="clear" w:color="auto" w:fill="auto"/>
          </w:tcPr>
          <w:p w14:paraId="003C4822" w14:textId="15575C16" w:rsidR="00094FDA" w:rsidRDefault="00094FDA" w:rsidP="00094FDA">
            <w:pPr>
              <w:pStyle w:val="TABLE-cell"/>
            </w:pPr>
            <w:r>
              <w:t>E_FAIL</w:t>
            </w:r>
          </w:p>
        </w:tc>
      </w:tr>
      <w:tr w:rsidR="00094FDA" w14:paraId="3888A66E" w14:textId="77777777" w:rsidTr="00094FDA">
        <w:tblPrEx>
          <w:tblCellMar>
            <w:top w:w="0" w:type="dxa"/>
            <w:bottom w:w="0" w:type="dxa"/>
          </w:tblCellMar>
        </w:tblPrEx>
        <w:tc>
          <w:tcPr>
            <w:tcW w:w="4680" w:type="dxa"/>
            <w:shd w:val="clear" w:color="auto" w:fill="auto"/>
          </w:tcPr>
          <w:p w14:paraId="7F0DC8FE" w14:textId="2DBBE468" w:rsidR="00094FDA" w:rsidRDefault="00094FDA" w:rsidP="00094FDA">
            <w:pPr>
              <w:pStyle w:val="TABLE-cell"/>
            </w:pPr>
            <w:r>
              <w:t>Bad_InternalError</w:t>
            </w:r>
          </w:p>
        </w:tc>
        <w:tc>
          <w:tcPr>
            <w:tcW w:w="4680" w:type="dxa"/>
            <w:shd w:val="clear" w:color="auto" w:fill="auto"/>
          </w:tcPr>
          <w:p w14:paraId="4EE4BF38" w14:textId="640D1323" w:rsidR="00094FDA" w:rsidRDefault="00094FDA" w:rsidP="00094FDA">
            <w:pPr>
              <w:pStyle w:val="TABLE-cell"/>
            </w:pPr>
            <w:r>
              <w:t>E_FAIL</w:t>
            </w:r>
          </w:p>
        </w:tc>
      </w:tr>
      <w:tr w:rsidR="00094FDA" w14:paraId="236007CA" w14:textId="77777777" w:rsidTr="00094FDA">
        <w:tblPrEx>
          <w:tblCellMar>
            <w:top w:w="0" w:type="dxa"/>
            <w:bottom w:w="0" w:type="dxa"/>
          </w:tblCellMar>
        </w:tblPrEx>
        <w:tc>
          <w:tcPr>
            <w:tcW w:w="4680" w:type="dxa"/>
            <w:shd w:val="clear" w:color="auto" w:fill="auto"/>
          </w:tcPr>
          <w:p w14:paraId="6D6590B1" w14:textId="72ACC415" w:rsidR="00094FDA" w:rsidRDefault="00094FDA" w:rsidP="00094FDA">
            <w:pPr>
              <w:pStyle w:val="TABLE-cell"/>
            </w:pPr>
            <w:r>
              <w:t>Bad_SessionClosed</w:t>
            </w:r>
          </w:p>
        </w:tc>
        <w:tc>
          <w:tcPr>
            <w:tcW w:w="4680" w:type="dxa"/>
            <w:shd w:val="clear" w:color="auto" w:fill="auto"/>
          </w:tcPr>
          <w:p w14:paraId="6C6CC21F" w14:textId="25DCA968" w:rsidR="00094FDA" w:rsidRDefault="00094FDA" w:rsidP="00094FDA">
            <w:pPr>
              <w:pStyle w:val="TABLE-cell"/>
            </w:pPr>
            <w:r>
              <w:t>E_FAIL</w:t>
            </w:r>
          </w:p>
        </w:tc>
      </w:tr>
      <w:tr w:rsidR="00094FDA" w14:paraId="7ECB3ABD" w14:textId="77777777" w:rsidTr="00094FDA">
        <w:tblPrEx>
          <w:tblCellMar>
            <w:top w:w="0" w:type="dxa"/>
            <w:bottom w:w="0" w:type="dxa"/>
          </w:tblCellMar>
        </w:tblPrEx>
        <w:tc>
          <w:tcPr>
            <w:tcW w:w="4680" w:type="dxa"/>
            <w:shd w:val="clear" w:color="auto" w:fill="auto"/>
          </w:tcPr>
          <w:p w14:paraId="361792D8" w14:textId="34641A1C" w:rsidR="00094FDA" w:rsidRDefault="00094FDA" w:rsidP="00094FDA">
            <w:pPr>
              <w:pStyle w:val="TABLE-cell"/>
            </w:pPr>
            <w:r>
              <w:t>Bad_TypeMismatch</w:t>
            </w:r>
          </w:p>
        </w:tc>
        <w:tc>
          <w:tcPr>
            <w:tcW w:w="4680" w:type="dxa"/>
            <w:shd w:val="clear" w:color="auto" w:fill="auto"/>
          </w:tcPr>
          <w:p w14:paraId="416946BB" w14:textId="6375BCF0" w:rsidR="00094FDA" w:rsidRDefault="00094FDA" w:rsidP="00094FDA">
            <w:pPr>
              <w:pStyle w:val="TABLE-cell"/>
            </w:pPr>
            <w:r>
              <w:t>E_BADTYPE</w:t>
            </w:r>
          </w:p>
        </w:tc>
      </w:tr>
    </w:tbl>
    <w:p w14:paraId="7E71C835" w14:textId="36DE36CE" w:rsidR="00094FDA" w:rsidRDefault="00094FDA" w:rsidP="00094FDA">
      <w:pPr>
        <w:pStyle w:val="NoSpacing"/>
      </w:pPr>
    </w:p>
    <w:p w14:paraId="1179E04E" w14:textId="77777777" w:rsidR="00094FDA" w:rsidRDefault="00094FDA" w:rsidP="00094FDA">
      <w:pPr>
        <w:pStyle w:val="ANNEX-heading2"/>
      </w:pPr>
      <w:r>
        <w:t>Write data</w:t>
      </w:r>
    </w:p>
    <w:p w14:paraId="64B3D544" w14:textId="6FD72652" w:rsidR="00094FDA" w:rsidRDefault="00094FDA" w:rsidP="00094FDA">
      <w:pPr>
        <w:pStyle w:val="PARAGRAPH"/>
      </w:pPr>
      <w:r>
        <w:t>The COM UA Proxy converts all the ItemIds in the Write into valid NodeIds by replacing the ‘-’ with ‘=’. It converts the Value, Quality and Timestamp (VQT) to a DataValue structure as per the mapping in [Figure A.5]. and calls the OPC UA Write Service for the Value Attribute.</w:t>
      </w:r>
    </w:p>
    <w:p w14:paraId="15F90D70" w14:textId="296C05E0" w:rsidR="00094FDA" w:rsidRDefault="00094FDA" w:rsidP="00094FDA">
      <w:pPr>
        <w:pStyle w:val="PARAGRAPH"/>
      </w:pPr>
      <w:r>
        <w:t>If the Write Service call fails or if there are errors for some of the Nodes, then the StatusCodes of these Nodes are mapped to the error code by the COM UA Proxy.</w:t>
      </w:r>
    </w:p>
    <w:p w14:paraId="0E9516A0" w14:textId="39C59A3C" w:rsidR="00094FDA" w:rsidRDefault="00094FDA" w:rsidP="00094FDA">
      <w:pPr>
        <w:pStyle w:val="PARAGRAPH"/>
      </w:pPr>
      <w:r>
        <w:t>The mapping of the OPC UA Status code to OPC DA Write Error code (in the COM UA Proxy) is shown in [Table A.9]:</w:t>
      </w:r>
    </w:p>
    <w:p w14:paraId="66DFE69F" w14:textId="75A46C3D" w:rsidR="00094FDA" w:rsidRDefault="00094FDA" w:rsidP="00094FDA">
      <w:pPr>
        <w:pStyle w:val="TABLE-title"/>
      </w:pPr>
      <w:r>
        <w:t>Table A.</w:t>
      </w:r>
      <w:r>
        <w:fldChar w:fldCharType="begin"/>
      </w:r>
      <w:r>
        <w:instrText xml:space="preserve"> SEQ Table \* ARABIC </w:instrText>
      </w:r>
      <w:r>
        <w:fldChar w:fldCharType="separate"/>
      </w:r>
      <w:r>
        <w:rPr>
          <w:noProof/>
        </w:rPr>
        <w:t>39</w:t>
      </w:r>
      <w:r>
        <w:fldChar w:fldCharType="end"/>
      </w:r>
      <w:r>
        <w:t xml:space="preserve"> – OPC UA Write error code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0"/>
        <w:gridCol w:w="4680"/>
      </w:tblGrid>
      <w:tr w:rsidR="00094FDA" w14:paraId="48126CDD" w14:textId="77777777" w:rsidTr="00094FDA">
        <w:tblPrEx>
          <w:tblCellMar>
            <w:top w:w="0" w:type="dxa"/>
            <w:bottom w:w="0" w:type="dxa"/>
          </w:tblCellMar>
        </w:tblPrEx>
        <w:tc>
          <w:tcPr>
            <w:tcW w:w="4680" w:type="dxa"/>
            <w:tcBorders>
              <w:bottom w:val="double" w:sz="4" w:space="0" w:color="auto"/>
            </w:tcBorders>
            <w:shd w:val="clear" w:color="auto" w:fill="auto"/>
          </w:tcPr>
          <w:p w14:paraId="6198F9B6" w14:textId="6D5DD93A" w:rsidR="00094FDA" w:rsidRDefault="00094FDA" w:rsidP="00094FDA">
            <w:pPr>
              <w:pStyle w:val="TABLE-col-heading"/>
            </w:pPr>
            <w:r>
              <w:t>OPC UA Status Code</w:t>
            </w:r>
          </w:p>
        </w:tc>
        <w:tc>
          <w:tcPr>
            <w:tcW w:w="4680" w:type="dxa"/>
            <w:tcBorders>
              <w:bottom w:val="double" w:sz="4" w:space="0" w:color="auto"/>
            </w:tcBorders>
            <w:shd w:val="clear" w:color="auto" w:fill="auto"/>
          </w:tcPr>
          <w:p w14:paraId="44B0A763" w14:textId="36DB775B" w:rsidR="00094FDA" w:rsidRDefault="00094FDA" w:rsidP="00094FDA">
            <w:pPr>
              <w:pStyle w:val="TABLE-col-heading"/>
            </w:pPr>
            <w:r>
              <w:t>OPC DA Error ID</w:t>
            </w:r>
          </w:p>
        </w:tc>
      </w:tr>
      <w:tr w:rsidR="00094FDA" w14:paraId="301B727E" w14:textId="77777777" w:rsidTr="00094FDA">
        <w:tblPrEx>
          <w:tblCellMar>
            <w:top w:w="0" w:type="dxa"/>
            <w:bottom w:w="0" w:type="dxa"/>
          </w:tblCellMar>
        </w:tblPrEx>
        <w:tc>
          <w:tcPr>
            <w:tcW w:w="4680" w:type="dxa"/>
            <w:tcBorders>
              <w:top w:val="double" w:sz="4" w:space="0" w:color="auto"/>
            </w:tcBorders>
            <w:shd w:val="clear" w:color="auto" w:fill="auto"/>
          </w:tcPr>
          <w:p w14:paraId="05E72358" w14:textId="4AA75059" w:rsidR="00094FDA" w:rsidRDefault="00094FDA" w:rsidP="00094FDA">
            <w:pPr>
              <w:pStyle w:val="TABLE-cell"/>
            </w:pPr>
            <w:r>
              <w:t>Bad_TypeMismatch</w:t>
            </w:r>
          </w:p>
        </w:tc>
        <w:tc>
          <w:tcPr>
            <w:tcW w:w="4680" w:type="dxa"/>
            <w:tcBorders>
              <w:top w:val="double" w:sz="4" w:space="0" w:color="auto"/>
            </w:tcBorders>
            <w:shd w:val="clear" w:color="auto" w:fill="auto"/>
          </w:tcPr>
          <w:p w14:paraId="0F439E45" w14:textId="2B91B93C" w:rsidR="00094FDA" w:rsidRDefault="00094FDA" w:rsidP="00094FDA">
            <w:pPr>
              <w:pStyle w:val="TABLE-cell"/>
            </w:pPr>
            <w:r>
              <w:t>E_BADTYPE</w:t>
            </w:r>
          </w:p>
        </w:tc>
      </w:tr>
      <w:tr w:rsidR="00094FDA" w14:paraId="52F42B96" w14:textId="77777777" w:rsidTr="00094FDA">
        <w:tblPrEx>
          <w:tblCellMar>
            <w:top w:w="0" w:type="dxa"/>
            <w:bottom w:w="0" w:type="dxa"/>
          </w:tblCellMar>
        </w:tblPrEx>
        <w:tc>
          <w:tcPr>
            <w:tcW w:w="4680" w:type="dxa"/>
            <w:shd w:val="clear" w:color="auto" w:fill="auto"/>
          </w:tcPr>
          <w:p w14:paraId="280412CF" w14:textId="3C41F7A9" w:rsidR="00094FDA" w:rsidRDefault="00094FDA" w:rsidP="00094FDA">
            <w:pPr>
              <w:pStyle w:val="TABLE-cell"/>
            </w:pPr>
            <w:r>
              <w:t>Bad_OutOfMemory</w:t>
            </w:r>
          </w:p>
        </w:tc>
        <w:tc>
          <w:tcPr>
            <w:tcW w:w="4680" w:type="dxa"/>
            <w:shd w:val="clear" w:color="auto" w:fill="auto"/>
          </w:tcPr>
          <w:p w14:paraId="3F524A2B" w14:textId="70CD8030" w:rsidR="00094FDA" w:rsidRDefault="00094FDA" w:rsidP="00094FDA">
            <w:pPr>
              <w:pStyle w:val="TABLE-cell"/>
            </w:pPr>
            <w:r>
              <w:t>E_OUTOFMEMORY</w:t>
            </w:r>
          </w:p>
        </w:tc>
      </w:tr>
      <w:tr w:rsidR="00094FDA" w14:paraId="664479D5" w14:textId="77777777" w:rsidTr="00094FDA">
        <w:tblPrEx>
          <w:tblCellMar>
            <w:top w:w="0" w:type="dxa"/>
            <w:bottom w:w="0" w:type="dxa"/>
          </w:tblCellMar>
        </w:tblPrEx>
        <w:tc>
          <w:tcPr>
            <w:tcW w:w="4680" w:type="dxa"/>
            <w:shd w:val="clear" w:color="auto" w:fill="auto"/>
          </w:tcPr>
          <w:p w14:paraId="7C38FCC5" w14:textId="0355F6B5" w:rsidR="00094FDA" w:rsidRDefault="00094FDA" w:rsidP="00094FDA">
            <w:pPr>
              <w:pStyle w:val="TABLE-cell"/>
            </w:pPr>
            <w:r>
              <w:t>Bad_NodeIdInvalid</w:t>
            </w:r>
          </w:p>
        </w:tc>
        <w:tc>
          <w:tcPr>
            <w:tcW w:w="4680" w:type="dxa"/>
            <w:shd w:val="clear" w:color="auto" w:fill="auto"/>
          </w:tcPr>
          <w:p w14:paraId="31460542" w14:textId="0243275E" w:rsidR="00094FDA" w:rsidRDefault="00094FDA" w:rsidP="00094FDA">
            <w:pPr>
              <w:pStyle w:val="TABLE-cell"/>
            </w:pPr>
            <w:r>
              <w:t>E_INVALIDITEMID</w:t>
            </w:r>
          </w:p>
        </w:tc>
      </w:tr>
      <w:tr w:rsidR="00094FDA" w14:paraId="4BE294FB" w14:textId="77777777" w:rsidTr="00094FDA">
        <w:tblPrEx>
          <w:tblCellMar>
            <w:top w:w="0" w:type="dxa"/>
            <w:bottom w:w="0" w:type="dxa"/>
          </w:tblCellMar>
        </w:tblPrEx>
        <w:tc>
          <w:tcPr>
            <w:tcW w:w="4680" w:type="dxa"/>
            <w:shd w:val="clear" w:color="auto" w:fill="auto"/>
          </w:tcPr>
          <w:p w14:paraId="6C02DDCE" w14:textId="0A0BB0F6" w:rsidR="00094FDA" w:rsidRDefault="00094FDA" w:rsidP="00094FDA">
            <w:pPr>
              <w:pStyle w:val="TABLE-cell"/>
            </w:pPr>
            <w:r>
              <w:t>Bad_NodeIdUnknown</w:t>
            </w:r>
          </w:p>
        </w:tc>
        <w:tc>
          <w:tcPr>
            <w:tcW w:w="4680" w:type="dxa"/>
            <w:shd w:val="clear" w:color="auto" w:fill="auto"/>
          </w:tcPr>
          <w:p w14:paraId="45042A96" w14:textId="2DD0B771" w:rsidR="00094FDA" w:rsidRDefault="00094FDA" w:rsidP="00094FDA">
            <w:pPr>
              <w:pStyle w:val="TABLE-cell"/>
            </w:pPr>
            <w:r>
              <w:t>E_UNKNOWNITEMID</w:t>
            </w:r>
          </w:p>
        </w:tc>
      </w:tr>
      <w:tr w:rsidR="00094FDA" w14:paraId="7FBDEF9B" w14:textId="77777777" w:rsidTr="00094FDA">
        <w:tblPrEx>
          <w:tblCellMar>
            <w:top w:w="0" w:type="dxa"/>
            <w:bottom w:w="0" w:type="dxa"/>
          </w:tblCellMar>
        </w:tblPrEx>
        <w:tc>
          <w:tcPr>
            <w:tcW w:w="4680" w:type="dxa"/>
            <w:shd w:val="clear" w:color="auto" w:fill="auto"/>
          </w:tcPr>
          <w:p w14:paraId="4E7A4EE1" w14:textId="236FE185" w:rsidR="00094FDA" w:rsidRDefault="00094FDA" w:rsidP="00094FDA">
            <w:pPr>
              <w:pStyle w:val="TABLE-cell"/>
            </w:pPr>
            <w:r>
              <w:t>Bad_NotWritable</w:t>
            </w:r>
          </w:p>
        </w:tc>
        <w:tc>
          <w:tcPr>
            <w:tcW w:w="4680" w:type="dxa"/>
            <w:shd w:val="clear" w:color="auto" w:fill="auto"/>
          </w:tcPr>
          <w:p w14:paraId="4530E495" w14:textId="1BFC9F99" w:rsidR="00094FDA" w:rsidRDefault="00094FDA" w:rsidP="00094FDA">
            <w:pPr>
              <w:pStyle w:val="TABLE-cell"/>
            </w:pPr>
            <w:r>
              <w:t>E_BADRIGHTS</w:t>
            </w:r>
          </w:p>
        </w:tc>
      </w:tr>
      <w:tr w:rsidR="00094FDA" w14:paraId="5DCF23A3" w14:textId="77777777" w:rsidTr="00094FDA">
        <w:tblPrEx>
          <w:tblCellMar>
            <w:top w:w="0" w:type="dxa"/>
            <w:bottom w:w="0" w:type="dxa"/>
          </w:tblCellMar>
        </w:tblPrEx>
        <w:tc>
          <w:tcPr>
            <w:tcW w:w="4680" w:type="dxa"/>
            <w:shd w:val="clear" w:color="auto" w:fill="auto"/>
          </w:tcPr>
          <w:p w14:paraId="349E1874" w14:textId="6C61657C" w:rsidR="00094FDA" w:rsidRDefault="00094FDA" w:rsidP="00094FDA">
            <w:pPr>
              <w:pStyle w:val="TABLE-cell"/>
            </w:pPr>
            <w:r>
              <w:t>Bad_UserAccessDenied</w:t>
            </w:r>
          </w:p>
        </w:tc>
        <w:tc>
          <w:tcPr>
            <w:tcW w:w="4680" w:type="dxa"/>
            <w:shd w:val="clear" w:color="auto" w:fill="auto"/>
          </w:tcPr>
          <w:p w14:paraId="301CD975" w14:textId="7CC024B8" w:rsidR="00094FDA" w:rsidRDefault="00094FDA" w:rsidP="00094FDA">
            <w:pPr>
              <w:pStyle w:val="TABLE-cell"/>
            </w:pPr>
            <w:r>
              <w:t>E_ACCESSDENIED</w:t>
            </w:r>
          </w:p>
        </w:tc>
      </w:tr>
      <w:tr w:rsidR="00094FDA" w14:paraId="6897AB24" w14:textId="77777777" w:rsidTr="00094FDA">
        <w:tblPrEx>
          <w:tblCellMar>
            <w:top w:w="0" w:type="dxa"/>
            <w:bottom w:w="0" w:type="dxa"/>
          </w:tblCellMar>
        </w:tblPrEx>
        <w:tc>
          <w:tcPr>
            <w:tcW w:w="4680" w:type="dxa"/>
            <w:shd w:val="clear" w:color="auto" w:fill="auto"/>
          </w:tcPr>
          <w:p w14:paraId="6E96FEA7" w14:textId="72E929C2" w:rsidR="00094FDA" w:rsidRDefault="00094FDA" w:rsidP="00094FDA">
            <w:pPr>
              <w:pStyle w:val="TABLE-cell"/>
            </w:pPr>
            <w:r>
              <w:t>Bad_AttributeIdInvalid</w:t>
            </w:r>
          </w:p>
        </w:tc>
        <w:tc>
          <w:tcPr>
            <w:tcW w:w="4680" w:type="dxa"/>
            <w:shd w:val="clear" w:color="auto" w:fill="auto"/>
          </w:tcPr>
          <w:p w14:paraId="31B42FB9" w14:textId="29A2D4DB" w:rsidR="00094FDA" w:rsidRDefault="00094FDA" w:rsidP="00094FDA">
            <w:pPr>
              <w:pStyle w:val="TABLE-cell"/>
            </w:pPr>
            <w:r>
              <w:t>E_UNKNOWNITEMID</w:t>
            </w:r>
          </w:p>
        </w:tc>
      </w:tr>
      <w:tr w:rsidR="00094FDA" w14:paraId="270627A0" w14:textId="77777777" w:rsidTr="00094FDA">
        <w:tblPrEx>
          <w:tblCellMar>
            <w:top w:w="0" w:type="dxa"/>
            <w:bottom w:w="0" w:type="dxa"/>
          </w:tblCellMar>
        </w:tblPrEx>
        <w:tc>
          <w:tcPr>
            <w:tcW w:w="4680" w:type="dxa"/>
            <w:shd w:val="clear" w:color="auto" w:fill="auto"/>
          </w:tcPr>
          <w:p w14:paraId="1D8D633D" w14:textId="34DB345B" w:rsidR="00094FDA" w:rsidRDefault="00094FDA" w:rsidP="00094FDA">
            <w:pPr>
              <w:pStyle w:val="TABLE-cell"/>
            </w:pPr>
            <w:r>
              <w:t>Bad_WriteNotSupported</w:t>
            </w:r>
          </w:p>
        </w:tc>
        <w:tc>
          <w:tcPr>
            <w:tcW w:w="4680" w:type="dxa"/>
            <w:shd w:val="clear" w:color="auto" w:fill="auto"/>
          </w:tcPr>
          <w:p w14:paraId="5424E8DC" w14:textId="04236451" w:rsidR="00094FDA" w:rsidRDefault="00094FDA" w:rsidP="00094FDA">
            <w:pPr>
              <w:pStyle w:val="TABLE-cell"/>
            </w:pPr>
            <w:r>
              <w:t>E_NOTSUPPORTED</w:t>
            </w:r>
          </w:p>
        </w:tc>
      </w:tr>
      <w:tr w:rsidR="00094FDA" w14:paraId="1F4B09EC" w14:textId="77777777" w:rsidTr="00094FDA">
        <w:tblPrEx>
          <w:tblCellMar>
            <w:top w:w="0" w:type="dxa"/>
            <w:bottom w:w="0" w:type="dxa"/>
          </w:tblCellMar>
        </w:tblPrEx>
        <w:tc>
          <w:tcPr>
            <w:tcW w:w="4680" w:type="dxa"/>
            <w:shd w:val="clear" w:color="auto" w:fill="auto"/>
          </w:tcPr>
          <w:p w14:paraId="322AE796" w14:textId="577C8F1F" w:rsidR="00094FDA" w:rsidRDefault="00094FDA" w:rsidP="00094FDA">
            <w:pPr>
              <w:pStyle w:val="TABLE-cell"/>
            </w:pPr>
            <w:r>
              <w:t>Bad_OutOfRange</w:t>
            </w:r>
          </w:p>
        </w:tc>
        <w:tc>
          <w:tcPr>
            <w:tcW w:w="4680" w:type="dxa"/>
            <w:shd w:val="clear" w:color="auto" w:fill="auto"/>
          </w:tcPr>
          <w:p w14:paraId="330343C1" w14:textId="6085828A" w:rsidR="00094FDA" w:rsidRDefault="00094FDA" w:rsidP="00094FDA">
            <w:pPr>
              <w:pStyle w:val="TABLE-cell"/>
            </w:pPr>
            <w:r>
              <w:t>E_RANGE</w:t>
            </w:r>
          </w:p>
        </w:tc>
      </w:tr>
    </w:tbl>
    <w:p w14:paraId="6CBACAAF" w14:textId="7CEDC87D" w:rsidR="00094FDA" w:rsidRDefault="00094FDA" w:rsidP="00094FDA">
      <w:pPr>
        <w:pStyle w:val="NoSpacing"/>
      </w:pPr>
    </w:p>
    <w:p w14:paraId="4E367196" w14:textId="77777777" w:rsidR="00094FDA" w:rsidRDefault="00094FDA" w:rsidP="00094FDA">
      <w:pPr>
        <w:pStyle w:val="ANNEX-heading2"/>
      </w:pPr>
      <w:r>
        <w:t>Subscriptions</w:t>
      </w:r>
    </w:p>
    <w:p w14:paraId="2086F50D" w14:textId="15970D8B" w:rsidR="00094FDA" w:rsidRDefault="00094FDA" w:rsidP="00094FDA">
      <w:pPr>
        <w:pStyle w:val="PARAGRAPH"/>
      </w:pPr>
      <w:r>
        <w:t>The COM UA Proxy creates a Subscription in the OPC UA Server when a Group is created. The Name, Active flag, UpdateRate parameters of the Group are used while creating the subscription.</w:t>
      </w:r>
    </w:p>
    <w:p w14:paraId="4EF20834" w14:textId="260A9272" w:rsidR="00094FDA" w:rsidRDefault="00094FDA" w:rsidP="00094FDA">
      <w:pPr>
        <w:pStyle w:val="PARAGRAPH"/>
      </w:pPr>
      <w:r>
        <w:t>The COM UA Proxy Creates Monitored Items in the OPC UA Server when items are added to the Group.</w:t>
      </w:r>
    </w:p>
    <w:p w14:paraId="06EF02C4" w14:textId="1C2CC1A9" w:rsidR="00094FDA" w:rsidRDefault="00094FDA" w:rsidP="00094FDA">
      <w:pPr>
        <w:pStyle w:val="PARAGRAPH"/>
      </w:pPr>
      <w:r>
        <w:t>Following parameters and filters are used for creating the monitored items:</w:t>
      </w:r>
    </w:p>
    <w:p w14:paraId="5CE95EB0" w14:textId="70BC79AC" w:rsidR="00094FDA" w:rsidRDefault="00094FDA" w:rsidP="00094FDA">
      <w:pPr>
        <w:pStyle w:val="PARAGRAPH"/>
        <w:numPr>
          <w:ilvl w:val="0"/>
          <w:numId w:val="35"/>
        </w:numPr>
      </w:pPr>
      <w:r>
        <w:t>The ItemIds are converted to valid NodeIds by replacing the ‘-’ with ‘=’.</w:t>
      </w:r>
    </w:p>
    <w:p w14:paraId="3E191BAF" w14:textId="318433AF" w:rsidR="00094FDA" w:rsidRDefault="00094FDA" w:rsidP="00094FDA">
      <w:pPr>
        <w:pStyle w:val="PARAGRAPH"/>
        <w:numPr>
          <w:ilvl w:val="0"/>
          <w:numId w:val="35"/>
        </w:numPr>
      </w:pPr>
      <w:r>
        <w:t>Data Change Filter is used for Items with EU type as Analog:</w:t>
      </w:r>
    </w:p>
    <w:p w14:paraId="5B28D43A" w14:textId="0A5E97CF" w:rsidR="00094FDA" w:rsidRDefault="00094FDA" w:rsidP="00094FDA">
      <w:pPr>
        <w:pStyle w:val="PARAGRAPH"/>
        <w:numPr>
          <w:ilvl w:val="0"/>
          <w:numId w:val="35"/>
        </w:numPr>
      </w:pPr>
      <w:r>
        <w:t>Trigger = STATUS_VALUE_1</w:t>
      </w:r>
    </w:p>
    <w:p w14:paraId="58B73090" w14:textId="4C3B2CAA" w:rsidR="00094FDA" w:rsidRDefault="00094FDA" w:rsidP="00094FDA">
      <w:pPr>
        <w:pStyle w:val="PARAGRAPH"/>
        <w:numPr>
          <w:ilvl w:val="0"/>
          <w:numId w:val="35"/>
        </w:numPr>
      </w:pPr>
      <w:r>
        <w:t>If DeadBand value is specified for the Group, the;</w:t>
      </w:r>
    </w:p>
    <w:p w14:paraId="75DE31E7" w14:textId="2ED59438" w:rsidR="00094FDA" w:rsidRDefault="00094FDA" w:rsidP="00094FDA">
      <w:pPr>
        <w:pStyle w:val="PARAGRAPH"/>
        <w:numPr>
          <w:ilvl w:val="0"/>
          <w:numId w:val="35"/>
        </w:numPr>
      </w:pPr>
      <w:r>
        <w:t>DeadbandType = Percent_2</w:t>
      </w:r>
    </w:p>
    <w:p w14:paraId="4D16D76F" w14:textId="25505019" w:rsidR="00094FDA" w:rsidRDefault="00094FDA" w:rsidP="00094FDA">
      <w:pPr>
        <w:pStyle w:val="PARAGRAPH"/>
        <w:numPr>
          <w:ilvl w:val="0"/>
          <w:numId w:val="35"/>
        </w:numPr>
      </w:pPr>
      <w:r>
        <w:t>DeadbandValue = deadband specified for the group.</w:t>
      </w:r>
    </w:p>
    <w:p w14:paraId="6C4FA2CE" w14:textId="2DD44201" w:rsidR="00094FDA" w:rsidRDefault="00094FDA" w:rsidP="00094FDA">
      <w:pPr>
        <w:pStyle w:val="PARAGRAPH"/>
      </w:pPr>
      <w:r>
        <w:t>The COM UA Proxy calls the Publish Service of the OPC UA Server periodically and sends any data changes to the client.</w:t>
      </w:r>
    </w:p>
    <w:p w14:paraId="42F4DCC1" w14:textId="46C5C163" w:rsidR="00094FDA" w:rsidRDefault="00094FDA" w:rsidP="00094FDA">
      <w:pPr>
        <w:pStyle w:val="PARAGRAPH"/>
      </w:pPr>
    </w:p>
    <w:p w14:paraId="6E94DF22" w14:textId="3B32BAB3" w:rsidR="00094FDA" w:rsidRDefault="00094FDA" w:rsidP="00094FDA">
      <w:pPr>
        <w:pStyle w:val="PARAGRAPH"/>
      </w:pPr>
      <w:r>
        <w:t>______________</w:t>
      </w:r>
    </w:p>
    <w:p w14:paraId="243128C4" w14:textId="77777777" w:rsidR="00094FDA" w:rsidRPr="00094FDA" w:rsidRDefault="00094FDA" w:rsidP="00094FDA">
      <w:pPr>
        <w:pStyle w:val="PARAGRAPH"/>
      </w:pPr>
    </w:p>
    <w:sectPr w:rsidR="00094FDA" w:rsidRPr="00094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AFEEC0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62A85"/>
    <w:multiLevelType w:val="singleLevel"/>
    <w:tmpl w:val="89EE0208"/>
    <w:lvl w:ilvl="0">
      <w:start w:val="1"/>
      <w:numFmt w:val="lowerLetter"/>
      <w:pStyle w:val="ListNumber4"/>
      <w:lvlText w:val="%1)"/>
      <w:lvlJc w:val="left"/>
      <w:pPr>
        <w:tabs>
          <w:tab w:val="num" w:pos="1361"/>
        </w:tabs>
        <w:ind w:left="1361" w:hanging="340"/>
      </w:pPr>
      <w:rPr>
        <w:rFonts w:hint="default"/>
      </w:rPr>
    </w:lvl>
  </w:abstractNum>
  <w:abstractNum w:abstractNumId="2" w15:restartNumberingAfterBreak="0">
    <w:nsid w:val="0A0F21B5"/>
    <w:multiLevelType w:val="multilevel"/>
    <w:tmpl w:val="3AA63D4C"/>
    <w:numStyleLink w:val="Annexes"/>
  </w:abstractNum>
  <w:abstractNum w:abstractNumId="3"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4"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D94FAE"/>
    <w:multiLevelType w:val="singleLevel"/>
    <w:tmpl w:val="04090001"/>
    <w:lvl w:ilvl="0">
      <w:start w:val="1"/>
      <w:numFmt w:val="bullet"/>
      <w:lvlText w:val=""/>
      <w:lvlJc w:val="left"/>
      <w:pPr>
        <w:ind w:left="720" w:hanging="360"/>
      </w:pPr>
      <w:rPr>
        <w:rFonts w:ascii="Symbol" w:hAnsi="Symbol" w:hint="default"/>
      </w:rPr>
    </w:lvl>
  </w:abstractNum>
  <w:abstractNum w:abstractNumId="6" w15:restartNumberingAfterBreak="0">
    <w:nsid w:val="114547A7"/>
    <w:multiLevelType w:val="singleLevel"/>
    <w:tmpl w:val="04090001"/>
    <w:lvl w:ilvl="0">
      <w:start w:val="1"/>
      <w:numFmt w:val="bullet"/>
      <w:lvlText w:val=""/>
      <w:lvlJc w:val="left"/>
      <w:pPr>
        <w:ind w:left="720" w:hanging="360"/>
      </w:pPr>
      <w:rPr>
        <w:rFonts w:ascii="Symbol" w:hAnsi="Symbol" w:hint="default"/>
      </w:rPr>
    </w:lvl>
  </w:abstractNum>
  <w:abstractNum w:abstractNumId="7" w15:restartNumberingAfterBreak="0">
    <w:nsid w:val="166557D7"/>
    <w:multiLevelType w:val="singleLevel"/>
    <w:tmpl w:val="04090001"/>
    <w:lvl w:ilvl="0">
      <w:start w:val="1"/>
      <w:numFmt w:val="bullet"/>
      <w:lvlText w:val=""/>
      <w:lvlJc w:val="left"/>
      <w:pPr>
        <w:ind w:left="720" w:hanging="360"/>
      </w:pPr>
      <w:rPr>
        <w:rFonts w:ascii="Symbol" w:hAnsi="Symbol" w:hint="default"/>
      </w:rPr>
    </w:lvl>
  </w:abstractNum>
  <w:abstractNum w:abstractNumId="8"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0" w15:restartNumberingAfterBreak="0">
    <w:nsid w:val="21A3200A"/>
    <w:multiLevelType w:val="singleLevel"/>
    <w:tmpl w:val="04090001"/>
    <w:lvl w:ilvl="0">
      <w:start w:val="1"/>
      <w:numFmt w:val="bullet"/>
      <w:lvlText w:val=""/>
      <w:lvlJc w:val="left"/>
      <w:pPr>
        <w:ind w:left="720" w:hanging="360"/>
      </w:pPr>
      <w:rPr>
        <w:rFonts w:ascii="Symbol" w:hAnsi="Symbol" w:hint="default"/>
      </w:rPr>
    </w:lvl>
  </w:abstractNum>
  <w:abstractNum w:abstractNumId="11" w15:restartNumberingAfterBreak="0">
    <w:nsid w:val="291723D4"/>
    <w:multiLevelType w:val="singleLevel"/>
    <w:tmpl w:val="6E8663FE"/>
    <w:lvl w:ilvl="0">
      <w:start w:val="1"/>
      <w:numFmt w:val="lowerRoman"/>
      <w:pStyle w:val="ListNumber3"/>
      <w:lvlText w:val="%1)"/>
      <w:lvlJc w:val="left"/>
      <w:pPr>
        <w:tabs>
          <w:tab w:val="num" w:pos="1021"/>
        </w:tabs>
        <w:ind w:left="1021" w:hanging="341"/>
      </w:pPr>
      <w:rPr>
        <w:rFonts w:hint="default"/>
      </w:rPr>
    </w:lvl>
  </w:abstractNum>
  <w:abstractNum w:abstractNumId="12" w15:restartNumberingAfterBreak="0">
    <w:nsid w:val="2A552E23"/>
    <w:multiLevelType w:val="singleLevel"/>
    <w:tmpl w:val="04090001"/>
    <w:lvl w:ilvl="0">
      <w:start w:val="1"/>
      <w:numFmt w:val="bullet"/>
      <w:lvlText w:val=""/>
      <w:lvlJc w:val="left"/>
      <w:pPr>
        <w:ind w:left="720" w:hanging="360"/>
      </w:pPr>
      <w:rPr>
        <w:rFonts w:ascii="Symbol" w:hAnsi="Symbol" w:hint="default"/>
      </w:rPr>
    </w:lvl>
  </w:abstractNum>
  <w:abstractNum w:abstractNumId="13" w15:restartNumberingAfterBreak="0">
    <w:nsid w:val="2BCB4161"/>
    <w:multiLevelType w:val="singleLevel"/>
    <w:tmpl w:val="04090001"/>
    <w:lvl w:ilvl="0">
      <w:start w:val="1"/>
      <w:numFmt w:val="bullet"/>
      <w:lvlText w:val=""/>
      <w:lvlJc w:val="left"/>
      <w:pPr>
        <w:ind w:left="720" w:hanging="360"/>
      </w:pPr>
      <w:rPr>
        <w:rFonts w:ascii="Symbol" w:hAnsi="Symbol" w:hint="default"/>
      </w:rPr>
    </w:lvl>
  </w:abstractNum>
  <w:abstractNum w:abstractNumId="14" w15:restartNumberingAfterBreak="0">
    <w:nsid w:val="30514632"/>
    <w:multiLevelType w:val="singleLevel"/>
    <w:tmpl w:val="04090001"/>
    <w:lvl w:ilvl="0">
      <w:start w:val="1"/>
      <w:numFmt w:val="bullet"/>
      <w:lvlText w:val=""/>
      <w:lvlJc w:val="left"/>
      <w:pPr>
        <w:ind w:left="720" w:hanging="360"/>
      </w:pPr>
      <w:rPr>
        <w:rFonts w:ascii="Symbol" w:hAnsi="Symbol" w:hint="default"/>
      </w:rPr>
    </w:lvl>
  </w:abstractNum>
  <w:abstractNum w:abstractNumId="15" w15:restartNumberingAfterBreak="0">
    <w:nsid w:val="31F959E3"/>
    <w:multiLevelType w:val="singleLevel"/>
    <w:tmpl w:val="EF36A376"/>
    <w:lvl w:ilvl="0">
      <w:start w:val="1"/>
      <w:numFmt w:val="decimal"/>
      <w:pStyle w:val="ListNumber2"/>
      <w:lvlText w:val="%1)"/>
      <w:lvlJc w:val="left"/>
      <w:pPr>
        <w:tabs>
          <w:tab w:val="num" w:pos="680"/>
        </w:tabs>
        <w:ind w:left="680" w:hanging="323"/>
      </w:pPr>
      <w:rPr>
        <w:rFonts w:hint="default"/>
      </w:rPr>
    </w:lvl>
  </w:abstractNum>
  <w:abstractNum w:abstractNumId="16" w15:restartNumberingAfterBreak="0">
    <w:nsid w:val="32854D4E"/>
    <w:multiLevelType w:val="singleLevel"/>
    <w:tmpl w:val="04090001"/>
    <w:lvl w:ilvl="0">
      <w:start w:val="1"/>
      <w:numFmt w:val="bullet"/>
      <w:lvlText w:val=""/>
      <w:lvlJc w:val="left"/>
      <w:pPr>
        <w:ind w:left="720" w:hanging="360"/>
      </w:pPr>
      <w:rPr>
        <w:rFonts w:ascii="Symbol" w:hAnsi="Symbol" w:hint="default"/>
      </w:rPr>
    </w:lvl>
  </w:abstractNum>
  <w:abstractNum w:abstractNumId="17" w15:restartNumberingAfterBreak="0">
    <w:nsid w:val="33C53E8B"/>
    <w:multiLevelType w:val="singleLevel"/>
    <w:tmpl w:val="04090001"/>
    <w:lvl w:ilvl="0">
      <w:start w:val="1"/>
      <w:numFmt w:val="bullet"/>
      <w:lvlText w:val=""/>
      <w:lvlJc w:val="left"/>
      <w:pPr>
        <w:ind w:left="720" w:hanging="360"/>
      </w:pPr>
      <w:rPr>
        <w:rFonts w:ascii="Symbol" w:hAnsi="Symbol" w:hint="default"/>
      </w:rPr>
    </w:lvl>
  </w:abstractNum>
  <w:abstractNum w:abstractNumId="18" w15:restartNumberingAfterBreak="0">
    <w:nsid w:val="35B80B12"/>
    <w:multiLevelType w:val="multilevel"/>
    <w:tmpl w:val="E964633A"/>
    <w:styleLink w:val="Headings"/>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77"/>
        </w:tabs>
        <w:ind w:left="1077" w:hanging="1077"/>
      </w:pPr>
      <w:rPr>
        <w:rFonts w:hint="default"/>
      </w:rPr>
    </w:lvl>
    <w:lvl w:ilvl="4">
      <w:start w:val="1"/>
      <w:numFmt w:val="decimal"/>
      <w:pStyle w:val="Heading5"/>
      <w:lvlText w:val="%1.%2.%3.%4.%5"/>
      <w:lvlJc w:val="left"/>
      <w:pPr>
        <w:tabs>
          <w:tab w:val="num" w:pos="1304"/>
        </w:tabs>
        <w:ind w:left="1304" w:hanging="1304"/>
      </w:pPr>
      <w:rPr>
        <w:rFonts w:hint="default"/>
      </w:rPr>
    </w:lvl>
    <w:lvl w:ilvl="5">
      <w:start w:val="1"/>
      <w:numFmt w:val="decimal"/>
      <w:pStyle w:val="Heading6"/>
      <w:lvlText w:val="%1.%2.%3.%4.%5.%6"/>
      <w:lvlJc w:val="left"/>
      <w:pPr>
        <w:tabs>
          <w:tab w:val="num" w:pos="1531"/>
        </w:tabs>
        <w:ind w:left="1531" w:hanging="1531"/>
      </w:pPr>
      <w:rPr>
        <w:rFonts w:hint="default"/>
      </w:rPr>
    </w:lvl>
    <w:lvl w:ilvl="6">
      <w:start w:val="1"/>
      <w:numFmt w:val="decimal"/>
      <w:pStyle w:val="Heading7"/>
      <w:lvlText w:val="%1.%2.%3.%4.%5.%6.%7"/>
      <w:lvlJc w:val="left"/>
      <w:pPr>
        <w:tabs>
          <w:tab w:val="num" w:pos="1758"/>
        </w:tabs>
        <w:ind w:left="1758" w:hanging="1758"/>
      </w:pPr>
      <w:rPr>
        <w:rFonts w:hint="default"/>
      </w:rPr>
    </w:lvl>
    <w:lvl w:ilvl="7">
      <w:start w:val="1"/>
      <w:numFmt w:val="decimal"/>
      <w:pStyle w:val="Heading8"/>
      <w:lvlText w:val="%1.%2.%3.%4.%5.%6.%7.%8"/>
      <w:lvlJc w:val="left"/>
      <w:pPr>
        <w:tabs>
          <w:tab w:val="num" w:pos="1985"/>
        </w:tabs>
        <w:ind w:left="1985" w:hanging="1985"/>
      </w:pPr>
      <w:rPr>
        <w:rFonts w:hint="default"/>
      </w:rPr>
    </w:lvl>
    <w:lvl w:ilvl="8">
      <w:start w:val="1"/>
      <w:numFmt w:val="decimal"/>
      <w:pStyle w:val="Heading9"/>
      <w:lvlText w:val="%1.%2.%3.%4.%5.%6.%7.%8.%9"/>
      <w:lvlJc w:val="left"/>
      <w:pPr>
        <w:tabs>
          <w:tab w:val="num" w:pos="2211"/>
        </w:tabs>
        <w:ind w:left="2211" w:hanging="2211"/>
      </w:pPr>
      <w:rPr>
        <w:rFonts w:hint="default"/>
      </w:rPr>
    </w:lvl>
  </w:abstractNum>
  <w:abstractNum w:abstractNumId="19"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20" w15:restartNumberingAfterBreak="0">
    <w:nsid w:val="3B683819"/>
    <w:multiLevelType w:val="multilevel"/>
    <w:tmpl w:val="3AA63D4C"/>
    <w:styleLink w:val="Annexes"/>
    <w:lvl w:ilvl="0">
      <w:start w:val="1"/>
      <w:numFmt w:val="upperLetter"/>
      <w:pStyle w:val="ANNEXtitle"/>
      <w:suff w:val="nothing"/>
      <w:lvlText w:val="Annex %1"/>
      <w:lvlJc w:val="center"/>
      <w:pPr>
        <w:ind w:left="0" w:firstLine="51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21" w15:restartNumberingAfterBreak="0">
    <w:nsid w:val="4B31594C"/>
    <w:multiLevelType w:val="singleLevel"/>
    <w:tmpl w:val="04090001"/>
    <w:lvl w:ilvl="0">
      <w:start w:val="1"/>
      <w:numFmt w:val="bullet"/>
      <w:lvlText w:val=""/>
      <w:lvlJc w:val="left"/>
      <w:pPr>
        <w:ind w:left="720" w:hanging="360"/>
      </w:pPr>
      <w:rPr>
        <w:rFonts w:ascii="Symbol" w:hAnsi="Symbol" w:hint="default"/>
      </w:rPr>
    </w:lvl>
  </w:abstractNum>
  <w:abstractNum w:abstractNumId="22"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1C52760"/>
    <w:multiLevelType w:val="singleLevel"/>
    <w:tmpl w:val="B540039A"/>
    <w:lvl w:ilvl="0">
      <w:start w:val="1"/>
      <w:numFmt w:val="decimal"/>
      <w:pStyle w:val="ListNumber5"/>
      <w:lvlText w:val="%1)"/>
      <w:lvlJc w:val="left"/>
      <w:pPr>
        <w:tabs>
          <w:tab w:val="num" w:pos="1701"/>
        </w:tabs>
        <w:ind w:left="1701" w:hanging="340"/>
      </w:pPr>
      <w:rPr>
        <w:rFonts w:hint="default"/>
      </w:rPr>
    </w:lvl>
  </w:abstractNum>
  <w:abstractNum w:abstractNumId="24" w15:restartNumberingAfterBreak="0">
    <w:nsid w:val="55636F2B"/>
    <w:multiLevelType w:val="singleLevel"/>
    <w:tmpl w:val="04090001"/>
    <w:lvl w:ilvl="0">
      <w:start w:val="1"/>
      <w:numFmt w:val="bullet"/>
      <w:lvlText w:val=""/>
      <w:lvlJc w:val="left"/>
      <w:pPr>
        <w:ind w:left="720" w:hanging="360"/>
      </w:pPr>
      <w:rPr>
        <w:rFonts w:ascii="Symbol" w:hAnsi="Symbol" w:hint="default"/>
      </w:rPr>
    </w:lvl>
  </w:abstractNum>
  <w:abstractNum w:abstractNumId="25"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26" w15:restartNumberingAfterBreak="0">
    <w:nsid w:val="63755CFF"/>
    <w:multiLevelType w:val="multilevel"/>
    <w:tmpl w:val="E964633A"/>
    <w:numStyleLink w:val="Headings"/>
  </w:abstractNum>
  <w:abstractNum w:abstractNumId="27" w15:restartNumberingAfterBreak="0">
    <w:nsid w:val="667E3336"/>
    <w:multiLevelType w:val="singleLevel"/>
    <w:tmpl w:val="04090001"/>
    <w:lvl w:ilvl="0">
      <w:start w:val="1"/>
      <w:numFmt w:val="bullet"/>
      <w:lvlText w:val=""/>
      <w:lvlJc w:val="left"/>
      <w:pPr>
        <w:ind w:left="720" w:hanging="360"/>
      </w:pPr>
      <w:rPr>
        <w:rFonts w:ascii="Symbol" w:hAnsi="Symbol" w:hint="default"/>
      </w:rPr>
    </w:lvl>
  </w:abstractNum>
  <w:abstractNum w:abstractNumId="28" w15:restartNumberingAfterBreak="0">
    <w:nsid w:val="6A324DF9"/>
    <w:multiLevelType w:val="singleLevel"/>
    <w:tmpl w:val="04090001"/>
    <w:lvl w:ilvl="0">
      <w:start w:val="1"/>
      <w:numFmt w:val="bullet"/>
      <w:lvlText w:val=""/>
      <w:lvlJc w:val="left"/>
      <w:pPr>
        <w:ind w:left="720" w:hanging="360"/>
      </w:pPr>
      <w:rPr>
        <w:rFonts w:ascii="Symbol" w:hAnsi="Symbol" w:hint="default"/>
      </w:rPr>
    </w:lvl>
  </w:abstractNum>
  <w:abstractNum w:abstractNumId="29" w15:restartNumberingAfterBreak="0">
    <w:nsid w:val="74971BD4"/>
    <w:multiLevelType w:val="singleLevel"/>
    <w:tmpl w:val="04090001"/>
    <w:lvl w:ilvl="0">
      <w:start w:val="1"/>
      <w:numFmt w:val="bullet"/>
      <w:lvlText w:val=""/>
      <w:lvlJc w:val="left"/>
      <w:pPr>
        <w:ind w:left="720" w:hanging="360"/>
      </w:pPr>
      <w:rPr>
        <w:rFonts w:ascii="Symbol" w:hAnsi="Symbol" w:hint="default"/>
      </w:rPr>
    </w:lvl>
  </w:abstractNum>
  <w:abstractNum w:abstractNumId="30" w15:restartNumberingAfterBreak="0">
    <w:nsid w:val="74EA782E"/>
    <w:multiLevelType w:val="singleLevel"/>
    <w:tmpl w:val="04090001"/>
    <w:lvl w:ilvl="0">
      <w:start w:val="1"/>
      <w:numFmt w:val="bullet"/>
      <w:lvlText w:val=""/>
      <w:lvlJc w:val="left"/>
      <w:pPr>
        <w:ind w:left="720" w:hanging="360"/>
      </w:pPr>
      <w:rPr>
        <w:rFonts w:ascii="Symbol" w:hAnsi="Symbol" w:hint="default"/>
      </w:rPr>
    </w:lvl>
  </w:abstractNum>
  <w:abstractNum w:abstractNumId="31" w15:restartNumberingAfterBreak="0">
    <w:nsid w:val="75A92CDE"/>
    <w:multiLevelType w:val="singleLevel"/>
    <w:tmpl w:val="04090001"/>
    <w:lvl w:ilvl="0">
      <w:start w:val="1"/>
      <w:numFmt w:val="bullet"/>
      <w:lvlText w:val=""/>
      <w:lvlJc w:val="left"/>
      <w:pPr>
        <w:ind w:left="720" w:hanging="360"/>
      </w:pPr>
      <w:rPr>
        <w:rFonts w:ascii="Symbol" w:hAnsi="Symbol" w:hint="default"/>
      </w:rPr>
    </w:lvl>
  </w:abstractNum>
  <w:abstractNum w:abstractNumId="32"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33" w15:restartNumberingAfterBreak="0">
    <w:nsid w:val="78610569"/>
    <w:multiLevelType w:val="singleLevel"/>
    <w:tmpl w:val="04090001"/>
    <w:lvl w:ilvl="0">
      <w:start w:val="1"/>
      <w:numFmt w:val="bullet"/>
      <w:lvlText w:val=""/>
      <w:lvlJc w:val="left"/>
      <w:pPr>
        <w:ind w:left="720" w:hanging="360"/>
      </w:pPr>
      <w:rPr>
        <w:rFonts w:ascii="Symbol" w:hAnsi="Symbol" w:hint="default"/>
      </w:rPr>
    </w:lvl>
  </w:abstractNum>
  <w:abstractNum w:abstractNumId="34" w15:restartNumberingAfterBreak="0">
    <w:nsid w:val="7A2B0B8C"/>
    <w:multiLevelType w:val="singleLevel"/>
    <w:tmpl w:val="04090001"/>
    <w:lvl w:ilvl="0">
      <w:start w:val="1"/>
      <w:numFmt w:val="bullet"/>
      <w:lvlText w:val=""/>
      <w:lvlJc w:val="left"/>
      <w:pPr>
        <w:ind w:left="720" w:hanging="360"/>
      </w:pPr>
      <w:rPr>
        <w:rFonts w:ascii="Symbol" w:hAnsi="Symbol" w:hint="default"/>
      </w:rPr>
    </w:lvl>
  </w:abstractNum>
  <w:num w:numId="1">
    <w:abstractNumId w:val="25"/>
  </w:num>
  <w:num w:numId="2">
    <w:abstractNumId w:val="3"/>
  </w:num>
  <w:num w:numId="3">
    <w:abstractNumId w:val="9"/>
  </w:num>
  <w:num w:numId="4">
    <w:abstractNumId w:val="32"/>
  </w:num>
  <w:num w:numId="5">
    <w:abstractNumId w:val="8"/>
  </w:num>
  <w:num w:numId="6">
    <w:abstractNumId w:val="4"/>
  </w:num>
  <w:num w:numId="7">
    <w:abstractNumId w:val="22"/>
  </w:num>
  <w:num w:numId="8">
    <w:abstractNumId w:val="20"/>
  </w:num>
  <w:num w:numId="9">
    <w:abstractNumId w:val="2"/>
  </w:num>
  <w:num w:numId="10">
    <w:abstractNumId w:val="18"/>
  </w:num>
  <w:num w:numId="11">
    <w:abstractNumId w:val="19"/>
    <w:lvlOverride w:ilvl="0">
      <w:startOverride w:val="1"/>
    </w:lvlOverride>
  </w:num>
  <w:num w:numId="12">
    <w:abstractNumId w:val="15"/>
    <w:lvlOverride w:ilvl="0">
      <w:startOverride w:val="1"/>
    </w:lvlOverride>
  </w:num>
  <w:num w:numId="13">
    <w:abstractNumId w:val="11"/>
    <w:lvlOverride w:ilvl="0">
      <w:startOverride w:val="1"/>
    </w:lvlOverride>
  </w:num>
  <w:num w:numId="14">
    <w:abstractNumId w:val="1"/>
    <w:lvlOverride w:ilvl="0">
      <w:startOverride w:val="1"/>
    </w:lvlOverride>
  </w:num>
  <w:num w:numId="15">
    <w:abstractNumId w:val="23"/>
    <w:lvlOverride w:ilvl="0">
      <w:startOverride w:val="1"/>
    </w:lvlOverride>
  </w:num>
  <w:num w:numId="16">
    <w:abstractNumId w:val="26"/>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rFonts w:hint="default"/>
          <w:b/>
        </w:rPr>
      </w:lvl>
    </w:lvlOverride>
    <w:lvlOverride w:ilvl="3">
      <w:lvl w:ilvl="3">
        <w:start w:val="1"/>
        <w:numFmt w:val="decimal"/>
        <w:pStyle w:val="Heading4"/>
        <w:lvlText w:val="%1.%2.%3.%4"/>
        <w:lvlJc w:val="left"/>
        <w:pPr>
          <w:tabs>
            <w:tab w:val="num" w:pos="1077"/>
          </w:tabs>
          <w:ind w:left="1077" w:hanging="1077"/>
        </w:pPr>
        <w:rPr>
          <w:rFonts w:hint="default"/>
          <w:b/>
        </w:rPr>
      </w:lvl>
    </w:lvlOverride>
  </w:num>
  <w:num w:numId="17">
    <w:abstractNumId w:val="0"/>
  </w:num>
  <w:num w:numId="18">
    <w:abstractNumId w:val="16"/>
  </w:num>
  <w:num w:numId="19">
    <w:abstractNumId w:val="12"/>
  </w:num>
  <w:num w:numId="20">
    <w:abstractNumId w:val="14"/>
  </w:num>
  <w:num w:numId="21">
    <w:abstractNumId w:val="34"/>
  </w:num>
  <w:num w:numId="22">
    <w:abstractNumId w:val="30"/>
  </w:num>
  <w:num w:numId="23">
    <w:abstractNumId w:val="27"/>
  </w:num>
  <w:num w:numId="24">
    <w:abstractNumId w:val="24"/>
  </w:num>
  <w:num w:numId="25">
    <w:abstractNumId w:val="28"/>
  </w:num>
  <w:num w:numId="26">
    <w:abstractNumId w:val="6"/>
  </w:num>
  <w:num w:numId="27">
    <w:abstractNumId w:val="21"/>
  </w:num>
  <w:num w:numId="28">
    <w:abstractNumId w:val="33"/>
  </w:num>
  <w:num w:numId="29">
    <w:abstractNumId w:val="29"/>
  </w:num>
  <w:num w:numId="30">
    <w:abstractNumId w:val="5"/>
  </w:num>
  <w:num w:numId="31">
    <w:abstractNumId w:val="31"/>
  </w:num>
  <w:num w:numId="32">
    <w:abstractNumId w:val="7"/>
  </w:num>
  <w:num w:numId="33">
    <w:abstractNumId w:val="10"/>
  </w:num>
  <w:num w:numId="34">
    <w:abstractNumId w:val="17"/>
  </w:num>
  <w:num w:numId="35">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C79"/>
    <w:rsid w:val="00084FAE"/>
    <w:rsid w:val="00094FDA"/>
    <w:rsid w:val="00106E07"/>
    <w:rsid w:val="001575C4"/>
    <w:rsid w:val="002F4842"/>
    <w:rsid w:val="005219AF"/>
    <w:rsid w:val="006E53EA"/>
    <w:rsid w:val="007D4C79"/>
    <w:rsid w:val="00B51167"/>
    <w:rsid w:val="00BC07B0"/>
    <w:rsid w:val="00EB46CE"/>
    <w:rsid w:val="00EF0E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7A39"/>
  <w15:chartTrackingRefBased/>
  <w15:docId w15:val="{90D5D097-A65C-4BC9-A8B8-B10C6D5BA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2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29" w:unhideWhenUsed="1"/>
    <w:lsdException w:name="page number" w:semiHidden="1" w:uiPriority="29"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iPriority="0" w:unhideWhenUsed="1" w:qFormat="1"/>
    <w:lsdException w:name="List Number" w:semiHidden="1" w:uiPriority="0" w:unhideWhenUsed="1" w:qFormat="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4FDA"/>
    <w:pPr>
      <w:spacing w:after="0" w:line="240" w:lineRule="auto"/>
      <w:jc w:val="both"/>
    </w:pPr>
    <w:rPr>
      <w:rFonts w:ascii="Arial" w:eastAsia="Times New Roman" w:hAnsi="Arial" w:cs="Arial"/>
      <w:spacing w:val="8"/>
      <w:sz w:val="20"/>
      <w:szCs w:val="20"/>
      <w:lang w:val="en-GB" w:eastAsia="zh-CN"/>
    </w:rPr>
  </w:style>
  <w:style w:type="paragraph" w:styleId="Heading1">
    <w:name w:val="heading 1"/>
    <w:basedOn w:val="PARAGRAPH"/>
    <w:next w:val="PARAGRAPH"/>
    <w:link w:val="Heading1Char"/>
    <w:qFormat/>
    <w:rsid w:val="00094FDA"/>
    <w:pPr>
      <w:keepNext/>
      <w:numPr>
        <w:numId w:val="16"/>
      </w:numPr>
      <w:suppressAutoHyphens/>
      <w:spacing w:before="200"/>
      <w:jc w:val="left"/>
      <w:outlineLvl w:val="0"/>
    </w:pPr>
    <w:rPr>
      <w:b/>
      <w:bCs/>
      <w:sz w:val="22"/>
      <w:szCs w:val="22"/>
    </w:rPr>
  </w:style>
  <w:style w:type="paragraph" w:styleId="Heading2">
    <w:name w:val="heading 2"/>
    <w:basedOn w:val="Heading1"/>
    <w:next w:val="PARAGRAPH"/>
    <w:link w:val="Heading2Char"/>
    <w:qFormat/>
    <w:rsid w:val="00094FDA"/>
    <w:pPr>
      <w:numPr>
        <w:ilvl w:val="1"/>
      </w:numPr>
      <w:spacing w:before="100" w:after="100"/>
      <w:outlineLvl w:val="1"/>
    </w:pPr>
    <w:rPr>
      <w:sz w:val="20"/>
      <w:szCs w:val="20"/>
    </w:rPr>
  </w:style>
  <w:style w:type="paragraph" w:styleId="Heading3">
    <w:name w:val="heading 3"/>
    <w:basedOn w:val="Heading2"/>
    <w:next w:val="PARAGRAPH"/>
    <w:link w:val="Heading3Char"/>
    <w:qFormat/>
    <w:rsid w:val="00094FDA"/>
    <w:pPr>
      <w:numPr>
        <w:ilvl w:val="2"/>
      </w:numPr>
      <w:outlineLvl w:val="2"/>
    </w:pPr>
  </w:style>
  <w:style w:type="paragraph" w:styleId="Heading4">
    <w:name w:val="heading 4"/>
    <w:basedOn w:val="Heading3"/>
    <w:next w:val="PARAGRAPH"/>
    <w:link w:val="Heading4Char"/>
    <w:qFormat/>
    <w:rsid w:val="00094FDA"/>
    <w:pPr>
      <w:numPr>
        <w:ilvl w:val="3"/>
      </w:numPr>
      <w:outlineLvl w:val="3"/>
    </w:pPr>
  </w:style>
  <w:style w:type="paragraph" w:styleId="Heading5">
    <w:name w:val="heading 5"/>
    <w:basedOn w:val="Heading4"/>
    <w:next w:val="PARAGRAPH"/>
    <w:link w:val="Heading5Char"/>
    <w:qFormat/>
    <w:rsid w:val="00094FDA"/>
    <w:pPr>
      <w:numPr>
        <w:ilvl w:val="4"/>
      </w:numPr>
      <w:outlineLvl w:val="4"/>
    </w:pPr>
  </w:style>
  <w:style w:type="paragraph" w:styleId="Heading6">
    <w:name w:val="heading 6"/>
    <w:basedOn w:val="Heading5"/>
    <w:next w:val="PARAGRAPH"/>
    <w:link w:val="Heading6Char"/>
    <w:qFormat/>
    <w:rsid w:val="00094FDA"/>
    <w:pPr>
      <w:numPr>
        <w:ilvl w:val="5"/>
      </w:numPr>
      <w:outlineLvl w:val="5"/>
    </w:pPr>
  </w:style>
  <w:style w:type="paragraph" w:styleId="Heading7">
    <w:name w:val="heading 7"/>
    <w:basedOn w:val="Heading6"/>
    <w:next w:val="PARAGRAPH"/>
    <w:link w:val="Heading7Char"/>
    <w:qFormat/>
    <w:rsid w:val="00094FDA"/>
    <w:pPr>
      <w:numPr>
        <w:ilvl w:val="6"/>
      </w:numPr>
      <w:outlineLvl w:val="6"/>
    </w:pPr>
  </w:style>
  <w:style w:type="paragraph" w:styleId="Heading8">
    <w:name w:val="heading 8"/>
    <w:basedOn w:val="Heading7"/>
    <w:next w:val="PARAGRAPH"/>
    <w:link w:val="Heading8Char"/>
    <w:qFormat/>
    <w:rsid w:val="00094FDA"/>
    <w:pPr>
      <w:numPr>
        <w:ilvl w:val="7"/>
      </w:numPr>
      <w:outlineLvl w:val="7"/>
    </w:pPr>
  </w:style>
  <w:style w:type="paragraph" w:styleId="Heading9">
    <w:name w:val="heading 9"/>
    <w:basedOn w:val="Heading8"/>
    <w:next w:val="PARAGRAPH"/>
    <w:link w:val="Heading9Char"/>
    <w:qFormat/>
    <w:rsid w:val="00094FDA"/>
    <w:pPr>
      <w:numPr>
        <w:ilvl w:val="8"/>
      </w:numPr>
      <w:outlineLvl w:val="8"/>
    </w:pPr>
  </w:style>
  <w:style w:type="character" w:default="1" w:styleId="DefaultParagraphFont">
    <w:name w:val="Default Paragraph Font"/>
    <w:semiHidden/>
    <w:rsid w:val="00094FD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094FDA"/>
  </w:style>
  <w:style w:type="character" w:customStyle="1" w:styleId="Heading1Char">
    <w:name w:val="Heading 1 Char"/>
    <w:basedOn w:val="DefaultParagraphFont"/>
    <w:link w:val="Heading1"/>
    <w:rsid w:val="007D4C79"/>
    <w:rPr>
      <w:rFonts w:ascii="Arial" w:eastAsia="Times New Roman" w:hAnsi="Arial" w:cs="Arial"/>
      <w:b/>
      <w:bCs/>
      <w:spacing w:val="8"/>
      <w:lang w:val="en-GB" w:eastAsia="zh-CN"/>
    </w:rPr>
  </w:style>
  <w:style w:type="character" w:customStyle="1" w:styleId="Heading2Char">
    <w:name w:val="Heading 2 Char"/>
    <w:basedOn w:val="DefaultParagraphFont"/>
    <w:link w:val="Heading2"/>
    <w:rsid w:val="007D4C79"/>
    <w:rPr>
      <w:rFonts w:ascii="Arial" w:eastAsia="Times New Roman" w:hAnsi="Arial" w:cs="Arial"/>
      <w:b/>
      <w:bCs/>
      <w:spacing w:val="8"/>
      <w:sz w:val="20"/>
      <w:szCs w:val="20"/>
      <w:lang w:val="en-GB" w:eastAsia="zh-CN"/>
    </w:rPr>
  </w:style>
  <w:style w:type="character" w:customStyle="1" w:styleId="Heading3Char">
    <w:name w:val="Heading 3 Char"/>
    <w:basedOn w:val="DefaultParagraphFont"/>
    <w:link w:val="Heading3"/>
    <w:rsid w:val="007D4C79"/>
    <w:rPr>
      <w:rFonts w:ascii="Arial" w:eastAsia="Times New Roman" w:hAnsi="Arial" w:cs="Arial"/>
      <w:b/>
      <w:bCs/>
      <w:spacing w:val="8"/>
      <w:sz w:val="20"/>
      <w:szCs w:val="20"/>
      <w:lang w:val="en-GB" w:eastAsia="zh-CN"/>
    </w:rPr>
  </w:style>
  <w:style w:type="character" w:customStyle="1" w:styleId="Heading4Char">
    <w:name w:val="Heading 4 Char"/>
    <w:basedOn w:val="DefaultParagraphFont"/>
    <w:link w:val="Heading4"/>
    <w:rsid w:val="007D4C79"/>
    <w:rPr>
      <w:rFonts w:ascii="Arial" w:eastAsia="Times New Roman" w:hAnsi="Arial" w:cs="Arial"/>
      <w:b/>
      <w:bCs/>
      <w:spacing w:val="8"/>
      <w:sz w:val="20"/>
      <w:szCs w:val="20"/>
      <w:lang w:val="en-GB" w:eastAsia="zh-CN"/>
    </w:rPr>
  </w:style>
  <w:style w:type="character" w:customStyle="1" w:styleId="Heading5Char">
    <w:name w:val="Heading 5 Char"/>
    <w:basedOn w:val="DefaultParagraphFont"/>
    <w:link w:val="Heading5"/>
    <w:rsid w:val="007D4C79"/>
    <w:rPr>
      <w:rFonts w:ascii="Arial" w:eastAsia="Times New Roman" w:hAnsi="Arial" w:cs="Arial"/>
      <w:b/>
      <w:bCs/>
      <w:spacing w:val="8"/>
      <w:sz w:val="20"/>
      <w:szCs w:val="20"/>
      <w:lang w:val="en-GB" w:eastAsia="zh-CN"/>
    </w:rPr>
  </w:style>
  <w:style w:type="character" w:customStyle="1" w:styleId="Heading6Char">
    <w:name w:val="Heading 6 Char"/>
    <w:basedOn w:val="DefaultParagraphFont"/>
    <w:link w:val="Heading6"/>
    <w:rsid w:val="007D4C79"/>
    <w:rPr>
      <w:rFonts w:ascii="Arial" w:eastAsia="Times New Roman" w:hAnsi="Arial" w:cs="Arial"/>
      <w:b/>
      <w:bCs/>
      <w:spacing w:val="8"/>
      <w:sz w:val="20"/>
      <w:szCs w:val="20"/>
      <w:lang w:val="en-GB" w:eastAsia="zh-CN"/>
    </w:rPr>
  </w:style>
  <w:style w:type="character" w:customStyle="1" w:styleId="Heading7Char">
    <w:name w:val="Heading 7 Char"/>
    <w:basedOn w:val="DefaultParagraphFont"/>
    <w:link w:val="Heading7"/>
    <w:rsid w:val="007D4C79"/>
    <w:rPr>
      <w:rFonts w:ascii="Arial" w:eastAsia="Times New Roman" w:hAnsi="Arial" w:cs="Arial"/>
      <w:b/>
      <w:bCs/>
      <w:spacing w:val="8"/>
      <w:sz w:val="20"/>
      <w:szCs w:val="20"/>
      <w:lang w:val="en-GB" w:eastAsia="zh-CN"/>
    </w:rPr>
  </w:style>
  <w:style w:type="character" w:customStyle="1" w:styleId="Heading8Char">
    <w:name w:val="Heading 8 Char"/>
    <w:basedOn w:val="DefaultParagraphFont"/>
    <w:link w:val="Heading8"/>
    <w:rsid w:val="007D4C79"/>
    <w:rPr>
      <w:rFonts w:ascii="Arial" w:eastAsia="Times New Roman" w:hAnsi="Arial" w:cs="Arial"/>
      <w:b/>
      <w:bCs/>
      <w:spacing w:val="8"/>
      <w:sz w:val="20"/>
      <w:szCs w:val="20"/>
      <w:lang w:val="en-GB" w:eastAsia="zh-CN"/>
    </w:rPr>
  </w:style>
  <w:style w:type="character" w:customStyle="1" w:styleId="Heading9Char">
    <w:name w:val="Heading 9 Char"/>
    <w:basedOn w:val="DefaultParagraphFont"/>
    <w:link w:val="Heading9"/>
    <w:rsid w:val="007D4C79"/>
    <w:rPr>
      <w:rFonts w:ascii="Arial" w:eastAsia="Times New Roman" w:hAnsi="Arial" w:cs="Arial"/>
      <w:b/>
      <w:bCs/>
      <w:spacing w:val="8"/>
      <w:sz w:val="20"/>
      <w:szCs w:val="20"/>
      <w:lang w:val="en-GB" w:eastAsia="zh-CN"/>
    </w:rPr>
  </w:style>
  <w:style w:type="paragraph" w:customStyle="1" w:styleId="CODE-TableCell">
    <w:name w:val="CODE-TableCell"/>
    <w:basedOn w:val="CODE"/>
    <w:qFormat/>
    <w:rsid w:val="00094FDA"/>
    <w:rPr>
      <w:sz w:val="16"/>
    </w:rPr>
  </w:style>
  <w:style w:type="paragraph" w:customStyle="1" w:styleId="PARAGRAPH">
    <w:name w:val="PARAGRAPH"/>
    <w:aliases w:val="PA"/>
    <w:link w:val="PARAGRAPHChar"/>
    <w:qFormat/>
    <w:rsid w:val="00094FDA"/>
    <w:pPr>
      <w:snapToGrid w:val="0"/>
      <w:spacing w:before="100" w:after="200" w:line="240" w:lineRule="auto"/>
      <w:jc w:val="both"/>
    </w:pPr>
    <w:rPr>
      <w:rFonts w:ascii="Arial" w:eastAsia="Times New Roman" w:hAnsi="Arial" w:cs="Arial"/>
      <w:spacing w:val="8"/>
      <w:sz w:val="20"/>
      <w:szCs w:val="20"/>
      <w:lang w:val="en-GB" w:eastAsia="zh-CN"/>
    </w:rPr>
  </w:style>
  <w:style w:type="paragraph" w:customStyle="1" w:styleId="FIGURE-title">
    <w:name w:val="FIGURE-title"/>
    <w:basedOn w:val="Normal"/>
    <w:next w:val="PARAGRAPH"/>
    <w:qFormat/>
    <w:rsid w:val="00094FDA"/>
    <w:pPr>
      <w:snapToGrid w:val="0"/>
      <w:spacing w:before="100" w:after="200"/>
      <w:jc w:val="center"/>
    </w:pPr>
    <w:rPr>
      <w:b/>
      <w:bCs/>
    </w:rPr>
  </w:style>
  <w:style w:type="paragraph" w:styleId="Header">
    <w:name w:val="header"/>
    <w:basedOn w:val="Normal"/>
    <w:link w:val="HeaderChar"/>
    <w:rsid w:val="00094FDA"/>
    <w:pPr>
      <w:tabs>
        <w:tab w:val="center" w:pos="4536"/>
        <w:tab w:val="right" w:pos="9072"/>
      </w:tabs>
      <w:snapToGrid w:val="0"/>
    </w:pPr>
  </w:style>
  <w:style w:type="character" w:customStyle="1" w:styleId="HeaderChar">
    <w:name w:val="Header Char"/>
    <w:basedOn w:val="DefaultParagraphFont"/>
    <w:link w:val="Header"/>
    <w:rsid w:val="007D4C79"/>
    <w:rPr>
      <w:rFonts w:ascii="Arial" w:eastAsia="Times New Roman" w:hAnsi="Arial" w:cs="Arial"/>
      <w:spacing w:val="8"/>
      <w:sz w:val="20"/>
      <w:szCs w:val="20"/>
      <w:lang w:val="en-GB" w:eastAsia="zh-CN"/>
    </w:rPr>
  </w:style>
  <w:style w:type="character" w:styleId="CommentReference">
    <w:name w:val="annotation reference"/>
    <w:semiHidden/>
    <w:rsid w:val="00094FDA"/>
    <w:rPr>
      <w:sz w:val="16"/>
      <w:szCs w:val="16"/>
    </w:rPr>
  </w:style>
  <w:style w:type="paragraph" w:customStyle="1" w:styleId="NumberedPARAlevel4">
    <w:name w:val="Numbered PARA (level 4)"/>
    <w:basedOn w:val="Heading4"/>
    <w:qFormat/>
    <w:rsid w:val="00094FDA"/>
    <w:pPr>
      <w:ind w:left="0" w:firstLine="0"/>
      <w:jc w:val="both"/>
    </w:pPr>
    <w:rPr>
      <w:b w:val="0"/>
    </w:rPr>
  </w:style>
  <w:style w:type="paragraph" w:customStyle="1" w:styleId="NOTE">
    <w:name w:val="NOTE"/>
    <w:basedOn w:val="Normal"/>
    <w:next w:val="PARAGRAPH"/>
    <w:qFormat/>
    <w:rsid w:val="00094FDA"/>
    <w:pPr>
      <w:snapToGrid w:val="0"/>
      <w:spacing w:before="100" w:after="100"/>
    </w:pPr>
    <w:rPr>
      <w:sz w:val="16"/>
      <w:szCs w:val="16"/>
    </w:rPr>
  </w:style>
  <w:style w:type="paragraph" w:styleId="Footer">
    <w:name w:val="footer"/>
    <w:basedOn w:val="Header"/>
    <w:link w:val="FooterChar"/>
    <w:uiPriority w:val="29"/>
    <w:semiHidden/>
    <w:rsid w:val="00094FDA"/>
  </w:style>
  <w:style w:type="character" w:customStyle="1" w:styleId="FooterChar">
    <w:name w:val="Footer Char"/>
    <w:basedOn w:val="DefaultParagraphFont"/>
    <w:link w:val="Footer"/>
    <w:uiPriority w:val="29"/>
    <w:semiHidden/>
    <w:rsid w:val="007D4C79"/>
    <w:rPr>
      <w:rFonts w:ascii="Arial" w:eastAsia="Times New Roman" w:hAnsi="Arial" w:cs="Arial"/>
      <w:spacing w:val="8"/>
      <w:sz w:val="20"/>
      <w:szCs w:val="20"/>
      <w:lang w:val="en-GB" w:eastAsia="zh-CN"/>
    </w:rPr>
  </w:style>
  <w:style w:type="paragraph" w:styleId="List">
    <w:name w:val="List"/>
    <w:basedOn w:val="Normal"/>
    <w:qFormat/>
    <w:rsid w:val="00094FDA"/>
    <w:pPr>
      <w:tabs>
        <w:tab w:val="left" w:pos="340"/>
      </w:tabs>
      <w:snapToGrid w:val="0"/>
      <w:spacing w:after="100"/>
      <w:ind w:left="340" w:hanging="340"/>
    </w:pPr>
  </w:style>
  <w:style w:type="character" w:styleId="PageNumber">
    <w:name w:val="page number"/>
    <w:uiPriority w:val="29"/>
    <w:unhideWhenUsed/>
    <w:rsid w:val="00094FDA"/>
    <w:rPr>
      <w:rFonts w:ascii="Arial" w:hAnsi="Arial"/>
      <w:sz w:val="20"/>
      <w:szCs w:val="20"/>
    </w:rPr>
  </w:style>
  <w:style w:type="paragraph" w:customStyle="1" w:styleId="FOREWORD">
    <w:name w:val="FOREWORD"/>
    <w:basedOn w:val="Normal"/>
    <w:rsid w:val="00094FDA"/>
    <w:pPr>
      <w:tabs>
        <w:tab w:val="left" w:pos="284"/>
      </w:tabs>
      <w:snapToGrid w:val="0"/>
      <w:spacing w:after="100"/>
      <w:ind w:left="284" w:hanging="284"/>
    </w:pPr>
    <w:rPr>
      <w:sz w:val="16"/>
      <w:szCs w:val="16"/>
    </w:rPr>
  </w:style>
  <w:style w:type="paragraph" w:customStyle="1" w:styleId="TABLE-title">
    <w:name w:val="TABLE-title"/>
    <w:basedOn w:val="PARAGRAPH"/>
    <w:next w:val="PARAGRAPH"/>
    <w:qFormat/>
    <w:rsid w:val="00094FDA"/>
    <w:pPr>
      <w:keepNext/>
      <w:jc w:val="center"/>
    </w:pPr>
    <w:rPr>
      <w:b/>
      <w:bCs/>
    </w:rPr>
  </w:style>
  <w:style w:type="paragraph" w:styleId="FootnoteText">
    <w:name w:val="footnote text"/>
    <w:basedOn w:val="Normal"/>
    <w:link w:val="FootnoteTextChar"/>
    <w:semiHidden/>
    <w:rsid w:val="00094FDA"/>
    <w:pPr>
      <w:snapToGrid w:val="0"/>
      <w:spacing w:after="100"/>
      <w:ind w:left="284" w:hanging="284"/>
    </w:pPr>
    <w:rPr>
      <w:sz w:val="16"/>
      <w:szCs w:val="16"/>
    </w:rPr>
  </w:style>
  <w:style w:type="character" w:customStyle="1" w:styleId="FootnoteTextChar">
    <w:name w:val="Footnote Text Char"/>
    <w:basedOn w:val="DefaultParagraphFont"/>
    <w:link w:val="FootnoteText"/>
    <w:semiHidden/>
    <w:rsid w:val="007D4C79"/>
    <w:rPr>
      <w:rFonts w:ascii="Arial" w:eastAsia="Times New Roman" w:hAnsi="Arial" w:cs="Arial"/>
      <w:spacing w:val="8"/>
      <w:sz w:val="16"/>
      <w:szCs w:val="16"/>
      <w:lang w:val="en-GB" w:eastAsia="zh-CN"/>
    </w:rPr>
  </w:style>
  <w:style w:type="character" w:styleId="FootnoteReference">
    <w:name w:val="footnote reference"/>
    <w:semiHidden/>
    <w:rsid w:val="00094FDA"/>
    <w:rPr>
      <w:rFonts w:ascii="Arial" w:hAnsi="Arial"/>
      <w:position w:val="4"/>
      <w:sz w:val="16"/>
      <w:szCs w:val="16"/>
      <w:vertAlign w:val="baseline"/>
    </w:rPr>
  </w:style>
  <w:style w:type="paragraph" w:styleId="TOC1">
    <w:name w:val="toc 1"/>
    <w:aliases w:val="Заголовок1б"/>
    <w:basedOn w:val="Normal"/>
    <w:uiPriority w:val="39"/>
    <w:rsid w:val="00094FDA"/>
    <w:pPr>
      <w:tabs>
        <w:tab w:val="left" w:pos="454"/>
        <w:tab w:val="right" w:leader="dot" w:pos="9070"/>
      </w:tabs>
      <w:suppressAutoHyphens/>
      <w:snapToGrid w:val="0"/>
      <w:spacing w:after="100"/>
      <w:ind w:left="454" w:right="680" w:hanging="454"/>
      <w:jc w:val="left"/>
    </w:pPr>
    <w:rPr>
      <w:noProof/>
    </w:rPr>
  </w:style>
  <w:style w:type="paragraph" w:styleId="TOC2">
    <w:name w:val="toc 2"/>
    <w:basedOn w:val="TOC1"/>
    <w:uiPriority w:val="39"/>
    <w:rsid w:val="00094FDA"/>
    <w:pPr>
      <w:tabs>
        <w:tab w:val="clear" w:pos="454"/>
        <w:tab w:val="left" w:pos="993"/>
      </w:tabs>
      <w:spacing w:after="60"/>
      <w:ind w:left="993" w:hanging="709"/>
    </w:pPr>
  </w:style>
  <w:style w:type="paragraph" w:styleId="TOC3">
    <w:name w:val="toc 3"/>
    <w:basedOn w:val="TOC2"/>
    <w:uiPriority w:val="39"/>
    <w:rsid w:val="00094FDA"/>
    <w:pPr>
      <w:tabs>
        <w:tab w:val="clear" w:pos="993"/>
        <w:tab w:val="left" w:pos="1560"/>
      </w:tabs>
      <w:ind w:left="1446" w:hanging="992"/>
    </w:pPr>
  </w:style>
  <w:style w:type="paragraph" w:styleId="TOC4">
    <w:name w:val="toc 4"/>
    <w:basedOn w:val="TOC3"/>
    <w:semiHidden/>
    <w:rsid w:val="00094FDA"/>
    <w:pPr>
      <w:tabs>
        <w:tab w:val="left" w:pos="2608"/>
      </w:tabs>
      <w:ind w:left="2608" w:hanging="907"/>
    </w:pPr>
  </w:style>
  <w:style w:type="paragraph" w:styleId="TOC5">
    <w:name w:val="toc 5"/>
    <w:basedOn w:val="TOC4"/>
    <w:semiHidden/>
    <w:rsid w:val="00094FDA"/>
    <w:pPr>
      <w:tabs>
        <w:tab w:val="clear" w:pos="2608"/>
        <w:tab w:val="left" w:pos="3686"/>
      </w:tabs>
      <w:ind w:left="3685" w:hanging="1077"/>
    </w:pPr>
  </w:style>
  <w:style w:type="paragraph" w:styleId="TOC6">
    <w:name w:val="toc 6"/>
    <w:basedOn w:val="TOC5"/>
    <w:semiHidden/>
    <w:rsid w:val="00094FDA"/>
    <w:pPr>
      <w:tabs>
        <w:tab w:val="clear" w:pos="3686"/>
        <w:tab w:val="left" w:pos="4933"/>
      </w:tabs>
      <w:ind w:left="4933" w:hanging="1247"/>
    </w:pPr>
  </w:style>
  <w:style w:type="paragraph" w:styleId="TOC7">
    <w:name w:val="toc 7"/>
    <w:basedOn w:val="TOC1"/>
    <w:semiHidden/>
    <w:rsid w:val="00094FDA"/>
    <w:pPr>
      <w:tabs>
        <w:tab w:val="right" w:pos="9070"/>
      </w:tabs>
    </w:pPr>
  </w:style>
  <w:style w:type="paragraph" w:styleId="TOC8">
    <w:name w:val="toc 8"/>
    <w:basedOn w:val="TOC1"/>
    <w:semiHidden/>
    <w:rsid w:val="00094FDA"/>
    <w:pPr>
      <w:ind w:left="720" w:hanging="720"/>
    </w:pPr>
  </w:style>
  <w:style w:type="paragraph" w:styleId="TOC9">
    <w:name w:val="toc 9"/>
    <w:basedOn w:val="TOC1"/>
    <w:semiHidden/>
    <w:rsid w:val="00094FDA"/>
    <w:pPr>
      <w:ind w:left="720" w:hanging="720"/>
    </w:pPr>
  </w:style>
  <w:style w:type="paragraph" w:customStyle="1" w:styleId="HEADINGNonumber">
    <w:name w:val="HEADING(Nonumber)"/>
    <w:basedOn w:val="PARAGRAPH"/>
    <w:next w:val="PARAGRAPH"/>
    <w:qFormat/>
    <w:rsid w:val="00094FDA"/>
    <w:pPr>
      <w:keepNext/>
      <w:suppressAutoHyphens/>
      <w:spacing w:before="0"/>
      <w:jc w:val="center"/>
      <w:outlineLvl w:val="0"/>
    </w:pPr>
    <w:rPr>
      <w:sz w:val="24"/>
    </w:rPr>
  </w:style>
  <w:style w:type="paragraph" w:styleId="List4">
    <w:name w:val="List 4"/>
    <w:basedOn w:val="List3"/>
    <w:rsid w:val="00094FDA"/>
    <w:pPr>
      <w:tabs>
        <w:tab w:val="clear" w:pos="1021"/>
        <w:tab w:val="left" w:pos="1361"/>
      </w:tabs>
      <w:ind w:left="1361"/>
    </w:pPr>
  </w:style>
  <w:style w:type="paragraph" w:styleId="List3">
    <w:name w:val="List 3"/>
    <w:basedOn w:val="List2"/>
    <w:rsid w:val="00094FDA"/>
    <w:pPr>
      <w:tabs>
        <w:tab w:val="clear" w:pos="680"/>
        <w:tab w:val="left" w:pos="1021"/>
      </w:tabs>
      <w:ind w:left="1020"/>
    </w:pPr>
  </w:style>
  <w:style w:type="paragraph" w:styleId="List2">
    <w:name w:val="List 2"/>
    <w:basedOn w:val="List"/>
    <w:rsid w:val="00094FDA"/>
    <w:pPr>
      <w:tabs>
        <w:tab w:val="clear" w:pos="340"/>
        <w:tab w:val="left" w:pos="680"/>
      </w:tabs>
      <w:ind w:left="680"/>
    </w:pPr>
  </w:style>
  <w:style w:type="paragraph" w:customStyle="1" w:styleId="TABLE-col-heading">
    <w:name w:val="TABLE-col-heading"/>
    <w:basedOn w:val="PARAGRAPH"/>
    <w:qFormat/>
    <w:rsid w:val="00094FDA"/>
    <w:pPr>
      <w:keepNext/>
      <w:spacing w:before="60" w:after="60"/>
      <w:jc w:val="center"/>
    </w:pPr>
    <w:rPr>
      <w:b/>
      <w:bCs/>
      <w:sz w:val="16"/>
      <w:szCs w:val="16"/>
    </w:rPr>
  </w:style>
  <w:style w:type="paragraph" w:customStyle="1" w:styleId="ANNEXtitle">
    <w:name w:val="ANNEX_title"/>
    <w:basedOn w:val="MAIN-TITLE"/>
    <w:next w:val="ANNEX-heading1"/>
    <w:qFormat/>
    <w:rsid w:val="00094FDA"/>
    <w:pPr>
      <w:pageBreakBefore/>
      <w:numPr>
        <w:numId w:val="9"/>
      </w:numPr>
      <w:spacing w:after="200"/>
      <w:outlineLvl w:val="0"/>
    </w:pPr>
  </w:style>
  <w:style w:type="paragraph" w:customStyle="1" w:styleId="MAIN-TITLE">
    <w:name w:val="MAIN-TITLE"/>
    <w:basedOn w:val="Normal"/>
    <w:qFormat/>
    <w:rsid w:val="00094FDA"/>
    <w:pPr>
      <w:snapToGrid w:val="0"/>
      <w:jc w:val="center"/>
    </w:pPr>
    <w:rPr>
      <w:b/>
      <w:bCs/>
      <w:sz w:val="24"/>
      <w:szCs w:val="24"/>
    </w:rPr>
  </w:style>
  <w:style w:type="paragraph" w:customStyle="1" w:styleId="ANNEX-heading1">
    <w:name w:val="ANNEX-heading1"/>
    <w:basedOn w:val="Heading1"/>
    <w:next w:val="PARAGRAPH"/>
    <w:qFormat/>
    <w:rsid w:val="00094FDA"/>
    <w:pPr>
      <w:numPr>
        <w:ilvl w:val="1"/>
        <w:numId w:val="9"/>
      </w:numPr>
      <w:outlineLvl w:val="1"/>
    </w:pPr>
  </w:style>
  <w:style w:type="paragraph" w:customStyle="1" w:styleId="TERM">
    <w:name w:val="TERM"/>
    <w:basedOn w:val="Normal"/>
    <w:next w:val="TERM-definition"/>
    <w:qFormat/>
    <w:rsid w:val="00094FDA"/>
    <w:pPr>
      <w:keepNext/>
      <w:snapToGrid w:val="0"/>
      <w:ind w:left="340" w:hanging="340"/>
    </w:pPr>
    <w:rPr>
      <w:b/>
      <w:bCs/>
    </w:rPr>
  </w:style>
  <w:style w:type="paragraph" w:customStyle="1" w:styleId="TERM-definition">
    <w:name w:val="TERM-definition"/>
    <w:basedOn w:val="Normal"/>
    <w:next w:val="TERM-number"/>
    <w:qFormat/>
    <w:rsid w:val="00094FDA"/>
    <w:pPr>
      <w:snapToGrid w:val="0"/>
      <w:spacing w:after="200"/>
    </w:pPr>
  </w:style>
  <w:style w:type="paragraph" w:customStyle="1" w:styleId="TERM-number">
    <w:name w:val="TERM-number"/>
    <w:basedOn w:val="Heading2"/>
    <w:next w:val="TERM"/>
    <w:qFormat/>
    <w:rsid w:val="00094FDA"/>
    <w:pPr>
      <w:spacing w:after="0"/>
      <w:ind w:left="0" w:firstLine="0"/>
      <w:outlineLvl w:val="9"/>
    </w:pPr>
  </w:style>
  <w:style w:type="character" w:styleId="LineNumber">
    <w:name w:val="line number"/>
    <w:uiPriority w:val="29"/>
    <w:unhideWhenUsed/>
    <w:rsid w:val="00094FDA"/>
    <w:rPr>
      <w:rFonts w:ascii="Arial" w:hAnsi="Arial" w:cs="Arial"/>
      <w:spacing w:val="8"/>
      <w:sz w:val="16"/>
      <w:lang w:val="en-GB" w:eastAsia="zh-CN" w:bidi="ar-SA"/>
    </w:rPr>
  </w:style>
  <w:style w:type="paragraph" w:styleId="ListNumber3">
    <w:name w:val="List Number 3"/>
    <w:basedOn w:val="ListNumber2"/>
    <w:rsid w:val="00094FDA"/>
    <w:pPr>
      <w:numPr>
        <w:numId w:val="13"/>
      </w:numPr>
    </w:pPr>
  </w:style>
  <w:style w:type="paragraph" w:styleId="ListBullet5">
    <w:name w:val="List Bullet 5"/>
    <w:basedOn w:val="ListBullet4"/>
    <w:rsid w:val="00094FDA"/>
    <w:pPr>
      <w:tabs>
        <w:tab w:val="clear" w:pos="1361"/>
        <w:tab w:val="left" w:pos="1701"/>
      </w:tabs>
      <w:ind w:left="1701"/>
    </w:pPr>
  </w:style>
  <w:style w:type="paragraph" w:styleId="ListBullet4">
    <w:name w:val="List Bullet 4"/>
    <w:basedOn w:val="ListBullet3"/>
    <w:rsid w:val="00094FDA"/>
    <w:pPr>
      <w:tabs>
        <w:tab w:val="clear" w:pos="1021"/>
        <w:tab w:val="left" w:pos="1361"/>
      </w:tabs>
      <w:ind w:left="1361"/>
    </w:pPr>
  </w:style>
  <w:style w:type="paragraph" w:styleId="ListBullet3">
    <w:name w:val="List Bullet 3"/>
    <w:basedOn w:val="ListBullet2"/>
    <w:rsid w:val="00094FDA"/>
    <w:pPr>
      <w:tabs>
        <w:tab w:val="clear" w:pos="340"/>
        <w:tab w:val="left" w:pos="1021"/>
      </w:tabs>
      <w:ind w:left="1020"/>
    </w:pPr>
  </w:style>
  <w:style w:type="paragraph" w:styleId="ListBullet2">
    <w:name w:val="List Bullet 2"/>
    <w:basedOn w:val="ListBullet"/>
    <w:rsid w:val="00094FDA"/>
    <w:pPr>
      <w:numPr>
        <w:numId w:val="2"/>
      </w:numPr>
      <w:tabs>
        <w:tab w:val="clear" w:pos="700"/>
        <w:tab w:val="left" w:pos="340"/>
      </w:tabs>
      <w:ind w:left="680" w:hanging="340"/>
    </w:pPr>
  </w:style>
  <w:style w:type="paragraph" w:styleId="ListBullet">
    <w:name w:val="List Bullet"/>
    <w:basedOn w:val="Normal"/>
    <w:qFormat/>
    <w:rsid w:val="00094FDA"/>
    <w:pPr>
      <w:numPr>
        <w:numId w:val="17"/>
      </w:numPr>
      <w:tabs>
        <w:tab w:val="clear" w:pos="360"/>
        <w:tab w:val="left" w:pos="340"/>
      </w:tabs>
      <w:snapToGrid w:val="0"/>
      <w:spacing w:after="100"/>
      <w:ind w:left="340" w:hanging="340"/>
    </w:pPr>
  </w:style>
  <w:style w:type="character" w:styleId="EndnoteReference">
    <w:name w:val="endnote reference"/>
    <w:semiHidden/>
    <w:rsid w:val="00094FDA"/>
    <w:rPr>
      <w:vertAlign w:val="superscript"/>
    </w:rPr>
  </w:style>
  <w:style w:type="paragraph" w:customStyle="1" w:styleId="TABFIGfootnote">
    <w:name w:val="TAB_FIG_footnote"/>
    <w:basedOn w:val="FootnoteText"/>
    <w:rsid w:val="00094FDA"/>
    <w:pPr>
      <w:tabs>
        <w:tab w:val="left" w:pos="284"/>
      </w:tabs>
      <w:spacing w:before="60" w:after="60"/>
    </w:pPr>
  </w:style>
  <w:style w:type="character" w:customStyle="1" w:styleId="Reference">
    <w:name w:val="Reference"/>
    <w:uiPriority w:val="29"/>
    <w:semiHidden/>
    <w:rsid w:val="00094FDA"/>
    <w:rPr>
      <w:rFonts w:ascii="Arial" w:hAnsi="Arial"/>
      <w:noProof/>
      <w:sz w:val="20"/>
      <w:szCs w:val="20"/>
    </w:rPr>
  </w:style>
  <w:style w:type="paragraph" w:customStyle="1" w:styleId="TABLE-cell">
    <w:name w:val="TABLE-cell"/>
    <w:basedOn w:val="PARAGRAPH"/>
    <w:qFormat/>
    <w:rsid w:val="00094FDA"/>
    <w:pPr>
      <w:spacing w:before="60" w:after="60"/>
      <w:jc w:val="left"/>
    </w:pPr>
    <w:rPr>
      <w:bCs/>
      <w:sz w:val="16"/>
    </w:rPr>
  </w:style>
  <w:style w:type="paragraph" w:styleId="ListContinue">
    <w:name w:val="List Continue"/>
    <w:basedOn w:val="Normal"/>
    <w:rsid w:val="00094FDA"/>
    <w:pPr>
      <w:snapToGrid w:val="0"/>
      <w:spacing w:after="100"/>
      <w:ind w:left="340"/>
    </w:pPr>
  </w:style>
  <w:style w:type="paragraph" w:styleId="ListContinue2">
    <w:name w:val="List Continue 2"/>
    <w:basedOn w:val="ListContinue"/>
    <w:rsid w:val="00094FDA"/>
    <w:pPr>
      <w:ind w:left="680"/>
    </w:pPr>
  </w:style>
  <w:style w:type="paragraph" w:styleId="ListContinue3">
    <w:name w:val="List Continue 3"/>
    <w:basedOn w:val="ListContinue2"/>
    <w:rsid w:val="00094FDA"/>
    <w:pPr>
      <w:ind w:left="1021"/>
    </w:pPr>
  </w:style>
  <w:style w:type="paragraph" w:styleId="ListContinue4">
    <w:name w:val="List Continue 4"/>
    <w:basedOn w:val="ListContinue3"/>
    <w:rsid w:val="00094FDA"/>
    <w:pPr>
      <w:ind w:left="1361"/>
    </w:pPr>
  </w:style>
  <w:style w:type="paragraph" w:styleId="ListContinue5">
    <w:name w:val="List Continue 5"/>
    <w:basedOn w:val="ListContinue4"/>
    <w:rsid w:val="00094FDA"/>
    <w:pPr>
      <w:ind w:left="1701"/>
    </w:pPr>
  </w:style>
  <w:style w:type="paragraph" w:styleId="List5">
    <w:name w:val="List 5"/>
    <w:basedOn w:val="List4"/>
    <w:rsid w:val="00094FDA"/>
    <w:pPr>
      <w:tabs>
        <w:tab w:val="clear" w:pos="1361"/>
        <w:tab w:val="left" w:pos="1701"/>
      </w:tabs>
      <w:ind w:left="1701"/>
    </w:pPr>
  </w:style>
  <w:style w:type="character" w:customStyle="1" w:styleId="VARIABLE">
    <w:name w:val="VARIABLE"/>
    <w:rsid w:val="00094FDA"/>
    <w:rPr>
      <w:rFonts w:ascii="Times New Roman" w:hAnsi="Times New Roman"/>
      <w:i/>
      <w:iCs/>
    </w:rPr>
  </w:style>
  <w:style w:type="character" w:styleId="Hyperlink">
    <w:name w:val="Hyperlink"/>
    <w:uiPriority w:val="99"/>
    <w:rsid w:val="00094FDA"/>
    <w:rPr>
      <w:color w:val="auto"/>
      <w:u w:val="none"/>
    </w:rPr>
  </w:style>
  <w:style w:type="paragraph" w:styleId="ListNumber">
    <w:name w:val="List Number"/>
    <w:basedOn w:val="List"/>
    <w:qFormat/>
    <w:rsid w:val="00094FDA"/>
    <w:pPr>
      <w:numPr>
        <w:numId w:val="11"/>
      </w:numPr>
      <w:tabs>
        <w:tab w:val="clear" w:pos="360"/>
        <w:tab w:val="left" w:pos="340"/>
      </w:tabs>
      <w:ind w:left="340" w:hanging="340"/>
    </w:pPr>
  </w:style>
  <w:style w:type="paragraph" w:styleId="ListNumber2">
    <w:name w:val="List Number 2"/>
    <w:basedOn w:val="ListNumber"/>
    <w:rsid w:val="00094FDA"/>
    <w:pPr>
      <w:numPr>
        <w:numId w:val="12"/>
      </w:numPr>
    </w:pPr>
  </w:style>
  <w:style w:type="character" w:styleId="FollowedHyperlink">
    <w:name w:val="FollowedHyperlink"/>
    <w:basedOn w:val="Hyperlink"/>
    <w:uiPriority w:val="99"/>
    <w:rsid w:val="00094FDA"/>
    <w:rPr>
      <w:color w:val="auto"/>
      <w:u w:val="none"/>
    </w:rPr>
  </w:style>
  <w:style w:type="paragraph" w:customStyle="1" w:styleId="TABLE-centered">
    <w:name w:val="TABLE-centered"/>
    <w:basedOn w:val="TABLE-cell"/>
    <w:rsid w:val="00094FDA"/>
    <w:pPr>
      <w:jc w:val="center"/>
    </w:pPr>
  </w:style>
  <w:style w:type="paragraph" w:styleId="ListNumber4">
    <w:name w:val="List Number 4"/>
    <w:basedOn w:val="ListNumber3"/>
    <w:rsid w:val="00094FDA"/>
    <w:pPr>
      <w:numPr>
        <w:numId w:val="14"/>
      </w:numPr>
    </w:pPr>
  </w:style>
  <w:style w:type="paragraph" w:styleId="ListNumber5">
    <w:name w:val="List Number 5"/>
    <w:basedOn w:val="ListNumber4"/>
    <w:rsid w:val="00094FDA"/>
    <w:pPr>
      <w:numPr>
        <w:numId w:val="15"/>
      </w:numPr>
    </w:pPr>
  </w:style>
  <w:style w:type="paragraph" w:styleId="TableofFigures">
    <w:name w:val="table of figures"/>
    <w:basedOn w:val="TOC1"/>
    <w:uiPriority w:val="99"/>
    <w:rsid w:val="00094FDA"/>
    <w:pPr>
      <w:ind w:left="0" w:firstLine="0"/>
    </w:pPr>
  </w:style>
  <w:style w:type="paragraph" w:styleId="Title">
    <w:name w:val="Title"/>
    <w:basedOn w:val="MAIN-TITLE"/>
    <w:link w:val="TitleChar"/>
    <w:qFormat/>
    <w:rsid w:val="00094FDA"/>
    <w:rPr>
      <w:kern w:val="28"/>
    </w:rPr>
  </w:style>
  <w:style w:type="character" w:customStyle="1" w:styleId="TitleChar">
    <w:name w:val="Title Char"/>
    <w:basedOn w:val="DefaultParagraphFont"/>
    <w:link w:val="Title"/>
    <w:rsid w:val="007D4C79"/>
    <w:rPr>
      <w:rFonts w:ascii="Arial" w:eastAsia="Times New Roman" w:hAnsi="Arial" w:cs="Arial"/>
      <w:b/>
      <w:bCs/>
      <w:spacing w:val="8"/>
      <w:kern w:val="28"/>
      <w:sz w:val="24"/>
      <w:szCs w:val="24"/>
      <w:lang w:val="en-GB" w:eastAsia="zh-CN"/>
    </w:rPr>
  </w:style>
  <w:style w:type="paragraph" w:styleId="BlockText">
    <w:name w:val="Block Text"/>
    <w:basedOn w:val="Normal"/>
    <w:uiPriority w:val="59"/>
    <w:semiHidden/>
    <w:rsid w:val="00094FDA"/>
    <w:pPr>
      <w:spacing w:after="120"/>
      <w:ind w:left="1440" w:right="1440"/>
    </w:pPr>
  </w:style>
  <w:style w:type="paragraph" w:customStyle="1" w:styleId="AMD-Heading1">
    <w:name w:val="AMD-Heading1"/>
    <w:basedOn w:val="PARAGRAPH"/>
    <w:next w:val="PARAGRAPH"/>
    <w:rsid w:val="00094FDA"/>
    <w:pPr>
      <w:keepNext/>
      <w:tabs>
        <w:tab w:val="left" w:pos="397"/>
      </w:tabs>
      <w:suppressAutoHyphens/>
      <w:spacing w:before="200"/>
      <w:ind w:left="397" w:hanging="397"/>
      <w:jc w:val="left"/>
      <w:outlineLvl w:val="0"/>
    </w:pPr>
    <w:rPr>
      <w:b/>
      <w:sz w:val="22"/>
    </w:rPr>
  </w:style>
  <w:style w:type="paragraph" w:customStyle="1" w:styleId="AMD-Heading2">
    <w:name w:val="AMD-Heading2..."/>
    <w:basedOn w:val="PARAGRAPH"/>
    <w:next w:val="PARAGRAPH"/>
    <w:rsid w:val="00094FDA"/>
    <w:pPr>
      <w:keepNext/>
      <w:tabs>
        <w:tab w:val="left" w:pos="624"/>
      </w:tabs>
      <w:suppressAutoHyphens/>
      <w:spacing w:after="100"/>
      <w:ind w:left="624" w:hanging="624"/>
      <w:outlineLvl w:val="1"/>
    </w:pPr>
    <w:rPr>
      <w:b/>
    </w:rPr>
  </w:style>
  <w:style w:type="paragraph" w:customStyle="1" w:styleId="ANNEX-heading2">
    <w:name w:val="ANNEX-heading2"/>
    <w:basedOn w:val="Heading2"/>
    <w:next w:val="PARAGRAPH"/>
    <w:qFormat/>
    <w:rsid w:val="00094FDA"/>
    <w:pPr>
      <w:numPr>
        <w:ilvl w:val="2"/>
        <w:numId w:val="9"/>
      </w:numPr>
      <w:outlineLvl w:val="2"/>
    </w:pPr>
  </w:style>
  <w:style w:type="paragraph" w:customStyle="1" w:styleId="ANNEX-heading3">
    <w:name w:val="ANNEX-heading3"/>
    <w:basedOn w:val="Heading3"/>
    <w:next w:val="PARAGRAPH"/>
    <w:rsid w:val="00094FDA"/>
    <w:pPr>
      <w:numPr>
        <w:ilvl w:val="3"/>
        <w:numId w:val="9"/>
      </w:numPr>
      <w:outlineLvl w:val="3"/>
    </w:pPr>
  </w:style>
  <w:style w:type="paragraph" w:customStyle="1" w:styleId="ANNEX-heading4">
    <w:name w:val="ANNEX-heading4"/>
    <w:basedOn w:val="Heading4"/>
    <w:next w:val="PARAGRAPH"/>
    <w:rsid w:val="00094FDA"/>
    <w:pPr>
      <w:numPr>
        <w:ilvl w:val="4"/>
        <w:numId w:val="9"/>
      </w:numPr>
      <w:outlineLvl w:val="4"/>
    </w:pPr>
  </w:style>
  <w:style w:type="paragraph" w:customStyle="1" w:styleId="ANNEX-heading5">
    <w:name w:val="ANNEX-heading5"/>
    <w:basedOn w:val="Heading5"/>
    <w:next w:val="PARAGRAPH"/>
    <w:rsid w:val="00094FDA"/>
    <w:pPr>
      <w:numPr>
        <w:ilvl w:val="5"/>
        <w:numId w:val="9"/>
      </w:numPr>
      <w:outlineLvl w:val="5"/>
    </w:pPr>
  </w:style>
  <w:style w:type="character" w:customStyle="1" w:styleId="SUPerscript">
    <w:name w:val="SUPerscript"/>
    <w:rsid w:val="00094FDA"/>
    <w:rPr>
      <w:kern w:val="0"/>
      <w:position w:val="6"/>
      <w:sz w:val="16"/>
      <w:szCs w:val="16"/>
    </w:rPr>
  </w:style>
  <w:style w:type="character" w:customStyle="1" w:styleId="SUBscript">
    <w:name w:val="SUBscript"/>
    <w:rsid w:val="00094FDA"/>
    <w:rPr>
      <w:kern w:val="0"/>
      <w:position w:val="-6"/>
      <w:sz w:val="16"/>
      <w:szCs w:val="16"/>
    </w:rPr>
  </w:style>
  <w:style w:type="paragraph" w:customStyle="1" w:styleId="ListDash">
    <w:name w:val="List Dash"/>
    <w:basedOn w:val="ListBullet"/>
    <w:qFormat/>
    <w:rsid w:val="00094FDA"/>
    <w:pPr>
      <w:numPr>
        <w:numId w:val="1"/>
      </w:numPr>
    </w:pPr>
  </w:style>
  <w:style w:type="paragraph" w:customStyle="1" w:styleId="TERM-number3">
    <w:name w:val="TERM-number 3"/>
    <w:basedOn w:val="Heading3"/>
    <w:next w:val="TERM"/>
    <w:rsid w:val="00094FDA"/>
    <w:pPr>
      <w:spacing w:after="0"/>
      <w:ind w:left="0" w:firstLine="0"/>
      <w:outlineLvl w:val="9"/>
    </w:pPr>
  </w:style>
  <w:style w:type="character" w:customStyle="1" w:styleId="SMALLCAPS">
    <w:name w:val="SMALL CAPS"/>
    <w:rsid w:val="00094FDA"/>
    <w:rPr>
      <w:caps w:val="0"/>
      <w:smallCaps/>
      <w:strike w:val="0"/>
      <w:dstrike w:val="0"/>
      <w:shadow w:val="0"/>
      <w:emboss w:val="0"/>
      <w:imprint w:val="0"/>
      <w:vanish w:val="0"/>
      <w:vertAlign w:val="baseline"/>
    </w:rPr>
  </w:style>
  <w:style w:type="paragraph" w:customStyle="1" w:styleId="NumberedPARAlevel3">
    <w:name w:val="Numbered PARA (level 3)"/>
    <w:basedOn w:val="Heading3"/>
    <w:next w:val="PARAGRAPH"/>
    <w:rsid w:val="00094FDA"/>
    <w:pPr>
      <w:spacing w:after="200"/>
      <w:ind w:left="0" w:firstLine="0"/>
      <w:jc w:val="both"/>
      <w:outlineLvl w:val="9"/>
    </w:pPr>
    <w:rPr>
      <w:b w:val="0"/>
    </w:rPr>
  </w:style>
  <w:style w:type="paragraph" w:customStyle="1" w:styleId="ListDash2">
    <w:name w:val="List Dash 2"/>
    <w:basedOn w:val="ListBullet2"/>
    <w:rsid w:val="00094FDA"/>
    <w:pPr>
      <w:numPr>
        <w:numId w:val="3"/>
      </w:numPr>
      <w:tabs>
        <w:tab w:val="clear" w:pos="340"/>
      </w:tabs>
    </w:pPr>
  </w:style>
  <w:style w:type="paragraph" w:customStyle="1" w:styleId="NumberedPARAlevel2">
    <w:name w:val="Numbered PARA (level 2)"/>
    <w:basedOn w:val="Heading2"/>
    <w:next w:val="PARAGRAPH"/>
    <w:rsid w:val="00094FDA"/>
    <w:pPr>
      <w:spacing w:after="200"/>
      <w:ind w:left="0" w:firstLine="0"/>
      <w:jc w:val="both"/>
      <w:outlineLvl w:val="9"/>
    </w:pPr>
    <w:rPr>
      <w:b w:val="0"/>
    </w:rPr>
  </w:style>
  <w:style w:type="paragraph" w:customStyle="1" w:styleId="ListDash3">
    <w:name w:val="List Dash 3"/>
    <w:basedOn w:val="Normal"/>
    <w:rsid w:val="00094FDA"/>
    <w:pPr>
      <w:numPr>
        <w:numId w:val="5"/>
      </w:numPr>
      <w:tabs>
        <w:tab w:val="clear" w:pos="340"/>
        <w:tab w:val="left" w:pos="1021"/>
      </w:tabs>
      <w:snapToGrid w:val="0"/>
      <w:spacing w:after="100"/>
      <w:ind w:left="1020"/>
    </w:pPr>
  </w:style>
  <w:style w:type="paragraph" w:customStyle="1" w:styleId="ListDash4">
    <w:name w:val="List Dash 4"/>
    <w:basedOn w:val="Normal"/>
    <w:rsid w:val="00094FDA"/>
    <w:pPr>
      <w:numPr>
        <w:numId w:val="4"/>
      </w:numPr>
      <w:snapToGrid w:val="0"/>
      <w:spacing w:after="100"/>
    </w:pPr>
  </w:style>
  <w:style w:type="paragraph" w:customStyle="1" w:styleId="PARAEQUATION">
    <w:name w:val="PARAEQUATION"/>
    <w:basedOn w:val="Normal"/>
    <w:next w:val="PARAGRAPH"/>
    <w:qFormat/>
    <w:rsid w:val="00094FDA"/>
    <w:pPr>
      <w:tabs>
        <w:tab w:val="center" w:pos="4536"/>
        <w:tab w:val="right" w:pos="9072"/>
      </w:tabs>
      <w:snapToGrid w:val="0"/>
      <w:spacing w:before="200" w:after="200"/>
    </w:pPr>
  </w:style>
  <w:style w:type="paragraph" w:customStyle="1" w:styleId="TERM-deprecated">
    <w:name w:val="TERM-deprecated"/>
    <w:basedOn w:val="TERM"/>
    <w:next w:val="TERM-definition"/>
    <w:qFormat/>
    <w:rsid w:val="00094FDA"/>
    <w:rPr>
      <w:b w:val="0"/>
    </w:rPr>
  </w:style>
  <w:style w:type="paragraph" w:customStyle="1" w:styleId="TERM-admitted">
    <w:name w:val="TERM-admitted"/>
    <w:basedOn w:val="TERM"/>
    <w:next w:val="TERM-definition"/>
    <w:qFormat/>
    <w:rsid w:val="00094FDA"/>
    <w:rPr>
      <w:b w:val="0"/>
    </w:rPr>
  </w:style>
  <w:style w:type="paragraph" w:customStyle="1" w:styleId="TERM-note">
    <w:name w:val="TERM-note"/>
    <w:basedOn w:val="NOTE"/>
    <w:next w:val="TERM-number"/>
    <w:qFormat/>
    <w:rsid w:val="00094FDA"/>
  </w:style>
  <w:style w:type="paragraph" w:customStyle="1" w:styleId="EXAMPLE">
    <w:name w:val="EXAMPLE"/>
    <w:basedOn w:val="NOTE"/>
    <w:next w:val="PARAGRAPH"/>
    <w:qFormat/>
    <w:rsid w:val="00094FDA"/>
  </w:style>
  <w:style w:type="paragraph" w:customStyle="1" w:styleId="TERM-example">
    <w:name w:val="TERM-example"/>
    <w:basedOn w:val="EXAMPLE"/>
    <w:next w:val="TERM-number"/>
    <w:qFormat/>
    <w:rsid w:val="00094FDA"/>
  </w:style>
  <w:style w:type="paragraph" w:customStyle="1" w:styleId="TERM-source">
    <w:name w:val="TERM-source"/>
    <w:basedOn w:val="Normal"/>
    <w:next w:val="TERM-number"/>
    <w:qFormat/>
    <w:rsid w:val="00094FDA"/>
    <w:pPr>
      <w:snapToGrid w:val="0"/>
      <w:spacing w:before="100" w:after="200"/>
    </w:pPr>
  </w:style>
  <w:style w:type="character" w:styleId="Emphasis">
    <w:name w:val="Emphasis"/>
    <w:qFormat/>
    <w:rsid w:val="00094FDA"/>
    <w:rPr>
      <w:i/>
      <w:iCs/>
    </w:rPr>
  </w:style>
  <w:style w:type="character" w:styleId="Strong">
    <w:name w:val="Strong"/>
    <w:qFormat/>
    <w:rsid w:val="00094FDA"/>
    <w:rPr>
      <w:b/>
      <w:bCs/>
    </w:rPr>
  </w:style>
  <w:style w:type="paragraph" w:customStyle="1" w:styleId="TERM-number4">
    <w:name w:val="TERM-number 4"/>
    <w:basedOn w:val="Heading4"/>
    <w:next w:val="TERM"/>
    <w:qFormat/>
    <w:rsid w:val="00094FDA"/>
    <w:pPr>
      <w:spacing w:after="0"/>
      <w:outlineLvl w:val="9"/>
    </w:pPr>
  </w:style>
  <w:style w:type="character" w:customStyle="1" w:styleId="SMALLCAPSemphasis">
    <w:name w:val="SMALL CAPS emphasis"/>
    <w:qFormat/>
    <w:rsid w:val="00094FDA"/>
    <w:rPr>
      <w:i/>
      <w:caps w:val="0"/>
      <w:smallCaps/>
      <w:strike w:val="0"/>
      <w:dstrike w:val="0"/>
      <w:shadow w:val="0"/>
      <w:emboss w:val="0"/>
      <w:imprint w:val="0"/>
      <w:vanish w:val="0"/>
      <w:vertAlign w:val="baseline"/>
    </w:rPr>
  </w:style>
  <w:style w:type="character" w:customStyle="1" w:styleId="SMALLCAPSstrong">
    <w:name w:val="SMALL CAPS strong"/>
    <w:qFormat/>
    <w:rsid w:val="00094FDA"/>
    <w:rPr>
      <w:b/>
      <w:caps w:val="0"/>
      <w:smallCaps/>
      <w:strike w:val="0"/>
      <w:dstrike w:val="0"/>
      <w:shadow w:val="0"/>
      <w:emboss w:val="0"/>
      <w:imprint w:val="0"/>
      <w:vanish w:val="0"/>
      <w:vertAlign w:val="baseline"/>
    </w:rPr>
  </w:style>
  <w:style w:type="paragraph" w:customStyle="1" w:styleId="BIBLIOGRAPHY-numbered">
    <w:name w:val="BIBLIOGRAPHY-numbered"/>
    <w:basedOn w:val="PARAGRAPH"/>
    <w:qFormat/>
    <w:rsid w:val="00094FDA"/>
    <w:pPr>
      <w:numPr>
        <w:numId w:val="6"/>
      </w:numPr>
    </w:pPr>
  </w:style>
  <w:style w:type="paragraph" w:customStyle="1" w:styleId="ListNumberalt">
    <w:name w:val="List Number alt"/>
    <w:basedOn w:val="Normal"/>
    <w:qFormat/>
    <w:rsid w:val="00094FDA"/>
    <w:pPr>
      <w:numPr>
        <w:numId w:val="7"/>
      </w:numPr>
      <w:tabs>
        <w:tab w:val="left" w:pos="357"/>
      </w:tabs>
      <w:snapToGrid w:val="0"/>
      <w:spacing w:after="100"/>
    </w:pPr>
  </w:style>
  <w:style w:type="paragraph" w:customStyle="1" w:styleId="ListNumberalt2">
    <w:name w:val="List Number alt 2"/>
    <w:basedOn w:val="ListNumberalt"/>
    <w:qFormat/>
    <w:rsid w:val="00094FDA"/>
    <w:pPr>
      <w:numPr>
        <w:ilvl w:val="1"/>
      </w:numPr>
      <w:tabs>
        <w:tab w:val="clear" w:pos="357"/>
        <w:tab w:val="left" w:pos="680"/>
      </w:tabs>
      <w:ind w:left="675" w:hanging="318"/>
    </w:pPr>
  </w:style>
  <w:style w:type="paragraph" w:customStyle="1" w:styleId="ListNumberalt3">
    <w:name w:val="List Number alt 3"/>
    <w:basedOn w:val="ListNumberalt2"/>
    <w:qFormat/>
    <w:rsid w:val="00094FDA"/>
    <w:pPr>
      <w:numPr>
        <w:ilvl w:val="2"/>
      </w:numPr>
    </w:pPr>
  </w:style>
  <w:style w:type="character" w:customStyle="1" w:styleId="SUBscript-small">
    <w:name w:val="SUBscript-small"/>
    <w:qFormat/>
    <w:rsid w:val="00094FDA"/>
    <w:rPr>
      <w:kern w:val="0"/>
      <w:position w:val="-6"/>
      <w:sz w:val="12"/>
      <w:szCs w:val="16"/>
    </w:rPr>
  </w:style>
  <w:style w:type="character" w:customStyle="1" w:styleId="SUPerscript-small">
    <w:name w:val="SUPerscript-small"/>
    <w:qFormat/>
    <w:rsid w:val="00094FDA"/>
    <w:rPr>
      <w:kern w:val="0"/>
      <w:position w:val="6"/>
      <w:sz w:val="12"/>
      <w:szCs w:val="16"/>
    </w:rPr>
  </w:style>
  <w:style w:type="character" w:styleId="IntenseEmphasis">
    <w:name w:val="Intense Emphasis"/>
    <w:qFormat/>
    <w:rsid w:val="00094FDA"/>
    <w:rPr>
      <w:b/>
      <w:bCs/>
      <w:i/>
      <w:iCs/>
      <w:color w:val="auto"/>
    </w:rPr>
  </w:style>
  <w:style w:type="paragraph" w:customStyle="1" w:styleId="CODE">
    <w:name w:val="CODE"/>
    <w:basedOn w:val="Normal"/>
    <w:rsid w:val="00094FDA"/>
    <w:pPr>
      <w:snapToGrid w:val="0"/>
      <w:spacing w:before="100" w:after="100"/>
      <w:contextualSpacing/>
      <w:jc w:val="left"/>
    </w:pPr>
    <w:rPr>
      <w:rFonts w:ascii="Courier New" w:hAnsi="Courier New"/>
      <w:noProof/>
      <w:spacing w:val="-2"/>
      <w:sz w:val="18"/>
    </w:rPr>
  </w:style>
  <w:style w:type="paragraph" w:customStyle="1" w:styleId="FIGURE">
    <w:name w:val="FIGURE"/>
    <w:basedOn w:val="Normal"/>
    <w:next w:val="FIGURE-title"/>
    <w:qFormat/>
    <w:rsid w:val="00094FDA"/>
    <w:pPr>
      <w:keepNext/>
      <w:snapToGrid w:val="0"/>
      <w:spacing w:before="100" w:after="200"/>
      <w:jc w:val="center"/>
    </w:pPr>
  </w:style>
  <w:style w:type="paragraph" w:customStyle="1" w:styleId="IECINSTRUCTIONS">
    <w:name w:val="IEC_INSTRUCTIONS"/>
    <w:basedOn w:val="Normal"/>
    <w:uiPriority w:val="99"/>
    <w:qFormat/>
    <w:rsid w:val="00094FDA"/>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numbering" w:customStyle="1" w:styleId="Annexes">
    <w:name w:val="Annexes"/>
    <w:rsid w:val="00094FDA"/>
    <w:pPr>
      <w:numPr>
        <w:numId w:val="8"/>
      </w:numPr>
    </w:pPr>
  </w:style>
  <w:style w:type="numbering" w:customStyle="1" w:styleId="Headings">
    <w:name w:val="Headings"/>
    <w:rsid w:val="00094FDA"/>
    <w:pPr>
      <w:numPr>
        <w:numId w:val="10"/>
      </w:numPr>
    </w:pPr>
  </w:style>
  <w:style w:type="character" w:customStyle="1" w:styleId="PARAGRAPHChar">
    <w:name w:val="PARAGRAPH Char"/>
    <w:aliases w:val="PA Char"/>
    <w:link w:val="PARAGRAPH"/>
    <w:rsid w:val="00094FDA"/>
    <w:rPr>
      <w:rFonts w:ascii="Arial" w:eastAsia="Times New Roman" w:hAnsi="Arial" w:cs="Arial"/>
      <w:spacing w:val="8"/>
      <w:sz w:val="20"/>
      <w:szCs w:val="20"/>
      <w:lang w:val="en-GB" w:eastAsia="zh-CN"/>
    </w:rPr>
  </w:style>
  <w:style w:type="paragraph" w:styleId="Bibliography">
    <w:name w:val="Bibliography"/>
    <w:basedOn w:val="Normal"/>
    <w:next w:val="Normal"/>
    <w:uiPriority w:val="37"/>
    <w:semiHidden/>
    <w:unhideWhenUsed/>
    <w:rsid w:val="00094FDA"/>
  </w:style>
  <w:style w:type="paragraph" w:styleId="Caption">
    <w:name w:val="caption"/>
    <w:basedOn w:val="Normal"/>
    <w:next w:val="Normal"/>
    <w:uiPriority w:val="35"/>
    <w:qFormat/>
    <w:rsid w:val="00094FDA"/>
    <w:rPr>
      <w:b/>
      <w:bCs/>
    </w:rPr>
  </w:style>
  <w:style w:type="paragraph" w:styleId="EnvelopeAddress">
    <w:name w:val="envelope address"/>
    <w:basedOn w:val="Normal"/>
    <w:uiPriority w:val="99"/>
    <w:semiHidden/>
    <w:unhideWhenUsed/>
    <w:rsid w:val="00094FDA"/>
    <w:pPr>
      <w:framePr w:w="7920" w:h="1980" w:hRule="exact" w:hSpace="180" w:wrap="auto" w:hAnchor="page" w:xAlign="center" w:yAlign="bottom"/>
      <w:ind w:left="2880"/>
    </w:pPr>
    <w:rPr>
      <w:rFonts w:ascii="Cambria" w:eastAsia="MS Gothic" w:hAnsi="Cambria" w:cs="Times New Roman"/>
      <w:sz w:val="24"/>
      <w:szCs w:val="24"/>
    </w:rPr>
  </w:style>
  <w:style w:type="paragraph" w:styleId="EnvelopeReturn">
    <w:name w:val="envelope return"/>
    <w:basedOn w:val="Normal"/>
    <w:uiPriority w:val="99"/>
    <w:semiHidden/>
    <w:unhideWhenUsed/>
    <w:rsid w:val="00094FDA"/>
    <w:rPr>
      <w:rFonts w:ascii="Cambria" w:eastAsia="MS Gothic" w:hAnsi="Cambria" w:cs="Times New Roman"/>
    </w:rPr>
  </w:style>
  <w:style w:type="paragraph" w:styleId="Index1">
    <w:name w:val="index 1"/>
    <w:basedOn w:val="Normal"/>
    <w:next w:val="Normal"/>
    <w:autoRedefine/>
    <w:uiPriority w:val="99"/>
    <w:semiHidden/>
    <w:unhideWhenUsed/>
    <w:rsid w:val="00094FDA"/>
    <w:pPr>
      <w:ind w:left="200" w:hanging="200"/>
    </w:pPr>
  </w:style>
  <w:style w:type="paragraph" w:styleId="Index2">
    <w:name w:val="index 2"/>
    <w:basedOn w:val="Normal"/>
    <w:next w:val="Normal"/>
    <w:autoRedefine/>
    <w:uiPriority w:val="99"/>
    <w:semiHidden/>
    <w:unhideWhenUsed/>
    <w:rsid w:val="00094FDA"/>
    <w:pPr>
      <w:ind w:left="400" w:hanging="200"/>
    </w:pPr>
  </w:style>
  <w:style w:type="paragraph" w:styleId="Index3">
    <w:name w:val="index 3"/>
    <w:basedOn w:val="Normal"/>
    <w:next w:val="Normal"/>
    <w:autoRedefine/>
    <w:uiPriority w:val="99"/>
    <w:semiHidden/>
    <w:unhideWhenUsed/>
    <w:rsid w:val="00094FDA"/>
    <w:pPr>
      <w:ind w:left="600" w:hanging="200"/>
    </w:pPr>
  </w:style>
  <w:style w:type="paragraph" w:styleId="Index4">
    <w:name w:val="index 4"/>
    <w:basedOn w:val="Normal"/>
    <w:next w:val="Normal"/>
    <w:autoRedefine/>
    <w:uiPriority w:val="99"/>
    <w:semiHidden/>
    <w:unhideWhenUsed/>
    <w:rsid w:val="00094FDA"/>
    <w:pPr>
      <w:ind w:left="800" w:hanging="200"/>
    </w:pPr>
  </w:style>
  <w:style w:type="paragraph" w:styleId="Index5">
    <w:name w:val="index 5"/>
    <w:basedOn w:val="Normal"/>
    <w:next w:val="Normal"/>
    <w:autoRedefine/>
    <w:uiPriority w:val="99"/>
    <w:semiHidden/>
    <w:unhideWhenUsed/>
    <w:rsid w:val="00094FDA"/>
    <w:pPr>
      <w:ind w:left="1000" w:hanging="200"/>
    </w:pPr>
  </w:style>
  <w:style w:type="paragraph" w:styleId="Index6">
    <w:name w:val="index 6"/>
    <w:basedOn w:val="Normal"/>
    <w:next w:val="Normal"/>
    <w:autoRedefine/>
    <w:uiPriority w:val="99"/>
    <w:semiHidden/>
    <w:unhideWhenUsed/>
    <w:rsid w:val="00094FDA"/>
    <w:pPr>
      <w:ind w:left="1200" w:hanging="200"/>
    </w:pPr>
  </w:style>
  <w:style w:type="paragraph" w:styleId="Index7">
    <w:name w:val="index 7"/>
    <w:basedOn w:val="Normal"/>
    <w:next w:val="Normal"/>
    <w:autoRedefine/>
    <w:uiPriority w:val="99"/>
    <w:semiHidden/>
    <w:unhideWhenUsed/>
    <w:rsid w:val="00094FDA"/>
    <w:pPr>
      <w:ind w:left="1400" w:hanging="200"/>
    </w:pPr>
  </w:style>
  <w:style w:type="paragraph" w:styleId="Index8">
    <w:name w:val="index 8"/>
    <w:basedOn w:val="Normal"/>
    <w:next w:val="Normal"/>
    <w:autoRedefine/>
    <w:uiPriority w:val="99"/>
    <w:semiHidden/>
    <w:unhideWhenUsed/>
    <w:rsid w:val="00094FDA"/>
    <w:pPr>
      <w:ind w:left="1600" w:hanging="200"/>
    </w:pPr>
  </w:style>
  <w:style w:type="paragraph" w:styleId="Index9">
    <w:name w:val="index 9"/>
    <w:basedOn w:val="Normal"/>
    <w:next w:val="Normal"/>
    <w:autoRedefine/>
    <w:uiPriority w:val="99"/>
    <w:semiHidden/>
    <w:unhideWhenUsed/>
    <w:rsid w:val="00094FDA"/>
    <w:pPr>
      <w:ind w:left="1800" w:hanging="200"/>
    </w:pPr>
  </w:style>
  <w:style w:type="paragraph" w:styleId="IndexHeading">
    <w:name w:val="index heading"/>
    <w:basedOn w:val="Normal"/>
    <w:next w:val="Index1"/>
    <w:uiPriority w:val="99"/>
    <w:semiHidden/>
    <w:unhideWhenUsed/>
    <w:rsid w:val="00094FDA"/>
    <w:rPr>
      <w:rFonts w:ascii="Cambria" w:eastAsia="MS Gothic" w:hAnsi="Cambria" w:cs="Times New Roman"/>
      <w:b/>
      <w:bCs/>
    </w:rPr>
  </w:style>
  <w:style w:type="paragraph" w:styleId="ListParagraph">
    <w:name w:val="List Paragraph"/>
    <w:basedOn w:val="Normal"/>
    <w:uiPriority w:val="34"/>
    <w:qFormat/>
    <w:rsid w:val="00094FDA"/>
    <w:pPr>
      <w:ind w:left="567"/>
    </w:pPr>
  </w:style>
  <w:style w:type="paragraph" w:styleId="NoSpacing">
    <w:name w:val="No Spacing"/>
    <w:uiPriority w:val="1"/>
    <w:qFormat/>
    <w:rsid w:val="00094FDA"/>
    <w:pPr>
      <w:spacing w:after="0" w:line="240" w:lineRule="auto"/>
      <w:jc w:val="both"/>
    </w:pPr>
    <w:rPr>
      <w:rFonts w:ascii="Arial" w:eastAsia="Times New Roman" w:hAnsi="Arial" w:cs="Arial"/>
      <w:spacing w:val="8"/>
      <w:sz w:val="20"/>
      <w:szCs w:val="20"/>
      <w:lang w:val="en-GB" w:eastAsia="zh-CN"/>
    </w:rPr>
  </w:style>
  <w:style w:type="paragraph" w:styleId="NormalWeb">
    <w:name w:val="Normal (Web)"/>
    <w:basedOn w:val="Normal"/>
    <w:uiPriority w:val="99"/>
    <w:semiHidden/>
    <w:unhideWhenUsed/>
    <w:rsid w:val="00094FDA"/>
    <w:rPr>
      <w:rFonts w:ascii="Times New Roman" w:hAnsi="Times New Roman" w:cs="Times New Roman"/>
      <w:sz w:val="24"/>
      <w:szCs w:val="24"/>
    </w:rPr>
  </w:style>
  <w:style w:type="paragraph" w:styleId="NormalIndent">
    <w:name w:val="Normal Indent"/>
    <w:basedOn w:val="Normal"/>
    <w:uiPriority w:val="99"/>
    <w:semiHidden/>
    <w:unhideWhenUsed/>
    <w:rsid w:val="00094FDA"/>
    <w:pPr>
      <w:ind w:left="567"/>
    </w:pPr>
  </w:style>
  <w:style w:type="paragraph" w:styleId="TableofAuthorities">
    <w:name w:val="table of authorities"/>
    <w:basedOn w:val="Normal"/>
    <w:next w:val="Normal"/>
    <w:uiPriority w:val="99"/>
    <w:semiHidden/>
    <w:unhideWhenUsed/>
    <w:rsid w:val="00094FDA"/>
    <w:pPr>
      <w:ind w:left="200" w:hanging="200"/>
    </w:pPr>
  </w:style>
  <w:style w:type="paragraph" w:styleId="TOAHeading">
    <w:name w:val="toa heading"/>
    <w:basedOn w:val="Normal"/>
    <w:next w:val="Normal"/>
    <w:uiPriority w:val="99"/>
    <w:semiHidden/>
    <w:unhideWhenUsed/>
    <w:rsid w:val="00094FDA"/>
    <w:pPr>
      <w:spacing w:before="120"/>
    </w:pPr>
    <w:rPr>
      <w:rFonts w:ascii="Cambria" w:eastAsia="MS Gothic" w:hAnsi="Cambria" w:cs="Times New Roman"/>
      <w:b/>
      <w:bCs/>
      <w:sz w:val="24"/>
      <w:szCs w:val="24"/>
    </w:rPr>
  </w:style>
  <w:style w:type="paragraph" w:styleId="TOCHeading">
    <w:name w:val="TOC Heading"/>
    <w:basedOn w:val="Heading1"/>
    <w:next w:val="Normal"/>
    <w:uiPriority w:val="39"/>
    <w:qFormat/>
    <w:rsid w:val="00094FDA"/>
    <w:pPr>
      <w:numPr>
        <w:numId w:val="0"/>
      </w:numPr>
      <w:suppressAutoHyphens w:val="0"/>
      <w:snapToGrid/>
      <w:spacing w:before="240" w:after="60"/>
      <w:jc w:val="both"/>
      <w:outlineLvl w:val="9"/>
    </w:pPr>
    <w:rPr>
      <w:rFonts w:ascii="Cambria" w:eastAsia="MS Gothic" w:hAnsi="Cambria" w:cs="Times New Roman"/>
      <w:kern w:val="32"/>
      <w:sz w:val="32"/>
      <w:szCs w:val="32"/>
    </w:rPr>
  </w:style>
  <w:style w:type="paragraph" w:customStyle="1" w:styleId="ReferenceText">
    <w:name w:val="ReferenceText"/>
    <w:basedOn w:val="PARAGRAPH"/>
    <w:qFormat/>
    <w:rsid w:val="006E53EA"/>
    <w:pPr>
      <w:spacing w:after="100"/>
    </w:pPr>
  </w:style>
  <w:style w:type="paragraph" w:customStyle="1" w:styleId="ReferenceLink">
    <w:name w:val="ReferenceLink"/>
    <w:basedOn w:val="PARAGRAPH"/>
    <w:qFormat/>
    <w:rsid w:val="006E53EA"/>
    <w:pPr>
      <w:ind w:left="360"/>
    </w:pPr>
  </w:style>
  <w:style w:type="paragraph" w:customStyle="1" w:styleId="PARAGRAPH-Compressed">
    <w:name w:val="PARAGRAPH-Compressed"/>
    <w:basedOn w:val="PARAGRAPH"/>
    <w:qFormat/>
    <w:rsid w:val="005219AF"/>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Drawing.vsd"/><Relationship Id="rId13" Type="http://schemas.openxmlformats.org/officeDocument/2006/relationships/oleObject" Target="embeddings/Microsoft_Visio_2003-2010_Drawing2.vsd"/><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oleObject" Target="embeddings/Microsoft_Visio_2003-2010_Drawing6.vsd"/><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oleObject" Target="embeddings/Microsoft_Visio_2003-2010_Drawing4.vsd"/><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Microsoft_Visio_2003-2010_Drawing1.vsd"/><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oleObject" Target="embeddings/Microsoft_Visio_2003-2010_Drawing3.vsd"/><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oleObject" Target="embeddings/Microsoft_Visio_2003-2010_Drawing5.vsd"/><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oleObject" Target="embeddings/Microsoft_Visio_2003-2010_Drawing7.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AppData\Roaming\Microsoft\Templates\iec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iecstd.dot</Template>
  <TotalTime>10</TotalTime>
  <Pages>2</Pages>
  <Words>11257</Words>
  <Characters>64171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Armstrong (OPC)</dc:creator>
  <cp:keywords/>
  <dc:description/>
  <cp:lastModifiedBy>Randy Armstrong (OPC)</cp:lastModifiedBy>
  <cp:revision>2</cp:revision>
  <dcterms:created xsi:type="dcterms:W3CDTF">2018-11-06T15:39:00Z</dcterms:created>
  <dcterms:modified xsi:type="dcterms:W3CDTF">2018-11-06T15:39:00Z</dcterms:modified>
</cp:coreProperties>
</file>